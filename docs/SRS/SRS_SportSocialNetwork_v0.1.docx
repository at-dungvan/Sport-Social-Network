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D921C1" w14:textId="66C5DD92" w:rsidR="00B213C2" w:rsidRPr="00706F45" w:rsidRDefault="005602E6" w:rsidP="00283AF2">
      <w:pPr>
        <w:spacing w:line="276" w:lineRule="auto"/>
        <w:ind w:firstLine="720"/>
        <w:rPr>
          <w:rFonts w:cstheme="majorHAnsi"/>
          <w:szCs w:val="24"/>
        </w:rPr>
      </w:pPr>
      <w:r w:rsidRPr="00706F45">
        <w:rPr>
          <w:rFonts w:cstheme="majorHAnsi"/>
          <w:noProof/>
          <w:szCs w:val="24"/>
          <w:lang w:eastAsia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20BCB3D" wp14:editId="2F4BE20B">
                <wp:simplePos x="0" y="0"/>
                <wp:positionH relativeFrom="column">
                  <wp:posOffset>942340</wp:posOffset>
                </wp:positionH>
                <wp:positionV relativeFrom="paragraph">
                  <wp:posOffset>0</wp:posOffset>
                </wp:positionV>
                <wp:extent cx="4010025" cy="1404620"/>
                <wp:effectExtent l="0" t="0" r="9525" b="698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0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AD70D" w14:textId="77777777" w:rsidR="001D1638" w:rsidRPr="002C2505" w:rsidRDefault="001D1638" w:rsidP="002C2505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2C2505">
                              <w:rPr>
                                <w:b/>
                                <w:sz w:val="32"/>
                              </w:rPr>
                              <w:t>SOFTWARE REQUIREMENTS SPECIFICATION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type w14:anchorId="520BCB3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4.2pt;margin-top:0;width:315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" stroked="f">
                <v:textbox style="mso-fit-shape-to-text:t">
                  <w:txbxContent>
                    <w:p w14:paraId="7F3AD70D" w14:textId="77777777" w:rsidR="001D1638" w:rsidRPr="002C2505" w:rsidRDefault="001D1638" w:rsidP="002C2505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2C2505">
                        <w:rPr>
                          <w:b/>
                          <w:sz w:val="32"/>
                        </w:rPr>
                        <w:t>SOFTWARE REQUIREMENTS SPECIFICATION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F0C02E" w14:textId="2AA06816" w:rsidR="00B213C2" w:rsidRPr="00706F45" w:rsidRDefault="00B213C2" w:rsidP="00283AF2">
      <w:pPr>
        <w:spacing w:line="276" w:lineRule="auto"/>
        <w:rPr>
          <w:rFonts w:cstheme="majorHAnsi"/>
          <w:szCs w:val="24"/>
        </w:rPr>
      </w:pPr>
    </w:p>
    <w:p w14:paraId="62098119" w14:textId="77777777" w:rsidR="00B213C2" w:rsidRPr="00706F45" w:rsidRDefault="00B213C2" w:rsidP="00283AF2">
      <w:pPr>
        <w:spacing w:line="276" w:lineRule="auto"/>
        <w:rPr>
          <w:rFonts w:cstheme="majorHAnsi"/>
          <w:szCs w:val="24"/>
        </w:rPr>
      </w:pPr>
    </w:p>
    <w:p w14:paraId="21AA7480" w14:textId="77777777" w:rsidR="00B213C2" w:rsidRPr="00706F45" w:rsidRDefault="00B213C2" w:rsidP="00283AF2">
      <w:pPr>
        <w:spacing w:line="276" w:lineRule="auto"/>
        <w:rPr>
          <w:rFonts w:cstheme="majorHAnsi"/>
          <w:szCs w:val="24"/>
        </w:rPr>
      </w:pPr>
    </w:p>
    <w:p w14:paraId="234412DE" w14:textId="77777777" w:rsidR="00B213C2" w:rsidRPr="00706F45" w:rsidRDefault="00B213C2" w:rsidP="00283AF2">
      <w:pPr>
        <w:spacing w:line="276" w:lineRule="auto"/>
        <w:rPr>
          <w:rFonts w:cstheme="majorHAnsi"/>
          <w:szCs w:val="24"/>
        </w:rPr>
      </w:pPr>
    </w:p>
    <w:p w14:paraId="05948341" w14:textId="77777777" w:rsidR="00B213C2" w:rsidRPr="00706F45" w:rsidRDefault="00B213C2" w:rsidP="00283AF2">
      <w:pPr>
        <w:spacing w:line="276" w:lineRule="auto"/>
        <w:rPr>
          <w:rFonts w:cstheme="majorHAnsi"/>
          <w:szCs w:val="24"/>
        </w:rPr>
      </w:pPr>
    </w:p>
    <w:p w14:paraId="2D7BF55C" w14:textId="77777777" w:rsidR="00B213C2" w:rsidRPr="00706F45" w:rsidRDefault="00B213C2" w:rsidP="00283AF2">
      <w:pPr>
        <w:spacing w:line="276" w:lineRule="auto"/>
        <w:rPr>
          <w:rFonts w:cstheme="majorHAnsi"/>
          <w:szCs w:val="24"/>
        </w:rPr>
      </w:pPr>
    </w:p>
    <w:p w14:paraId="07808C5D" w14:textId="77777777" w:rsidR="0052256D" w:rsidRPr="00706F45" w:rsidRDefault="0052256D" w:rsidP="00283AF2">
      <w:pPr>
        <w:spacing w:line="276" w:lineRule="auto"/>
        <w:rPr>
          <w:rFonts w:cstheme="majorHAnsi"/>
          <w:szCs w:val="24"/>
        </w:rPr>
      </w:pPr>
    </w:p>
    <w:p w14:paraId="69957944" w14:textId="77777777" w:rsidR="0052256D" w:rsidRPr="00706F45" w:rsidRDefault="0052256D" w:rsidP="00283AF2">
      <w:pPr>
        <w:spacing w:line="276" w:lineRule="auto"/>
        <w:rPr>
          <w:rFonts w:cstheme="majorHAnsi"/>
          <w:szCs w:val="24"/>
        </w:rPr>
      </w:pPr>
    </w:p>
    <w:p w14:paraId="265A095C" w14:textId="77777777" w:rsidR="0052256D" w:rsidRPr="00706F45" w:rsidRDefault="0052256D" w:rsidP="00283AF2">
      <w:pPr>
        <w:spacing w:line="276" w:lineRule="auto"/>
        <w:rPr>
          <w:rFonts w:cstheme="majorHAnsi"/>
          <w:szCs w:val="24"/>
        </w:rPr>
      </w:pPr>
    </w:p>
    <w:p w14:paraId="6725D839" w14:textId="77777777" w:rsidR="0052256D" w:rsidRPr="00706F45" w:rsidRDefault="0052256D" w:rsidP="00283AF2">
      <w:pPr>
        <w:spacing w:line="276" w:lineRule="auto"/>
        <w:rPr>
          <w:rFonts w:cstheme="majorHAnsi"/>
          <w:szCs w:val="24"/>
        </w:rPr>
      </w:pPr>
    </w:p>
    <w:p w14:paraId="3931DBE1" w14:textId="7A8F7296" w:rsidR="00BB7866" w:rsidRPr="00706F45" w:rsidRDefault="00944833" w:rsidP="00283AF2">
      <w:pPr>
        <w:spacing w:line="276" w:lineRule="auto"/>
        <w:jc w:val="center"/>
        <w:rPr>
          <w:rFonts w:cstheme="majorHAnsi"/>
          <w:szCs w:val="24"/>
        </w:rPr>
      </w:pPr>
      <w:r>
        <w:rPr>
          <w:rFonts w:cstheme="majorHAnsi"/>
          <w:b/>
          <w:sz w:val="52"/>
          <w:szCs w:val="52"/>
        </w:rPr>
        <w:t>Sport Social Network</w:t>
      </w:r>
    </w:p>
    <w:p w14:paraId="48CD1184" w14:textId="77777777" w:rsidR="00B213C2" w:rsidRPr="00706F45" w:rsidRDefault="00B213C2" w:rsidP="00283AF2">
      <w:pPr>
        <w:spacing w:line="276" w:lineRule="auto"/>
        <w:rPr>
          <w:rFonts w:cstheme="majorHAnsi"/>
          <w:szCs w:val="24"/>
        </w:rPr>
      </w:pPr>
    </w:p>
    <w:p w14:paraId="7E25D96E" w14:textId="77777777" w:rsidR="00B213C2" w:rsidRPr="00706F45" w:rsidRDefault="00B213C2" w:rsidP="00283AF2">
      <w:pPr>
        <w:spacing w:line="276" w:lineRule="auto"/>
        <w:rPr>
          <w:rFonts w:cstheme="majorHAnsi"/>
          <w:szCs w:val="24"/>
        </w:rPr>
      </w:pPr>
    </w:p>
    <w:p w14:paraId="0D13410F" w14:textId="77777777" w:rsidR="00787101" w:rsidRPr="00706F45" w:rsidRDefault="00787101" w:rsidP="00283AF2">
      <w:pPr>
        <w:spacing w:line="276" w:lineRule="auto"/>
        <w:rPr>
          <w:rFonts w:cstheme="majorHAnsi"/>
          <w:szCs w:val="24"/>
        </w:rPr>
      </w:pPr>
    </w:p>
    <w:p w14:paraId="36B385BC" w14:textId="77777777" w:rsidR="00B213C2" w:rsidRPr="00706F45" w:rsidRDefault="00B213C2" w:rsidP="00283AF2">
      <w:pPr>
        <w:spacing w:line="276" w:lineRule="auto"/>
        <w:rPr>
          <w:rFonts w:cstheme="majorHAnsi"/>
          <w:szCs w:val="24"/>
        </w:rPr>
      </w:pPr>
    </w:p>
    <w:p w14:paraId="201E5A5C" w14:textId="77777777" w:rsidR="00787101" w:rsidRPr="00706F45" w:rsidRDefault="00B05AC3" w:rsidP="00B05AC3">
      <w:pPr>
        <w:tabs>
          <w:tab w:val="left" w:pos="6600"/>
        </w:tabs>
        <w:spacing w:line="276" w:lineRule="auto"/>
        <w:rPr>
          <w:rFonts w:cstheme="majorHAnsi"/>
          <w:szCs w:val="24"/>
        </w:rPr>
      </w:pPr>
      <w:r>
        <w:rPr>
          <w:rFonts w:cstheme="majorHAnsi"/>
          <w:szCs w:val="24"/>
        </w:rPr>
        <w:tab/>
      </w:r>
    </w:p>
    <w:p w14:paraId="477D45D3" w14:textId="4AEA9628" w:rsidR="0052256D" w:rsidRPr="00706F45" w:rsidRDefault="0052256D" w:rsidP="00283AF2">
      <w:pPr>
        <w:spacing w:line="276" w:lineRule="auto"/>
        <w:rPr>
          <w:rFonts w:cstheme="majorHAnsi"/>
          <w:szCs w:val="24"/>
        </w:rPr>
      </w:pPr>
    </w:p>
    <w:p w14:paraId="2BEC97A8" w14:textId="0891E21C" w:rsidR="0052256D" w:rsidRPr="00706F45" w:rsidRDefault="0052256D" w:rsidP="00283AF2">
      <w:pPr>
        <w:spacing w:line="276" w:lineRule="auto"/>
        <w:rPr>
          <w:rFonts w:cstheme="majorHAnsi"/>
          <w:szCs w:val="24"/>
        </w:rPr>
      </w:pPr>
    </w:p>
    <w:p w14:paraId="2E82C001" w14:textId="260AE485" w:rsidR="00B213C2" w:rsidRPr="00706F45" w:rsidRDefault="00B213C2" w:rsidP="008E1180">
      <w:pPr>
        <w:spacing w:line="276" w:lineRule="auto"/>
        <w:rPr>
          <w:rFonts w:cstheme="majorHAnsi"/>
          <w:szCs w:val="24"/>
        </w:rPr>
      </w:pPr>
    </w:p>
    <w:p w14:paraId="690CB423" w14:textId="32B0D816" w:rsidR="00B213C2" w:rsidRPr="00706F45" w:rsidRDefault="00B213C2" w:rsidP="00283AF2">
      <w:pPr>
        <w:spacing w:line="276" w:lineRule="auto"/>
        <w:rPr>
          <w:rFonts w:cstheme="majorHAnsi"/>
          <w:szCs w:val="24"/>
        </w:rPr>
      </w:pPr>
    </w:p>
    <w:p w14:paraId="27679163" w14:textId="66CBD141" w:rsidR="00B213C2" w:rsidRPr="00706F45" w:rsidRDefault="00B213C2" w:rsidP="00283AF2">
      <w:pPr>
        <w:spacing w:line="276" w:lineRule="auto"/>
        <w:rPr>
          <w:rFonts w:cstheme="majorHAnsi"/>
          <w:szCs w:val="24"/>
        </w:rPr>
      </w:pPr>
    </w:p>
    <w:p w14:paraId="4B41414E" w14:textId="79840813" w:rsidR="00B213C2" w:rsidRPr="00706F45" w:rsidRDefault="00B213C2" w:rsidP="00283AF2">
      <w:pPr>
        <w:spacing w:line="276" w:lineRule="auto"/>
        <w:rPr>
          <w:rFonts w:cstheme="majorHAnsi"/>
          <w:szCs w:val="24"/>
        </w:rPr>
      </w:pPr>
    </w:p>
    <w:p w14:paraId="21732BF9" w14:textId="223FDACF" w:rsidR="00B213C2" w:rsidRPr="00706F45" w:rsidRDefault="00B213C2" w:rsidP="00283AF2">
      <w:pPr>
        <w:spacing w:line="276" w:lineRule="auto"/>
        <w:rPr>
          <w:rFonts w:cstheme="majorHAnsi"/>
          <w:szCs w:val="24"/>
        </w:rPr>
      </w:pPr>
    </w:p>
    <w:p w14:paraId="5A6AB2BE" w14:textId="7034FDCD" w:rsidR="00B213C2" w:rsidRPr="00706F45" w:rsidRDefault="00B213C2" w:rsidP="00283AF2">
      <w:pPr>
        <w:spacing w:line="276" w:lineRule="auto"/>
        <w:rPr>
          <w:rFonts w:cstheme="majorHAnsi"/>
          <w:szCs w:val="24"/>
        </w:rPr>
      </w:pPr>
    </w:p>
    <w:p w14:paraId="4A580135" w14:textId="3BF98DBF" w:rsidR="00B213C2" w:rsidRPr="00706F45" w:rsidRDefault="00EA6D49" w:rsidP="00283AF2">
      <w:pPr>
        <w:spacing w:line="276" w:lineRule="auto"/>
        <w:rPr>
          <w:rFonts w:cstheme="majorHAnsi"/>
          <w:szCs w:val="24"/>
        </w:rPr>
      </w:pPr>
      <w:r w:rsidRPr="00EA6D49">
        <w:rPr>
          <w:rFonts w:cstheme="majorHAnsi"/>
          <w:noProof/>
          <w:szCs w:val="24"/>
          <w:lang w:eastAsia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FD5BF7D" wp14:editId="78436059">
                <wp:simplePos x="0" y="0"/>
                <wp:positionH relativeFrom="column">
                  <wp:posOffset>1650365</wp:posOffset>
                </wp:positionH>
                <wp:positionV relativeFrom="paragraph">
                  <wp:posOffset>174625</wp:posOffset>
                </wp:positionV>
                <wp:extent cx="2360930" cy="1404620"/>
                <wp:effectExtent l="0" t="0" r="22860" b="1143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D85BD2" w14:textId="0E0561B9" w:rsidR="00EA6D49" w:rsidRDefault="00EA6D49">
                            <w:proofErr w:type="spellStart"/>
                            <w:r>
                              <w:t>Trương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Văn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Quốc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Hoàng</w:t>
                            </w:r>
                            <w:proofErr w:type="spellEnd"/>
                          </w:p>
                          <w:p w14:paraId="183024FB" w14:textId="5B0BFDC7" w:rsidR="00EA6D49" w:rsidRDefault="00EA6D49">
                            <w:proofErr w:type="spellStart"/>
                            <w:r>
                              <w:t>Nguyễn</w:t>
                            </w:r>
                            <w:proofErr w:type="spellEnd"/>
                            <w:r>
                              <w:t xml:space="preserve"> Minh </w:t>
                            </w:r>
                            <w:proofErr w:type="spellStart"/>
                            <w:r>
                              <w:t>Hiếu</w:t>
                            </w:r>
                            <w:proofErr w:type="spellEnd"/>
                          </w:p>
                          <w:p w14:paraId="7F82A64F" w14:textId="0CE25D46" w:rsidR="00EA6D49" w:rsidRDefault="00EA6D49">
                            <w:proofErr w:type="spellStart"/>
                            <w:r>
                              <w:t>Văn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Đức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Dũng</w:t>
                            </w:r>
                            <w:proofErr w:type="spellEnd"/>
                          </w:p>
                          <w:p w14:paraId="52331611" w14:textId="63210AC3" w:rsidR="00EA6D49" w:rsidRDefault="00EA6D49">
                            <w:proofErr w:type="spellStart"/>
                            <w:r>
                              <w:t>Nguyễn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FD5BF7D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129.95pt;margin-top:13.75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6kRJgIAAEwEAAAOAAAAZHJzL2Uyb0RvYy54bWysVNtu2zAMfR+wfxD0vthxk6wx4hRdugwD&#10;ugvQ7gNkWY6FSaImKbGzrx8lp2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">
                <v:textbox style="mso-fit-shape-to-text:t">
                  <w:txbxContent>
                    <w:p w14:paraId="1DD85BD2" w14:textId="0E0561B9" w:rsidR="00EA6D49" w:rsidRDefault="00EA6D49">
                      <w:r>
                        <w:t>Trương Văn Quốc Hoàng</w:t>
                      </w:r>
                    </w:p>
                    <w:p w14:paraId="183024FB" w14:textId="5B0BFDC7" w:rsidR="00EA6D49" w:rsidRDefault="00EA6D49">
                      <w:r>
                        <w:t>Nguyễn Minh Hiếu</w:t>
                      </w:r>
                    </w:p>
                    <w:p w14:paraId="7F82A64F" w14:textId="0CE25D46" w:rsidR="00EA6D49" w:rsidRDefault="00EA6D49">
                      <w:r>
                        <w:t>Văn Đức Dũng</w:t>
                      </w:r>
                    </w:p>
                    <w:p w14:paraId="52331611" w14:textId="63210AC3" w:rsidR="00EA6D49" w:rsidRDefault="00EA6D49">
                      <w:r>
                        <w:t>Nguyễn Đình Kha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333475" w14:textId="1B7722DF" w:rsidR="00AB4501" w:rsidRPr="00706F45" w:rsidRDefault="00AB4501" w:rsidP="00283AF2">
      <w:pPr>
        <w:spacing w:line="276" w:lineRule="auto"/>
        <w:rPr>
          <w:rFonts w:cstheme="majorHAnsi"/>
          <w:szCs w:val="24"/>
        </w:rPr>
      </w:pPr>
    </w:p>
    <w:p w14:paraId="20703D0E" w14:textId="4E040F75" w:rsidR="00AB4501" w:rsidRPr="00706F45" w:rsidRDefault="00AB4501" w:rsidP="00283AF2">
      <w:pPr>
        <w:spacing w:line="276" w:lineRule="auto"/>
        <w:rPr>
          <w:rFonts w:cstheme="majorHAnsi"/>
          <w:szCs w:val="24"/>
        </w:rPr>
      </w:pPr>
    </w:p>
    <w:p w14:paraId="0CE2FFAE" w14:textId="64DD6141" w:rsidR="00AB4501" w:rsidRPr="00706F45" w:rsidRDefault="00AB4501" w:rsidP="00283AF2">
      <w:pPr>
        <w:spacing w:line="276" w:lineRule="auto"/>
        <w:rPr>
          <w:rFonts w:cstheme="majorHAnsi"/>
          <w:szCs w:val="24"/>
        </w:rPr>
      </w:pPr>
    </w:p>
    <w:p w14:paraId="7B777586" w14:textId="6DD220C2" w:rsidR="00AB4501" w:rsidRPr="00706F45" w:rsidRDefault="00AB4501" w:rsidP="00283AF2">
      <w:pPr>
        <w:spacing w:line="276" w:lineRule="auto"/>
        <w:rPr>
          <w:rFonts w:cstheme="majorHAnsi"/>
          <w:szCs w:val="24"/>
        </w:rPr>
      </w:pPr>
    </w:p>
    <w:p w14:paraId="30E4822D" w14:textId="71AEC715" w:rsidR="00AB4501" w:rsidRPr="00706F45" w:rsidRDefault="00AB4501" w:rsidP="00283AF2">
      <w:pPr>
        <w:spacing w:line="276" w:lineRule="auto"/>
        <w:rPr>
          <w:rFonts w:cstheme="majorHAnsi"/>
          <w:szCs w:val="24"/>
        </w:rPr>
      </w:pPr>
    </w:p>
    <w:p w14:paraId="4962D2C9" w14:textId="2CFA8744" w:rsidR="006D036A" w:rsidRPr="00706F45" w:rsidRDefault="006D036A" w:rsidP="00283AF2">
      <w:pPr>
        <w:spacing w:line="276" w:lineRule="auto"/>
        <w:rPr>
          <w:rFonts w:cstheme="majorHAnsi"/>
          <w:szCs w:val="24"/>
        </w:rPr>
      </w:pPr>
    </w:p>
    <w:p w14:paraId="6F3D4C12" w14:textId="466C5BF8" w:rsidR="006D036A" w:rsidRPr="00706F45" w:rsidRDefault="006D036A" w:rsidP="00283AF2">
      <w:pPr>
        <w:spacing w:line="276" w:lineRule="auto"/>
        <w:rPr>
          <w:rFonts w:cstheme="majorHAnsi"/>
          <w:szCs w:val="24"/>
        </w:rPr>
      </w:pPr>
    </w:p>
    <w:p w14:paraId="1D9C53B0" w14:textId="46110FDC" w:rsidR="00AB4501" w:rsidRPr="00706F45" w:rsidRDefault="005602E6" w:rsidP="00283AF2">
      <w:pPr>
        <w:spacing w:line="276" w:lineRule="auto"/>
        <w:rPr>
          <w:rFonts w:cstheme="majorHAnsi"/>
          <w:szCs w:val="24"/>
        </w:rPr>
      </w:pPr>
      <w:r w:rsidRPr="00706F45">
        <w:rPr>
          <w:rFonts w:cstheme="majorHAnsi"/>
          <w:noProof/>
          <w:szCs w:val="24"/>
          <w:lang w:eastAsia="en-US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49360DD0" wp14:editId="05F7871A">
                <wp:simplePos x="0" y="0"/>
                <wp:positionH relativeFrom="margin">
                  <wp:posOffset>1428750</wp:posOffset>
                </wp:positionH>
                <wp:positionV relativeFrom="paragraph">
                  <wp:posOffset>31750</wp:posOffset>
                </wp:positionV>
                <wp:extent cx="2990850" cy="1404620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0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921482" w14:textId="77777777" w:rsidR="005602E6" w:rsidRDefault="001D1638" w:rsidP="008B6200">
                            <w:pPr>
                              <w:spacing w:before="360"/>
                              <w:rPr>
                                <w:b/>
                              </w:rPr>
                            </w:pPr>
                            <w:r w:rsidRPr="006700EF">
                              <w:t xml:space="preserve">Date: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Oct 14 2017</w:t>
                            </w:r>
                          </w:p>
                          <w:p w14:paraId="1B52FF78" w14:textId="5B296716" w:rsidR="001D1638" w:rsidRPr="006700EF" w:rsidRDefault="001D1638" w:rsidP="008B6200">
                            <w:pPr>
                              <w:spacing w:before="360"/>
                            </w:pPr>
                            <w:r w:rsidRPr="006700EF">
                              <w:t>Version: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0.1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49360DD0" id="_x0000_s1027" type="#_x0000_t202" style="position:absolute;left:0;text-align:left;margin-left:112.5pt;margin-top:2.5pt;width:235.5pt;height:110.6pt;z-index:-2516551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" stroked="f">
                <v:textbox style="mso-fit-shape-to-text:t">
                  <w:txbxContent>
                    <w:p w14:paraId="0C921482" w14:textId="77777777" w:rsidR="005602E6" w:rsidRDefault="001D1638" w:rsidP="008B6200">
                      <w:pPr>
                        <w:spacing w:before="360"/>
                        <w:rPr>
                          <w:b/>
                        </w:rPr>
                      </w:pPr>
                      <w:r w:rsidRPr="006700EF">
                        <w:t xml:space="preserve">Date: 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Oct 14 2017</w:t>
                      </w:r>
                    </w:p>
                    <w:p w14:paraId="1B52FF78" w14:textId="5B296716" w:rsidR="001D1638" w:rsidRPr="006700EF" w:rsidRDefault="001D1638" w:rsidP="008B6200">
                      <w:pPr>
                        <w:spacing w:before="360"/>
                      </w:pPr>
                      <w:r w:rsidRPr="006700EF">
                        <w:t>Version: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0.1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143583D" w14:textId="77777777" w:rsidR="00AB4501" w:rsidRPr="00706F45" w:rsidRDefault="00AB4501" w:rsidP="00283AF2">
      <w:pPr>
        <w:spacing w:line="276" w:lineRule="auto"/>
        <w:rPr>
          <w:rFonts w:cstheme="majorHAnsi"/>
          <w:szCs w:val="24"/>
        </w:rPr>
      </w:pPr>
    </w:p>
    <w:p w14:paraId="5F9CD2B5" w14:textId="77777777" w:rsidR="004E084D" w:rsidRDefault="004E084D">
      <w:pPr>
        <w:spacing w:before="0" w:after="0"/>
        <w:ind w:firstLine="0"/>
        <w:rPr>
          <w:rFonts w:cstheme="majorHAnsi"/>
          <w:b/>
          <w:sz w:val="32"/>
          <w:szCs w:val="24"/>
        </w:rPr>
      </w:pPr>
      <w:r>
        <w:rPr>
          <w:rFonts w:cstheme="majorHAnsi"/>
          <w:b/>
          <w:sz w:val="32"/>
          <w:szCs w:val="24"/>
        </w:rPr>
        <w:br w:type="page"/>
      </w:r>
    </w:p>
    <w:bookmarkStart w:id="0" w:name="_Toc495870547" w:displacedByCustomXml="next"/>
    <w:sdt>
      <w:sdtPr>
        <w:rPr>
          <w:rFonts w:ascii="Calibri" w:eastAsia="Times New Roman" w:hAnsi="Calibri" w:cs="Times New Roman"/>
          <w:color w:val="auto"/>
          <w:sz w:val="22"/>
          <w:szCs w:val="20"/>
          <w:lang w:eastAsia="nl-NL"/>
        </w:rPr>
        <w:id w:val="-15821315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02787A" w14:textId="06C8650F" w:rsidR="007C20A3" w:rsidRDefault="007C20A3">
          <w:pPr>
            <w:pStyle w:val="TOCHeading"/>
          </w:pPr>
          <w:r>
            <w:t>Table of Contents</w:t>
          </w:r>
        </w:p>
        <w:p w14:paraId="78A5E1C0" w14:textId="77777777" w:rsidR="007C20A3" w:rsidRDefault="007C20A3">
          <w:pPr>
            <w:pStyle w:val="TOC1"/>
            <w:tabs>
              <w:tab w:val="left" w:pos="709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5870652" w:history="1">
            <w:r w:rsidRPr="001666EB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Cs w:val="22"/>
                <w:lang w:eastAsia="en-US"/>
              </w:rPr>
              <w:tab/>
            </w:r>
            <w:r w:rsidRPr="001666EB">
              <w:rPr>
                <w:rStyle w:val="Hyperlink"/>
                <w:noProof/>
              </w:rPr>
              <w:t>Revisions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_Toc495870652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03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27971" w14:textId="77777777" w:rsidR="007C20A3" w:rsidRDefault="0076715C">
          <w:pPr>
            <w:pStyle w:val="TOC1"/>
            <w:tabs>
              <w:tab w:val="left" w:pos="709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Cs w:val="22"/>
              <w:lang w:eastAsia="en-US"/>
            </w:rPr>
          </w:pPr>
          <w:hyperlink w:anchor="_Toc495870653" w:history="1">
            <w:r w:rsidR="007C20A3" w:rsidRPr="001666EB">
              <w:rPr>
                <w:rStyle w:val="Hyperlink"/>
                <w:noProof/>
              </w:rPr>
              <w:t>2</w:t>
            </w:r>
            <w:r w:rsidR="007C20A3">
              <w:rPr>
                <w:rFonts w:asciiTheme="minorHAnsi" w:eastAsiaTheme="minorEastAsia" w:hAnsiTheme="minorHAnsi" w:cstheme="minorBidi"/>
                <w:b w:val="0"/>
                <w:caps w:val="0"/>
                <w:noProof/>
                <w:szCs w:val="22"/>
                <w:lang w:eastAsia="en-US"/>
              </w:rPr>
              <w:tab/>
            </w:r>
            <w:r w:rsidR="007C20A3" w:rsidRPr="001666EB">
              <w:rPr>
                <w:rStyle w:val="Hyperlink"/>
                <w:noProof/>
              </w:rPr>
              <w:t>Introduction</w:t>
            </w:r>
            <w:r w:rsidR="007C20A3">
              <w:rPr>
                <w:noProof/>
                <w:webHidden/>
              </w:rPr>
              <w:tab/>
            </w:r>
            <w:r w:rsidR="007C20A3">
              <w:rPr>
                <w:noProof/>
                <w:webHidden/>
              </w:rPr>
              <w:fldChar w:fldCharType="begin"/>
            </w:r>
            <w:r w:rsidR="007C20A3">
              <w:rPr>
                <w:noProof/>
                <w:webHidden/>
              </w:rPr>
              <w:instrText xml:space="preserve"> PAGEREF _Toc495870653 \h </w:instrText>
            </w:r>
            <w:r w:rsidR="007C20A3">
              <w:rPr>
                <w:noProof/>
                <w:webHidden/>
              </w:rPr>
            </w:r>
            <w:r w:rsidR="007C20A3">
              <w:rPr>
                <w:noProof/>
                <w:webHidden/>
              </w:rPr>
              <w:fldChar w:fldCharType="separate"/>
            </w:r>
            <w:r w:rsidR="00245035">
              <w:rPr>
                <w:noProof/>
                <w:webHidden/>
              </w:rPr>
              <w:t>4</w:t>
            </w:r>
            <w:r w:rsidR="007C20A3">
              <w:rPr>
                <w:noProof/>
                <w:webHidden/>
              </w:rPr>
              <w:fldChar w:fldCharType="end"/>
            </w:r>
          </w:hyperlink>
        </w:p>
        <w:p w14:paraId="3B898CBD" w14:textId="77777777" w:rsidR="007C20A3" w:rsidRDefault="0076715C">
          <w:pPr>
            <w:pStyle w:val="TO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495870654" w:history="1">
            <w:r w:rsidR="007C20A3" w:rsidRPr="001666EB">
              <w:rPr>
                <w:rStyle w:val="Hyperlink"/>
                <w:noProof/>
              </w:rPr>
              <w:t>2.1</w:t>
            </w:r>
            <w:r w:rsidR="007C20A3"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="007C20A3" w:rsidRPr="001666EB">
              <w:rPr>
                <w:rStyle w:val="Hyperlink"/>
                <w:noProof/>
              </w:rPr>
              <w:t>Purpose</w:t>
            </w:r>
            <w:r w:rsidR="007C20A3">
              <w:rPr>
                <w:noProof/>
                <w:webHidden/>
              </w:rPr>
              <w:tab/>
            </w:r>
            <w:r w:rsidR="007C20A3">
              <w:rPr>
                <w:noProof/>
                <w:webHidden/>
              </w:rPr>
              <w:fldChar w:fldCharType="begin"/>
            </w:r>
            <w:r w:rsidR="007C20A3">
              <w:rPr>
                <w:noProof/>
                <w:webHidden/>
              </w:rPr>
              <w:instrText xml:space="preserve"> PAGEREF _Toc495870654 \h </w:instrText>
            </w:r>
            <w:r w:rsidR="007C20A3">
              <w:rPr>
                <w:noProof/>
                <w:webHidden/>
              </w:rPr>
            </w:r>
            <w:r w:rsidR="007C20A3">
              <w:rPr>
                <w:noProof/>
                <w:webHidden/>
              </w:rPr>
              <w:fldChar w:fldCharType="separate"/>
            </w:r>
            <w:r w:rsidR="00245035">
              <w:rPr>
                <w:noProof/>
                <w:webHidden/>
              </w:rPr>
              <w:t>4</w:t>
            </w:r>
            <w:r w:rsidR="007C20A3">
              <w:rPr>
                <w:noProof/>
                <w:webHidden/>
              </w:rPr>
              <w:fldChar w:fldCharType="end"/>
            </w:r>
          </w:hyperlink>
        </w:p>
        <w:p w14:paraId="26E8FA57" w14:textId="77777777" w:rsidR="007C20A3" w:rsidRDefault="0076715C">
          <w:pPr>
            <w:pStyle w:val="TO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495870655" w:history="1">
            <w:r w:rsidR="007C20A3" w:rsidRPr="001666EB">
              <w:rPr>
                <w:rStyle w:val="Hyperlink"/>
                <w:noProof/>
              </w:rPr>
              <w:t>2.2</w:t>
            </w:r>
            <w:r w:rsidR="007C20A3"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="007C20A3" w:rsidRPr="001666EB">
              <w:rPr>
                <w:rStyle w:val="Hyperlink"/>
                <w:noProof/>
              </w:rPr>
              <w:t>Referenced documents</w:t>
            </w:r>
            <w:r w:rsidR="007C20A3">
              <w:rPr>
                <w:noProof/>
                <w:webHidden/>
              </w:rPr>
              <w:tab/>
            </w:r>
            <w:r w:rsidR="007C20A3">
              <w:rPr>
                <w:noProof/>
                <w:webHidden/>
              </w:rPr>
              <w:fldChar w:fldCharType="begin"/>
            </w:r>
            <w:r w:rsidR="007C20A3">
              <w:rPr>
                <w:noProof/>
                <w:webHidden/>
              </w:rPr>
              <w:instrText xml:space="preserve"> PAGEREF _Toc495870655 \h </w:instrText>
            </w:r>
            <w:r w:rsidR="007C20A3">
              <w:rPr>
                <w:noProof/>
                <w:webHidden/>
              </w:rPr>
            </w:r>
            <w:r w:rsidR="007C20A3">
              <w:rPr>
                <w:noProof/>
                <w:webHidden/>
              </w:rPr>
              <w:fldChar w:fldCharType="separate"/>
            </w:r>
            <w:r w:rsidR="00245035">
              <w:rPr>
                <w:noProof/>
                <w:webHidden/>
              </w:rPr>
              <w:t>4</w:t>
            </w:r>
            <w:r w:rsidR="007C20A3">
              <w:rPr>
                <w:noProof/>
                <w:webHidden/>
              </w:rPr>
              <w:fldChar w:fldCharType="end"/>
            </w:r>
          </w:hyperlink>
        </w:p>
        <w:p w14:paraId="52D8A09D" w14:textId="77777777" w:rsidR="007C20A3" w:rsidRDefault="0076715C">
          <w:pPr>
            <w:pStyle w:val="TOC1"/>
            <w:tabs>
              <w:tab w:val="left" w:pos="709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Cs w:val="22"/>
              <w:lang w:eastAsia="en-US"/>
            </w:rPr>
          </w:pPr>
          <w:hyperlink w:anchor="_Toc495870656" w:history="1">
            <w:r w:rsidR="007C20A3" w:rsidRPr="001666EB">
              <w:rPr>
                <w:rStyle w:val="Hyperlink"/>
                <w:noProof/>
              </w:rPr>
              <w:t>3</w:t>
            </w:r>
            <w:r w:rsidR="007C20A3">
              <w:rPr>
                <w:rFonts w:asciiTheme="minorHAnsi" w:eastAsiaTheme="minorEastAsia" w:hAnsiTheme="minorHAnsi" w:cstheme="minorBidi"/>
                <w:b w:val="0"/>
                <w:caps w:val="0"/>
                <w:noProof/>
                <w:szCs w:val="22"/>
                <w:lang w:eastAsia="en-US"/>
              </w:rPr>
              <w:tab/>
            </w:r>
            <w:r w:rsidR="007C20A3" w:rsidRPr="001666EB">
              <w:rPr>
                <w:rStyle w:val="Hyperlink"/>
                <w:noProof/>
              </w:rPr>
              <w:t>General description</w:t>
            </w:r>
            <w:r w:rsidR="007C20A3">
              <w:rPr>
                <w:noProof/>
                <w:webHidden/>
              </w:rPr>
              <w:tab/>
            </w:r>
            <w:r w:rsidR="007C20A3">
              <w:rPr>
                <w:noProof/>
                <w:webHidden/>
              </w:rPr>
              <w:fldChar w:fldCharType="begin"/>
            </w:r>
            <w:r w:rsidR="007C20A3">
              <w:rPr>
                <w:noProof/>
                <w:webHidden/>
              </w:rPr>
              <w:instrText xml:space="preserve"> PAGEREF _Toc495870656 \h </w:instrText>
            </w:r>
            <w:r w:rsidR="007C20A3">
              <w:rPr>
                <w:noProof/>
                <w:webHidden/>
              </w:rPr>
            </w:r>
            <w:r w:rsidR="007C20A3">
              <w:rPr>
                <w:noProof/>
                <w:webHidden/>
              </w:rPr>
              <w:fldChar w:fldCharType="separate"/>
            </w:r>
            <w:r w:rsidR="00245035">
              <w:rPr>
                <w:noProof/>
                <w:webHidden/>
              </w:rPr>
              <w:t>5</w:t>
            </w:r>
            <w:r w:rsidR="007C20A3">
              <w:rPr>
                <w:noProof/>
                <w:webHidden/>
              </w:rPr>
              <w:fldChar w:fldCharType="end"/>
            </w:r>
          </w:hyperlink>
        </w:p>
        <w:p w14:paraId="5B968C0A" w14:textId="77777777" w:rsidR="007C20A3" w:rsidRDefault="0076715C">
          <w:pPr>
            <w:pStyle w:val="TO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495870657" w:history="1">
            <w:r w:rsidR="007C20A3" w:rsidRPr="001666EB">
              <w:rPr>
                <w:rStyle w:val="Hyperlink"/>
                <w:noProof/>
              </w:rPr>
              <w:t>3.1</w:t>
            </w:r>
            <w:r w:rsidR="007C20A3"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="007C20A3" w:rsidRPr="001666EB">
              <w:rPr>
                <w:rStyle w:val="Hyperlink"/>
                <w:noProof/>
              </w:rPr>
              <w:t>Product scope</w:t>
            </w:r>
            <w:r w:rsidR="007C20A3">
              <w:rPr>
                <w:noProof/>
                <w:webHidden/>
              </w:rPr>
              <w:tab/>
            </w:r>
            <w:r w:rsidR="007C20A3">
              <w:rPr>
                <w:noProof/>
                <w:webHidden/>
              </w:rPr>
              <w:fldChar w:fldCharType="begin"/>
            </w:r>
            <w:r w:rsidR="007C20A3">
              <w:rPr>
                <w:noProof/>
                <w:webHidden/>
              </w:rPr>
              <w:instrText xml:space="preserve"> PAGEREF _Toc495870657 \h </w:instrText>
            </w:r>
            <w:r w:rsidR="007C20A3">
              <w:rPr>
                <w:noProof/>
                <w:webHidden/>
              </w:rPr>
            </w:r>
            <w:r w:rsidR="007C20A3">
              <w:rPr>
                <w:noProof/>
                <w:webHidden/>
              </w:rPr>
              <w:fldChar w:fldCharType="separate"/>
            </w:r>
            <w:r w:rsidR="00245035">
              <w:rPr>
                <w:noProof/>
                <w:webHidden/>
              </w:rPr>
              <w:t>5</w:t>
            </w:r>
            <w:r w:rsidR="007C20A3">
              <w:rPr>
                <w:noProof/>
                <w:webHidden/>
              </w:rPr>
              <w:fldChar w:fldCharType="end"/>
            </w:r>
          </w:hyperlink>
        </w:p>
        <w:p w14:paraId="39872FC7" w14:textId="77777777" w:rsidR="007C20A3" w:rsidRDefault="0076715C">
          <w:pPr>
            <w:pStyle w:val="TO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495870658" w:history="1">
            <w:r w:rsidR="007C20A3" w:rsidRPr="001666EB">
              <w:rPr>
                <w:rStyle w:val="Hyperlink"/>
                <w:noProof/>
              </w:rPr>
              <w:t>3.2</w:t>
            </w:r>
            <w:r w:rsidR="007C20A3"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="007C20A3" w:rsidRPr="001666EB">
              <w:rPr>
                <w:rStyle w:val="Hyperlink"/>
                <w:noProof/>
              </w:rPr>
              <w:t>Product functions</w:t>
            </w:r>
            <w:r w:rsidR="007C20A3">
              <w:rPr>
                <w:noProof/>
                <w:webHidden/>
              </w:rPr>
              <w:tab/>
            </w:r>
            <w:r w:rsidR="007C20A3">
              <w:rPr>
                <w:noProof/>
                <w:webHidden/>
              </w:rPr>
              <w:fldChar w:fldCharType="begin"/>
            </w:r>
            <w:r w:rsidR="007C20A3">
              <w:rPr>
                <w:noProof/>
                <w:webHidden/>
              </w:rPr>
              <w:instrText xml:space="preserve"> PAGEREF _Toc495870658 \h </w:instrText>
            </w:r>
            <w:r w:rsidR="007C20A3">
              <w:rPr>
                <w:noProof/>
                <w:webHidden/>
              </w:rPr>
            </w:r>
            <w:r w:rsidR="007C20A3">
              <w:rPr>
                <w:noProof/>
                <w:webHidden/>
              </w:rPr>
              <w:fldChar w:fldCharType="separate"/>
            </w:r>
            <w:r w:rsidR="00245035">
              <w:rPr>
                <w:noProof/>
                <w:webHidden/>
              </w:rPr>
              <w:t>5</w:t>
            </w:r>
            <w:r w:rsidR="007C20A3">
              <w:rPr>
                <w:noProof/>
                <w:webHidden/>
              </w:rPr>
              <w:fldChar w:fldCharType="end"/>
            </w:r>
          </w:hyperlink>
        </w:p>
        <w:p w14:paraId="1240BE76" w14:textId="77777777" w:rsidR="007C20A3" w:rsidRDefault="0076715C">
          <w:pPr>
            <w:pStyle w:val="TO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495870659" w:history="1">
            <w:r w:rsidR="007C20A3" w:rsidRPr="001666EB">
              <w:rPr>
                <w:rStyle w:val="Hyperlink"/>
                <w:noProof/>
              </w:rPr>
              <w:t>3.3</w:t>
            </w:r>
            <w:r w:rsidR="007C20A3"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="007C20A3" w:rsidRPr="001666EB">
              <w:rPr>
                <w:rStyle w:val="Hyperlink"/>
                <w:noProof/>
              </w:rPr>
              <w:t>Operating environments</w:t>
            </w:r>
            <w:r w:rsidR="007C20A3">
              <w:rPr>
                <w:noProof/>
                <w:webHidden/>
              </w:rPr>
              <w:tab/>
            </w:r>
            <w:r w:rsidR="007C20A3">
              <w:rPr>
                <w:noProof/>
                <w:webHidden/>
              </w:rPr>
              <w:fldChar w:fldCharType="begin"/>
            </w:r>
            <w:r w:rsidR="007C20A3">
              <w:rPr>
                <w:noProof/>
                <w:webHidden/>
              </w:rPr>
              <w:instrText xml:space="preserve"> PAGEREF _Toc495870659 \h </w:instrText>
            </w:r>
            <w:r w:rsidR="007C20A3">
              <w:rPr>
                <w:noProof/>
                <w:webHidden/>
              </w:rPr>
            </w:r>
            <w:r w:rsidR="007C20A3">
              <w:rPr>
                <w:noProof/>
                <w:webHidden/>
              </w:rPr>
              <w:fldChar w:fldCharType="separate"/>
            </w:r>
            <w:r w:rsidR="00245035">
              <w:rPr>
                <w:noProof/>
                <w:webHidden/>
              </w:rPr>
              <w:t>5</w:t>
            </w:r>
            <w:r w:rsidR="007C20A3">
              <w:rPr>
                <w:noProof/>
                <w:webHidden/>
              </w:rPr>
              <w:fldChar w:fldCharType="end"/>
            </w:r>
          </w:hyperlink>
        </w:p>
        <w:p w14:paraId="58D76E30" w14:textId="77777777" w:rsidR="007C20A3" w:rsidRDefault="0076715C">
          <w:pPr>
            <w:pStyle w:val="TOC3"/>
            <w:tabs>
              <w:tab w:val="left" w:pos="1800"/>
            </w:tabs>
            <w:rPr>
              <w:rFonts w:asciiTheme="minorHAnsi" w:eastAsiaTheme="minorEastAsia" w:hAnsiTheme="minorHAnsi" w:cstheme="minorBidi"/>
              <w:noProof/>
              <w:spacing w:val="0"/>
              <w:szCs w:val="22"/>
              <w:lang w:eastAsia="en-US"/>
            </w:rPr>
          </w:pPr>
          <w:hyperlink w:anchor="_Toc495870660" w:history="1">
            <w:r w:rsidR="007C20A3" w:rsidRPr="001666EB">
              <w:rPr>
                <w:rStyle w:val="Hyperlink"/>
                <w:noProof/>
              </w:rPr>
              <w:t>3.3.1</w:t>
            </w:r>
            <w:r w:rsidR="007C20A3">
              <w:rPr>
                <w:rFonts w:asciiTheme="minorHAnsi" w:eastAsiaTheme="minorEastAsia" w:hAnsiTheme="minorHAnsi" w:cstheme="minorBidi"/>
                <w:noProof/>
                <w:spacing w:val="0"/>
                <w:szCs w:val="22"/>
                <w:lang w:eastAsia="en-US"/>
              </w:rPr>
              <w:tab/>
            </w:r>
            <w:r w:rsidR="007C20A3" w:rsidRPr="001666EB">
              <w:rPr>
                <w:rStyle w:val="Hyperlink"/>
                <w:noProof/>
              </w:rPr>
              <w:t>Operating systems</w:t>
            </w:r>
            <w:r w:rsidR="007C20A3">
              <w:rPr>
                <w:noProof/>
                <w:webHidden/>
              </w:rPr>
              <w:tab/>
            </w:r>
            <w:r w:rsidR="007C20A3">
              <w:rPr>
                <w:noProof/>
                <w:webHidden/>
              </w:rPr>
              <w:fldChar w:fldCharType="begin"/>
            </w:r>
            <w:r w:rsidR="007C20A3">
              <w:rPr>
                <w:noProof/>
                <w:webHidden/>
              </w:rPr>
              <w:instrText xml:space="preserve"> PAGEREF _Toc495870660 \h </w:instrText>
            </w:r>
            <w:r w:rsidR="007C20A3">
              <w:rPr>
                <w:noProof/>
                <w:webHidden/>
              </w:rPr>
            </w:r>
            <w:r w:rsidR="007C20A3">
              <w:rPr>
                <w:noProof/>
                <w:webHidden/>
              </w:rPr>
              <w:fldChar w:fldCharType="separate"/>
            </w:r>
            <w:r w:rsidR="00245035">
              <w:rPr>
                <w:noProof/>
                <w:webHidden/>
              </w:rPr>
              <w:t>5</w:t>
            </w:r>
            <w:r w:rsidR="007C20A3">
              <w:rPr>
                <w:noProof/>
                <w:webHidden/>
              </w:rPr>
              <w:fldChar w:fldCharType="end"/>
            </w:r>
          </w:hyperlink>
        </w:p>
        <w:p w14:paraId="5BAAFF8D" w14:textId="77777777" w:rsidR="007C20A3" w:rsidRDefault="0076715C">
          <w:pPr>
            <w:pStyle w:val="TO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495870661" w:history="1">
            <w:r w:rsidR="007C20A3" w:rsidRPr="001666EB">
              <w:rPr>
                <w:rStyle w:val="Hyperlink"/>
                <w:noProof/>
              </w:rPr>
              <w:t>3.4</w:t>
            </w:r>
            <w:r w:rsidR="007C20A3"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="007C20A3" w:rsidRPr="001666EB">
              <w:rPr>
                <w:rStyle w:val="Hyperlink"/>
                <w:noProof/>
              </w:rPr>
              <w:t>Design and implementation constraints</w:t>
            </w:r>
            <w:r w:rsidR="007C20A3">
              <w:rPr>
                <w:noProof/>
                <w:webHidden/>
              </w:rPr>
              <w:tab/>
            </w:r>
            <w:r w:rsidR="007C20A3">
              <w:rPr>
                <w:noProof/>
                <w:webHidden/>
              </w:rPr>
              <w:fldChar w:fldCharType="begin"/>
            </w:r>
            <w:r w:rsidR="007C20A3">
              <w:rPr>
                <w:noProof/>
                <w:webHidden/>
              </w:rPr>
              <w:instrText xml:space="preserve"> PAGEREF _Toc495870661 \h </w:instrText>
            </w:r>
            <w:r w:rsidR="007C20A3">
              <w:rPr>
                <w:noProof/>
                <w:webHidden/>
              </w:rPr>
            </w:r>
            <w:r w:rsidR="007C20A3">
              <w:rPr>
                <w:noProof/>
                <w:webHidden/>
              </w:rPr>
              <w:fldChar w:fldCharType="separate"/>
            </w:r>
            <w:r w:rsidR="00245035">
              <w:rPr>
                <w:noProof/>
                <w:webHidden/>
              </w:rPr>
              <w:t>5</w:t>
            </w:r>
            <w:r w:rsidR="007C20A3">
              <w:rPr>
                <w:noProof/>
                <w:webHidden/>
              </w:rPr>
              <w:fldChar w:fldCharType="end"/>
            </w:r>
          </w:hyperlink>
        </w:p>
        <w:p w14:paraId="4A1AB570" w14:textId="77777777" w:rsidR="007C20A3" w:rsidRDefault="0076715C">
          <w:pPr>
            <w:pStyle w:val="TOC1"/>
            <w:tabs>
              <w:tab w:val="left" w:pos="709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Cs w:val="22"/>
              <w:lang w:eastAsia="en-US"/>
            </w:rPr>
          </w:pPr>
          <w:hyperlink w:anchor="_Toc495870662" w:history="1">
            <w:r w:rsidR="007C20A3" w:rsidRPr="001666EB">
              <w:rPr>
                <w:rStyle w:val="Hyperlink"/>
                <w:noProof/>
              </w:rPr>
              <w:t>4</w:t>
            </w:r>
            <w:r w:rsidR="007C20A3">
              <w:rPr>
                <w:rFonts w:asciiTheme="minorHAnsi" w:eastAsiaTheme="minorEastAsia" w:hAnsiTheme="minorHAnsi" w:cstheme="minorBidi"/>
                <w:b w:val="0"/>
                <w:caps w:val="0"/>
                <w:noProof/>
                <w:szCs w:val="22"/>
                <w:lang w:eastAsia="en-US"/>
              </w:rPr>
              <w:tab/>
            </w:r>
            <w:r w:rsidR="007C20A3" w:rsidRPr="001666EB">
              <w:rPr>
                <w:rStyle w:val="Hyperlink"/>
                <w:noProof/>
              </w:rPr>
              <w:t>Actor and usecase</w:t>
            </w:r>
            <w:r w:rsidR="007C20A3">
              <w:rPr>
                <w:noProof/>
                <w:webHidden/>
              </w:rPr>
              <w:tab/>
            </w:r>
            <w:r w:rsidR="007C20A3">
              <w:rPr>
                <w:noProof/>
                <w:webHidden/>
              </w:rPr>
              <w:fldChar w:fldCharType="begin"/>
            </w:r>
            <w:r w:rsidR="007C20A3">
              <w:rPr>
                <w:noProof/>
                <w:webHidden/>
              </w:rPr>
              <w:instrText xml:space="preserve"> PAGEREF _Toc495870662 \h </w:instrText>
            </w:r>
            <w:r w:rsidR="007C20A3">
              <w:rPr>
                <w:noProof/>
                <w:webHidden/>
              </w:rPr>
            </w:r>
            <w:r w:rsidR="007C20A3">
              <w:rPr>
                <w:noProof/>
                <w:webHidden/>
              </w:rPr>
              <w:fldChar w:fldCharType="separate"/>
            </w:r>
            <w:r w:rsidR="00245035">
              <w:rPr>
                <w:noProof/>
                <w:webHidden/>
              </w:rPr>
              <w:t>5</w:t>
            </w:r>
            <w:r w:rsidR="007C20A3">
              <w:rPr>
                <w:noProof/>
                <w:webHidden/>
              </w:rPr>
              <w:fldChar w:fldCharType="end"/>
            </w:r>
          </w:hyperlink>
        </w:p>
        <w:p w14:paraId="7DAF7522" w14:textId="77777777" w:rsidR="007C20A3" w:rsidRDefault="0076715C">
          <w:pPr>
            <w:pStyle w:val="TO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495870663" w:history="1">
            <w:r w:rsidR="007C20A3" w:rsidRPr="001666EB">
              <w:rPr>
                <w:rStyle w:val="Hyperlink"/>
                <w:noProof/>
              </w:rPr>
              <w:t>4.1</w:t>
            </w:r>
            <w:r w:rsidR="007C20A3"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="007C20A3" w:rsidRPr="001666EB">
              <w:rPr>
                <w:rStyle w:val="Hyperlink"/>
                <w:noProof/>
              </w:rPr>
              <w:t>Actors</w:t>
            </w:r>
            <w:r w:rsidR="007C20A3">
              <w:rPr>
                <w:noProof/>
                <w:webHidden/>
              </w:rPr>
              <w:tab/>
            </w:r>
            <w:r w:rsidR="007C20A3">
              <w:rPr>
                <w:noProof/>
                <w:webHidden/>
              </w:rPr>
              <w:fldChar w:fldCharType="begin"/>
            </w:r>
            <w:r w:rsidR="007C20A3">
              <w:rPr>
                <w:noProof/>
                <w:webHidden/>
              </w:rPr>
              <w:instrText xml:space="preserve"> PAGEREF _Toc495870663 \h </w:instrText>
            </w:r>
            <w:r w:rsidR="007C20A3">
              <w:rPr>
                <w:noProof/>
                <w:webHidden/>
              </w:rPr>
            </w:r>
            <w:r w:rsidR="007C20A3">
              <w:rPr>
                <w:noProof/>
                <w:webHidden/>
              </w:rPr>
              <w:fldChar w:fldCharType="separate"/>
            </w:r>
            <w:r w:rsidR="00245035">
              <w:rPr>
                <w:noProof/>
                <w:webHidden/>
              </w:rPr>
              <w:t>5</w:t>
            </w:r>
            <w:r w:rsidR="007C20A3">
              <w:rPr>
                <w:noProof/>
                <w:webHidden/>
              </w:rPr>
              <w:fldChar w:fldCharType="end"/>
            </w:r>
          </w:hyperlink>
        </w:p>
        <w:p w14:paraId="4F2D8553" w14:textId="77777777" w:rsidR="007C20A3" w:rsidRDefault="0076715C">
          <w:pPr>
            <w:pStyle w:val="TO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495870664" w:history="1">
            <w:r w:rsidR="007C20A3" w:rsidRPr="001666EB">
              <w:rPr>
                <w:rStyle w:val="Hyperlink"/>
                <w:noProof/>
              </w:rPr>
              <w:t>4.2</w:t>
            </w:r>
            <w:r w:rsidR="007C20A3"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="007C20A3" w:rsidRPr="001666EB">
              <w:rPr>
                <w:rStyle w:val="Hyperlink"/>
                <w:noProof/>
              </w:rPr>
              <w:t>System usecase</w:t>
            </w:r>
            <w:r w:rsidR="007C20A3">
              <w:rPr>
                <w:noProof/>
                <w:webHidden/>
              </w:rPr>
              <w:tab/>
            </w:r>
            <w:r w:rsidR="007C20A3">
              <w:rPr>
                <w:noProof/>
                <w:webHidden/>
              </w:rPr>
              <w:fldChar w:fldCharType="begin"/>
            </w:r>
            <w:r w:rsidR="007C20A3">
              <w:rPr>
                <w:noProof/>
                <w:webHidden/>
              </w:rPr>
              <w:instrText xml:space="preserve"> PAGEREF _Toc495870664 \h </w:instrText>
            </w:r>
            <w:r w:rsidR="007C20A3">
              <w:rPr>
                <w:noProof/>
                <w:webHidden/>
              </w:rPr>
            </w:r>
            <w:r w:rsidR="007C20A3">
              <w:rPr>
                <w:noProof/>
                <w:webHidden/>
              </w:rPr>
              <w:fldChar w:fldCharType="separate"/>
            </w:r>
            <w:r w:rsidR="00245035">
              <w:rPr>
                <w:noProof/>
                <w:webHidden/>
              </w:rPr>
              <w:t>6</w:t>
            </w:r>
            <w:r w:rsidR="007C20A3">
              <w:rPr>
                <w:noProof/>
                <w:webHidden/>
              </w:rPr>
              <w:fldChar w:fldCharType="end"/>
            </w:r>
          </w:hyperlink>
        </w:p>
        <w:p w14:paraId="20609141" w14:textId="77777777" w:rsidR="007C20A3" w:rsidRDefault="0076715C">
          <w:pPr>
            <w:pStyle w:val="TOC3"/>
            <w:tabs>
              <w:tab w:val="left" w:pos="1800"/>
            </w:tabs>
            <w:rPr>
              <w:rFonts w:asciiTheme="minorHAnsi" w:eastAsiaTheme="minorEastAsia" w:hAnsiTheme="minorHAnsi" w:cstheme="minorBidi"/>
              <w:noProof/>
              <w:spacing w:val="0"/>
              <w:szCs w:val="22"/>
              <w:lang w:eastAsia="en-US"/>
            </w:rPr>
          </w:pPr>
          <w:hyperlink w:anchor="_Toc495870665" w:history="1">
            <w:r w:rsidR="007C20A3" w:rsidRPr="001666EB">
              <w:rPr>
                <w:rStyle w:val="Hyperlink"/>
                <w:noProof/>
              </w:rPr>
              <w:t>4.2.1</w:t>
            </w:r>
            <w:r w:rsidR="007C20A3">
              <w:rPr>
                <w:rFonts w:asciiTheme="minorHAnsi" w:eastAsiaTheme="minorEastAsia" w:hAnsiTheme="minorHAnsi" w:cstheme="minorBidi"/>
                <w:noProof/>
                <w:spacing w:val="0"/>
                <w:szCs w:val="22"/>
                <w:lang w:eastAsia="en-US"/>
              </w:rPr>
              <w:tab/>
            </w:r>
            <w:r w:rsidR="007C20A3" w:rsidRPr="001666EB">
              <w:rPr>
                <w:rStyle w:val="Hyperlink"/>
                <w:noProof/>
              </w:rPr>
              <w:t>Manage matches detail</w:t>
            </w:r>
            <w:r w:rsidR="007C20A3">
              <w:rPr>
                <w:noProof/>
                <w:webHidden/>
              </w:rPr>
              <w:tab/>
            </w:r>
            <w:r w:rsidR="007C20A3">
              <w:rPr>
                <w:noProof/>
                <w:webHidden/>
              </w:rPr>
              <w:fldChar w:fldCharType="begin"/>
            </w:r>
            <w:r w:rsidR="007C20A3">
              <w:rPr>
                <w:noProof/>
                <w:webHidden/>
              </w:rPr>
              <w:instrText xml:space="preserve"> PAGEREF _Toc495870665 \h </w:instrText>
            </w:r>
            <w:r w:rsidR="007C20A3">
              <w:rPr>
                <w:noProof/>
                <w:webHidden/>
              </w:rPr>
            </w:r>
            <w:r w:rsidR="007C20A3">
              <w:rPr>
                <w:noProof/>
                <w:webHidden/>
              </w:rPr>
              <w:fldChar w:fldCharType="separate"/>
            </w:r>
            <w:r w:rsidR="00245035">
              <w:rPr>
                <w:noProof/>
                <w:webHidden/>
              </w:rPr>
              <w:t>7</w:t>
            </w:r>
            <w:r w:rsidR="007C20A3">
              <w:rPr>
                <w:noProof/>
                <w:webHidden/>
              </w:rPr>
              <w:fldChar w:fldCharType="end"/>
            </w:r>
          </w:hyperlink>
        </w:p>
        <w:p w14:paraId="33B124C2" w14:textId="77777777" w:rsidR="007C20A3" w:rsidRDefault="0076715C">
          <w:pPr>
            <w:pStyle w:val="TOC3"/>
            <w:tabs>
              <w:tab w:val="left" w:pos="1800"/>
            </w:tabs>
            <w:rPr>
              <w:rFonts w:asciiTheme="minorHAnsi" w:eastAsiaTheme="minorEastAsia" w:hAnsiTheme="minorHAnsi" w:cstheme="minorBidi"/>
              <w:noProof/>
              <w:spacing w:val="0"/>
              <w:szCs w:val="22"/>
              <w:lang w:eastAsia="en-US"/>
            </w:rPr>
          </w:pPr>
          <w:hyperlink w:anchor="_Toc495870666" w:history="1">
            <w:r w:rsidR="007C20A3" w:rsidRPr="001666EB">
              <w:rPr>
                <w:rStyle w:val="Hyperlink"/>
                <w:noProof/>
              </w:rPr>
              <w:t>4.2.2</w:t>
            </w:r>
            <w:r w:rsidR="007C20A3">
              <w:rPr>
                <w:rFonts w:asciiTheme="minorHAnsi" w:eastAsiaTheme="minorEastAsia" w:hAnsiTheme="minorHAnsi" w:cstheme="minorBidi"/>
                <w:noProof/>
                <w:spacing w:val="0"/>
                <w:szCs w:val="22"/>
                <w:lang w:eastAsia="en-US"/>
              </w:rPr>
              <w:tab/>
            </w:r>
            <w:r w:rsidR="007C20A3" w:rsidRPr="001666EB">
              <w:rPr>
                <w:rStyle w:val="Hyperlink"/>
                <w:noProof/>
              </w:rPr>
              <w:t>Manage tournament detail</w:t>
            </w:r>
            <w:r w:rsidR="007C20A3">
              <w:rPr>
                <w:noProof/>
                <w:webHidden/>
              </w:rPr>
              <w:tab/>
            </w:r>
            <w:r w:rsidR="007C20A3">
              <w:rPr>
                <w:noProof/>
                <w:webHidden/>
              </w:rPr>
              <w:fldChar w:fldCharType="begin"/>
            </w:r>
            <w:r w:rsidR="007C20A3">
              <w:rPr>
                <w:noProof/>
                <w:webHidden/>
              </w:rPr>
              <w:instrText xml:space="preserve"> PAGEREF _Toc495870666 \h </w:instrText>
            </w:r>
            <w:r w:rsidR="007C20A3">
              <w:rPr>
                <w:noProof/>
                <w:webHidden/>
              </w:rPr>
            </w:r>
            <w:r w:rsidR="007C20A3">
              <w:rPr>
                <w:noProof/>
                <w:webHidden/>
              </w:rPr>
              <w:fldChar w:fldCharType="separate"/>
            </w:r>
            <w:r w:rsidR="00245035">
              <w:rPr>
                <w:noProof/>
                <w:webHidden/>
              </w:rPr>
              <w:t>7</w:t>
            </w:r>
            <w:r w:rsidR="007C20A3">
              <w:rPr>
                <w:noProof/>
                <w:webHidden/>
              </w:rPr>
              <w:fldChar w:fldCharType="end"/>
            </w:r>
          </w:hyperlink>
        </w:p>
        <w:p w14:paraId="2DDBFE85" w14:textId="77777777" w:rsidR="007C20A3" w:rsidRDefault="0076715C">
          <w:pPr>
            <w:pStyle w:val="TOC3"/>
            <w:tabs>
              <w:tab w:val="left" w:pos="1800"/>
            </w:tabs>
            <w:rPr>
              <w:rFonts w:asciiTheme="minorHAnsi" w:eastAsiaTheme="minorEastAsia" w:hAnsiTheme="minorHAnsi" w:cstheme="minorBidi"/>
              <w:noProof/>
              <w:spacing w:val="0"/>
              <w:szCs w:val="22"/>
              <w:lang w:eastAsia="en-US"/>
            </w:rPr>
          </w:pPr>
          <w:hyperlink w:anchor="_Toc495870667" w:history="1">
            <w:r w:rsidR="007C20A3" w:rsidRPr="001666EB">
              <w:rPr>
                <w:rStyle w:val="Hyperlink"/>
                <w:noProof/>
              </w:rPr>
              <w:t>4.2.3</w:t>
            </w:r>
            <w:r w:rsidR="007C20A3">
              <w:rPr>
                <w:rFonts w:asciiTheme="minorHAnsi" w:eastAsiaTheme="minorEastAsia" w:hAnsiTheme="minorHAnsi" w:cstheme="minorBidi"/>
                <w:noProof/>
                <w:spacing w:val="0"/>
                <w:szCs w:val="22"/>
                <w:lang w:eastAsia="en-US"/>
              </w:rPr>
              <w:tab/>
            </w:r>
            <w:r w:rsidR="007C20A3" w:rsidRPr="001666EB">
              <w:rPr>
                <w:rStyle w:val="Hyperlink"/>
                <w:noProof/>
              </w:rPr>
              <w:t>User Profile Management detail</w:t>
            </w:r>
            <w:r w:rsidR="007C20A3">
              <w:rPr>
                <w:noProof/>
                <w:webHidden/>
              </w:rPr>
              <w:tab/>
            </w:r>
            <w:r w:rsidR="007C20A3">
              <w:rPr>
                <w:noProof/>
                <w:webHidden/>
              </w:rPr>
              <w:fldChar w:fldCharType="begin"/>
            </w:r>
            <w:r w:rsidR="007C20A3">
              <w:rPr>
                <w:noProof/>
                <w:webHidden/>
              </w:rPr>
              <w:instrText xml:space="preserve"> PAGEREF _Toc495870667 \h </w:instrText>
            </w:r>
            <w:r w:rsidR="007C20A3">
              <w:rPr>
                <w:noProof/>
                <w:webHidden/>
              </w:rPr>
            </w:r>
            <w:r w:rsidR="007C20A3">
              <w:rPr>
                <w:noProof/>
                <w:webHidden/>
              </w:rPr>
              <w:fldChar w:fldCharType="separate"/>
            </w:r>
            <w:r w:rsidR="00245035">
              <w:rPr>
                <w:noProof/>
                <w:webHidden/>
              </w:rPr>
              <w:t>8</w:t>
            </w:r>
            <w:r w:rsidR="007C20A3">
              <w:rPr>
                <w:noProof/>
                <w:webHidden/>
              </w:rPr>
              <w:fldChar w:fldCharType="end"/>
            </w:r>
          </w:hyperlink>
        </w:p>
        <w:p w14:paraId="6BBFF833" w14:textId="77777777" w:rsidR="007C20A3" w:rsidRDefault="0076715C">
          <w:pPr>
            <w:pStyle w:val="TOC1"/>
            <w:tabs>
              <w:tab w:val="left" w:pos="709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Cs w:val="22"/>
              <w:lang w:eastAsia="en-US"/>
            </w:rPr>
          </w:pPr>
          <w:hyperlink w:anchor="_Toc495870668" w:history="1">
            <w:r w:rsidR="007C20A3" w:rsidRPr="001666EB">
              <w:rPr>
                <w:rStyle w:val="Hyperlink"/>
                <w:noProof/>
              </w:rPr>
              <w:t>5</w:t>
            </w:r>
            <w:r w:rsidR="007C20A3">
              <w:rPr>
                <w:rFonts w:asciiTheme="minorHAnsi" w:eastAsiaTheme="minorEastAsia" w:hAnsiTheme="minorHAnsi" w:cstheme="minorBidi"/>
                <w:b w:val="0"/>
                <w:caps w:val="0"/>
                <w:noProof/>
                <w:szCs w:val="22"/>
                <w:lang w:eastAsia="en-US"/>
              </w:rPr>
              <w:tab/>
            </w:r>
            <w:r w:rsidR="007C20A3" w:rsidRPr="001666EB">
              <w:rPr>
                <w:rStyle w:val="Hyperlink"/>
                <w:noProof/>
              </w:rPr>
              <w:t>EXTERNAL INTERFACE FEATURES</w:t>
            </w:r>
            <w:r w:rsidR="007C20A3">
              <w:rPr>
                <w:noProof/>
                <w:webHidden/>
              </w:rPr>
              <w:tab/>
            </w:r>
            <w:r w:rsidR="007C20A3">
              <w:rPr>
                <w:noProof/>
                <w:webHidden/>
              </w:rPr>
              <w:fldChar w:fldCharType="begin"/>
            </w:r>
            <w:r w:rsidR="007C20A3">
              <w:rPr>
                <w:noProof/>
                <w:webHidden/>
              </w:rPr>
              <w:instrText xml:space="preserve"> PAGEREF _Toc495870668 \h </w:instrText>
            </w:r>
            <w:r w:rsidR="007C20A3">
              <w:rPr>
                <w:noProof/>
                <w:webHidden/>
              </w:rPr>
            </w:r>
            <w:r w:rsidR="007C20A3">
              <w:rPr>
                <w:noProof/>
                <w:webHidden/>
              </w:rPr>
              <w:fldChar w:fldCharType="separate"/>
            </w:r>
            <w:r w:rsidR="00245035">
              <w:rPr>
                <w:noProof/>
                <w:webHidden/>
              </w:rPr>
              <w:t>8</w:t>
            </w:r>
            <w:r w:rsidR="007C20A3">
              <w:rPr>
                <w:noProof/>
                <w:webHidden/>
              </w:rPr>
              <w:fldChar w:fldCharType="end"/>
            </w:r>
          </w:hyperlink>
        </w:p>
        <w:p w14:paraId="3EA1AC19" w14:textId="77777777" w:rsidR="007C20A3" w:rsidRDefault="0076715C">
          <w:pPr>
            <w:pStyle w:val="TO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495870669" w:history="1">
            <w:r w:rsidR="007C20A3" w:rsidRPr="001666EB">
              <w:rPr>
                <w:rStyle w:val="Hyperlink"/>
                <w:noProof/>
              </w:rPr>
              <w:t>5.1</w:t>
            </w:r>
            <w:r w:rsidR="007C20A3"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="007C20A3" w:rsidRPr="001666EB">
              <w:rPr>
                <w:rStyle w:val="Hyperlink"/>
                <w:noProof/>
              </w:rPr>
              <w:t>Homepage</w:t>
            </w:r>
            <w:r w:rsidR="007C20A3">
              <w:rPr>
                <w:noProof/>
                <w:webHidden/>
              </w:rPr>
              <w:tab/>
            </w:r>
            <w:r w:rsidR="007C20A3">
              <w:rPr>
                <w:noProof/>
                <w:webHidden/>
              </w:rPr>
              <w:fldChar w:fldCharType="begin"/>
            </w:r>
            <w:r w:rsidR="007C20A3">
              <w:rPr>
                <w:noProof/>
                <w:webHidden/>
              </w:rPr>
              <w:instrText xml:space="preserve"> PAGEREF _Toc495870669 \h </w:instrText>
            </w:r>
            <w:r w:rsidR="007C20A3">
              <w:rPr>
                <w:noProof/>
                <w:webHidden/>
              </w:rPr>
            </w:r>
            <w:r w:rsidR="007C20A3">
              <w:rPr>
                <w:noProof/>
                <w:webHidden/>
              </w:rPr>
              <w:fldChar w:fldCharType="separate"/>
            </w:r>
            <w:r w:rsidR="00245035">
              <w:rPr>
                <w:noProof/>
                <w:webHidden/>
              </w:rPr>
              <w:t>8</w:t>
            </w:r>
            <w:r w:rsidR="007C20A3">
              <w:rPr>
                <w:noProof/>
                <w:webHidden/>
              </w:rPr>
              <w:fldChar w:fldCharType="end"/>
            </w:r>
          </w:hyperlink>
        </w:p>
        <w:p w14:paraId="5B540064" w14:textId="77777777" w:rsidR="007C20A3" w:rsidRDefault="0076715C">
          <w:pPr>
            <w:pStyle w:val="TOC3"/>
            <w:tabs>
              <w:tab w:val="left" w:pos="1800"/>
            </w:tabs>
            <w:rPr>
              <w:rFonts w:asciiTheme="minorHAnsi" w:eastAsiaTheme="minorEastAsia" w:hAnsiTheme="minorHAnsi" w:cstheme="minorBidi"/>
              <w:noProof/>
              <w:spacing w:val="0"/>
              <w:szCs w:val="22"/>
              <w:lang w:eastAsia="en-US"/>
            </w:rPr>
          </w:pPr>
          <w:hyperlink w:anchor="_Toc495870670" w:history="1">
            <w:r w:rsidR="007C20A3" w:rsidRPr="001666EB">
              <w:rPr>
                <w:rStyle w:val="Hyperlink"/>
                <w:noProof/>
              </w:rPr>
              <w:t>5.1.1</w:t>
            </w:r>
            <w:r w:rsidR="007C20A3">
              <w:rPr>
                <w:rFonts w:asciiTheme="minorHAnsi" w:eastAsiaTheme="minorEastAsia" w:hAnsiTheme="minorHAnsi" w:cstheme="minorBidi"/>
                <w:noProof/>
                <w:spacing w:val="0"/>
                <w:szCs w:val="22"/>
                <w:lang w:eastAsia="en-US"/>
              </w:rPr>
              <w:tab/>
            </w:r>
            <w:r w:rsidR="007C20A3" w:rsidRPr="001666EB">
              <w:rPr>
                <w:rStyle w:val="Hyperlink"/>
                <w:noProof/>
              </w:rPr>
              <w:t>Homepage for guest</w:t>
            </w:r>
            <w:r w:rsidR="007C20A3">
              <w:rPr>
                <w:noProof/>
                <w:webHidden/>
              </w:rPr>
              <w:tab/>
            </w:r>
            <w:r w:rsidR="007C20A3">
              <w:rPr>
                <w:noProof/>
                <w:webHidden/>
              </w:rPr>
              <w:fldChar w:fldCharType="begin"/>
            </w:r>
            <w:r w:rsidR="007C20A3">
              <w:rPr>
                <w:noProof/>
                <w:webHidden/>
              </w:rPr>
              <w:instrText xml:space="preserve"> PAGEREF _Toc495870670 \h </w:instrText>
            </w:r>
            <w:r w:rsidR="007C20A3">
              <w:rPr>
                <w:noProof/>
                <w:webHidden/>
              </w:rPr>
            </w:r>
            <w:r w:rsidR="007C20A3">
              <w:rPr>
                <w:noProof/>
                <w:webHidden/>
              </w:rPr>
              <w:fldChar w:fldCharType="separate"/>
            </w:r>
            <w:r w:rsidR="00245035">
              <w:rPr>
                <w:noProof/>
                <w:webHidden/>
              </w:rPr>
              <w:t>8</w:t>
            </w:r>
            <w:r w:rsidR="007C20A3">
              <w:rPr>
                <w:noProof/>
                <w:webHidden/>
              </w:rPr>
              <w:fldChar w:fldCharType="end"/>
            </w:r>
          </w:hyperlink>
        </w:p>
        <w:p w14:paraId="409FD6D7" w14:textId="77777777" w:rsidR="007C20A3" w:rsidRDefault="0076715C">
          <w:pPr>
            <w:pStyle w:val="TOC3"/>
            <w:tabs>
              <w:tab w:val="left" w:pos="1800"/>
            </w:tabs>
            <w:rPr>
              <w:rFonts w:asciiTheme="minorHAnsi" w:eastAsiaTheme="minorEastAsia" w:hAnsiTheme="minorHAnsi" w:cstheme="minorBidi"/>
              <w:noProof/>
              <w:spacing w:val="0"/>
              <w:szCs w:val="22"/>
              <w:lang w:eastAsia="en-US"/>
            </w:rPr>
          </w:pPr>
          <w:hyperlink w:anchor="_Toc495870671" w:history="1">
            <w:r w:rsidR="007C20A3" w:rsidRPr="001666EB">
              <w:rPr>
                <w:rStyle w:val="Hyperlink"/>
                <w:noProof/>
              </w:rPr>
              <w:t>5.1.2</w:t>
            </w:r>
            <w:r w:rsidR="007C20A3">
              <w:rPr>
                <w:rFonts w:asciiTheme="minorHAnsi" w:eastAsiaTheme="minorEastAsia" w:hAnsiTheme="minorHAnsi" w:cstheme="minorBidi"/>
                <w:noProof/>
                <w:spacing w:val="0"/>
                <w:szCs w:val="22"/>
                <w:lang w:eastAsia="en-US"/>
              </w:rPr>
              <w:tab/>
            </w:r>
            <w:r w:rsidR="007C20A3" w:rsidRPr="001666EB">
              <w:rPr>
                <w:rStyle w:val="Hyperlink"/>
                <w:noProof/>
              </w:rPr>
              <w:t>Homepage when logged in</w:t>
            </w:r>
            <w:r w:rsidR="007C20A3">
              <w:rPr>
                <w:noProof/>
                <w:webHidden/>
              </w:rPr>
              <w:tab/>
            </w:r>
            <w:r w:rsidR="007C20A3">
              <w:rPr>
                <w:noProof/>
                <w:webHidden/>
              </w:rPr>
              <w:fldChar w:fldCharType="begin"/>
            </w:r>
            <w:r w:rsidR="007C20A3">
              <w:rPr>
                <w:noProof/>
                <w:webHidden/>
              </w:rPr>
              <w:instrText xml:space="preserve"> PAGEREF _Toc495870671 \h </w:instrText>
            </w:r>
            <w:r w:rsidR="007C20A3">
              <w:rPr>
                <w:noProof/>
                <w:webHidden/>
              </w:rPr>
            </w:r>
            <w:r w:rsidR="007C20A3">
              <w:rPr>
                <w:noProof/>
                <w:webHidden/>
              </w:rPr>
              <w:fldChar w:fldCharType="separate"/>
            </w:r>
            <w:r w:rsidR="00245035">
              <w:rPr>
                <w:noProof/>
                <w:webHidden/>
              </w:rPr>
              <w:t>10</w:t>
            </w:r>
            <w:r w:rsidR="007C20A3">
              <w:rPr>
                <w:noProof/>
                <w:webHidden/>
              </w:rPr>
              <w:fldChar w:fldCharType="end"/>
            </w:r>
          </w:hyperlink>
        </w:p>
        <w:p w14:paraId="4F01E021" w14:textId="77777777" w:rsidR="007C20A3" w:rsidRDefault="0076715C">
          <w:pPr>
            <w:pStyle w:val="TO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495870672" w:history="1">
            <w:r w:rsidR="007C20A3" w:rsidRPr="001666EB">
              <w:rPr>
                <w:rStyle w:val="Hyperlink"/>
                <w:noProof/>
              </w:rPr>
              <w:t>5.2</w:t>
            </w:r>
            <w:r w:rsidR="007C20A3"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="007C20A3" w:rsidRPr="001666EB">
              <w:rPr>
                <w:rStyle w:val="Hyperlink"/>
                <w:noProof/>
              </w:rPr>
              <w:t>Sign up screen</w:t>
            </w:r>
            <w:r w:rsidR="007C20A3">
              <w:rPr>
                <w:noProof/>
                <w:webHidden/>
              </w:rPr>
              <w:tab/>
            </w:r>
            <w:r w:rsidR="007C20A3">
              <w:rPr>
                <w:noProof/>
                <w:webHidden/>
              </w:rPr>
              <w:fldChar w:fldCharType="begin"/>
            </w:r>
            <w:r w:rsidR="007C20A3">
              <w:rPr>
                <w:noProof/>
                <w:webHidden/>
              </w:rPr>
              <w:instrText xml:space="preserve"> PAGEREF _Toc495870672 \h </w:instrText>
            </w:r>
            <w:r w:rsidR="007C20A3">
              <w:rPr>
                <w:noProof/>
                <w:webHidden/>
              </w:rPr>
            </w:r>
            <w:r w:rsidR="007C20A3">
              <w:rPr>
                <w:noProof/>
                <w:webHidden/>
              </w:rPr>
              <w:fldChar w:fldCharType="separate"/>
            </w:r>
            <w:r w:rsidR="00245035">
              <w:rPr>
                <w:noProof/>
                <w:webHidden/>
              </w:rPr>
              <w:t>11</w:t>
            </w:r>
            <w:r w:rsidR="007C20A3">
              <w:rPr>
                <w:noProof/>
                <w:webHidden/>
              </w:rPr>
              <w:fldChar w:fldCharType="end"/>
            </w:r>
          </w:hyperlink>
        </w:p>
        <w:p w14:paraId="16002CA8" w14:textId="77777777" w:rsidR="007C20A3" w:rsidRDefault="0076715C">
          <w:pPr>
            <w:pStyle w:val="TO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495870673" w:history="1">
            <w:r w:rsidR="007C20A3" w:rsidRPr="001666EB">
              <w:rPr>
                <w:rStyle w:val="Hyperlink"/>
                <w:noProof/>
              </w:rPr>
              <w:t>5.3</w:t>
            </w:r>
            <w:r w:rsidR="007C20A3"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="007C20A3" w:rsidRPr="001666EB">
              <w:rPr>
                <w:rStyle w:val="Hyperlink"/>
                <w:noProof/>
              </w:rPr>
              <w:t>Login screen</w:t>
            </w:r>
            <w:r w:rsidR="007C20A3">
              <w:rPr>
                <w:noProof/>
                <w:webHidden/>
              </w:rPr>
              <w:tab/>
            </w:r>
            <w:r w:rsidR="007C20A3">
              <w:rPr>
                <w:noProof/>
                <w:webHidden/>
              </w:rPr>
              <w:fldChar w:fldCharType="begin"/>
            </w:r>
            <w:r w:rsidR="007C20A3">
              <w:rPr>
                <w:noProof/>
                <w:webHidden/>
              </w:rPr>
              <w:instrText xml:space="preserve"> PAGEREF _Toc495870673 \h </w:instrText>
            </w:r>
            <w:r w:rsidR="007C20A3">
              <w:rPr>
                <w:noProof/>
                <w:webHidden/>
              </w:rPr>
            </w:r>
            <w:r w:rsidR="007C20A3">
              <w:rPr>
                <w:noProof/>
                <w:webHidden/>
              </w:rPr>
              <w:fldChar w:fldCharType="separate"/>
            </w:r>
            <w:r w:rsidR="00245035">
              <w:rPr>
                <w:noProof/>
                <w:webHidden/>
              </w:rPr>
              <w:t>13</w:t>
            </w:r>
            <w:r w:rsidR="007C20A3">
              <w:rPr>
                <w:noProof/>
                <w:webHidden/>
              </w:rPr>
              <w:fldChar w:fldCharType="end"/>
            </w:r>
          </w:hyperlink>
        </w:p>
        <w:p w14:paraId="1FBDD444" w14:textId="77777777" w:rsidR="007C20A3" w:rsidRDefault="0076715C">
          <w:pPr>
            <w:pStyle w:val="TO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495870674" w:history="1">
            <w:r w:rsidR="007C20A3" w:rsidRPr="001666EB">
              <w:rPr>
                <w:rStyle w:val="Hyperlink"/>
                <w:noProof/>
              </w:rPr>
              <w:t>5.4</w:t>
            </w:r>
            <w:r w:rsidR="007C20A3"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="007C20A3" w:rsidRPr="001666EB">
              <w:rPr>
                <w:rStyle w:val="Hyperlink"/>
                <w:noProof/>
              </w:rPr>
              <w:t>Mange match</w:t>
            </w:r>
            <w:r w:rsidR="007C20A3">
              <w:rPr>
                <w:noProof/>
                <w:webHidden/>
              </w:rPr>
              <w:tab/>
            </w:r>
            <w:r w:rsidR="007C20A3">
              <w:rPr>
                <w:noProof/>
                <w:webHidden/>
              </w:rPr>
              <w:fldChar w:fldCharType="begin"/>
            </w:r>
            <w:r w:rsidR="007C20A3">
              <w:rPr>
                <w:noProof/>
                <w:webHidden/>
              </w:rPr>
              <w:instrText xml:space="preserve"> PAGEREF _Toc495870674 \h </w:instrText>
            </w:r>
            <w:r w:rsidR="007C20A3">
              <w:rPr>
                <w:noProof/>
                <w:webHidden/>
              </w:rPr>
            </w:r>
            <w:r w:rsidR="007C20A3">
              <w:rPr>
                <w:noProof/>
                <w:webHidden/>
              </w:rPr>
              <w:fldChar w:fldCharType="separate"/>
            </w:r>
            <w:r w:rsidR="00245035">
              <w:rPr>
                <w:noProof/>
                <w:webHidden/>
              </w:rPr>
              <w:t>14</w:t>
            </w:r>
            <w:r w:rsidR="007C20A3">
              <w:rPr>
                <w:noProof/>
                <w:webHidden/>
              </w:rPr>
              <w:fldChar w:fldCharType="end"/>
            </w:r>
          </w:hyperlink>
        </w:p>
        <w:p w14:paraId="50850720" w14:textId="77777777" w:rsidR="007C20A3" w:rsidRDefault="0076715C">
          <w:pPr>
            <w:pStyle w:val="TOC3"/>
            <w:tabs>
              <w:tab w:val="left" w:pos="1800"/>
            </w:tabs>
            <w:rPr>
              <w:rFonts w:asciiTheme="minorHAnsi" w:eastAsiaTheme="minorEastAsia" w:hAnsiTheme="minorHAnsi" w:cstheme="minorBidi"/>
              <w:noProof/>
              <w:spacing w:val="0"/>
              <w:szCs w:val="22"/>
              <w:lang w:eastAsia="en-US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"_Toc495870675" </w:instrText>
          </w:r>
          <w:r w:rsidR="00245035">
            <w:rPr>
              <w:noProof/>
            </w:rPr>
          </w:r>
          <w:r>
            <w:rPr>
              <w:noProof/>
            </w:rPr>
            <w:fldChar w:fldCharType="separate"/>
          </w:r>
          <w:r w:rsidR="007C20A3" w:rsidRPr="001666EB">
            <w:rPr>
              <w:rStyle w:val="Hyperlink"/>
              <w:noProof/>
            </w:rPr>
            <w:t>5.4.1</w:t>
          </w:r>
          <w:r w:rsidR="007C20A3">
            <w:rPr>
              <w:rFonts w:asciiTheme="minorHAnsi" w:eastAsiaTheme="minorEastAsia" w:hAnsiTheme="minorHAnsi" w:cstheme="minorBidi"/>
              <w:noProof/>
              <w:spacing w:val="0"/>
              <w:szCs w:val="22"/>
              <w:lang w:eastAsia="en-US"/>
            </w:rPr>
            <w:tab/>
          </w:r>
          <w:r w:rsidR="007C20A3" w:rsidRPr="001666EB">
            <w:rPr>
              <w:rStyle w:val="Hyperlink"/>
              <w:noProof/>
            </w:rPr>
            <w:t>Create match</w:t>
          </w:r>
          <w:r w:rsidR="007C20A3">
            <w:rPr>
              <w:noProof/>
              <w:webHidden/>
            </w:rPr>
            <w:tab/>
          </w:r>
          <w:r w:rsidR="007C20A3">
            <w:rPr>
              <w:noProof/>
              <w:webHidden/>
            </w:rPr>
            <w:fldChar w:fldCharType="begin"/>
          </w:r>
          <w:r w:rsidR="007C20A3">
            <w:rPr>
              <w:noProof/>
              <w:webHidden/>
            </w:rPr>
            <w:instrText xml:space="preserve"> PAGEREF _Toc495870675 \h </w:instrText>
          </w:r>
          <w:r w:rsidR="007C20A3">
            <w:rPr>
              <w:noProof/>
              <w:webHidden/>
            </w:rPr>
          </w:r>
          <w:r w:rsidR="007C20A3">
            <w:rPr>
              <w:noProof/>
              <w:webHidden/>
            </w:rPr>
            <w:fldChar w:fldCharType="separate"/>
          </w:r>
          <w:r w:rsidR="00245035">
            <w:rPr>
              <w:noProof/>
              <w:webHidden/>
            </w:rPr>
            <w:t>14</w:t>
          </w:r>
          <w:r w:rsidR="007C20A3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1A6F28F9" w14:textId="77777777" w:rsidR="007C20A3" w:rsidRDefault="0076715C">
          <w:pPr>
            <w:pStyle w:val="TOC3"/>
            <w:tabs>
              <w:tab w:val="left" w:pos="1800"/>
            </w:tabs>
            <w:rPr>
              <w:rFonts w:asciiTheme="minorHAnsi" w:eastAsiaTheme="minorEastAsia" w:hAnsiTheme="minorHAnsi" w:cstheme="minorBidi"/>
              <w:noProof/>
              <w:spacing w:val="0"/>
              <w:szCs w:val="22"/>
              <w:lang w:eastAsia="en-US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"_Toc495870676" </w:instrText>
          </w:r>
          <w:r w:rsidR="00245035">
            <w:rPr>
              <w:noProof/>
            </w:rPr>
          </w:r>
          <w:r>
            <w:rPr>
              <w:noProof/>
            </w:rPr>
            <w:fldChar w:fldCharType="separate"/>
          </w:r>
          <w:r w:rsidR="007C20A3" w:rsidRPr="001666EB">
            <w:rPr>
              <w:rStyle w:val="Hyperlink"/>
              <w:noProof/>
            </w:rPr>
            <w:t>5.4.2</w:t>
          </w:r>
          <w:r w:rsidR="007C20A3">
            <w:rPr>
              <w:rFonts w:asciiTheme="minorHAnsi" w:eastAsiaTheme="minorEastAsia" w:hAnsiTheme="minorHAnsi" w:cstheme="minorBidi"/>
              <w:noProof/>
              <w:spacing w:val="0"/>
              <w:szCs w:val="22"/>
              <w:lang w:eastAsia="en-US"/>
            </w:rPr>
            <w:tab/>
          </w:r>
          <w:r w:rsidR="007C20A3" w:rsidRPr="001666EB">
            <w:rPr>
              <w:rStyle w:val="Hyperlink"/>
              <w:noProof/>
            </w:rPr>
            <w:t>Update match</w:t>
          </w:r>
          <w:r w:rsidR="007C20A3">
            <w:rPr>
              <w:noProof/>
              <w:webHidden/>
            </w:rPr>
            <w:tab/>
          </w:r>
          <w:r w:rsidR="007C20A3">
            <w:rPr>
              <w:noProof/>
              <w:webHidden/>
            </w:rPr>
            <w:fldChar w:fldCharType="begin"/>
          </w:r>
          <w:r w:rsidR="007C20A3">
            <w:rPr>
              <w:noProof/>
              <w:webHidden/>
            </w:rPr>
            <w:instrText xml:space="preserve"> PAGEREF _Toc495870676 \h </w:instrText>
          </w:r>
          <w:r w:rsidR="007C20A3">
            <w:rPr>
              <w:noProof/>
              <w:webHidden/>
            </w:rPr>
          </w:r>
          <w:r w:rsidR="007C20A3">
            <w:rPr>
              <w:noProof/>
              <w:webHidden/>
            </w:rPr>
            <w:fldChar w:fldCharType="separate"/>
          </w:r>
          <w:r w:rsidR="00245035">
            <w:rPr>
              <w:noProof/>
              <w:webHidden/>
            </w:rPr>
            <w:t>15</w:t>
          </w:r>
          <w:r w:rsidR="007C20A3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3583A3D6" w14:textId="77777777" w:rsidR="007C20A3" w:rsidRDefault="0076715C">
          <w:pPr>
            <w:pStyle w:val="TOC3"/>
            <w:tabs>
              <w:tab w:val="left" w:pos="1800"/>
            </w:tabs>
            <w:rPr>
              <w:rFonts w:asciiTheme="minorHAnsi" w:eastAsiaTheme="minorEastAsia" w:hAnsiTheme="minorHAnsi" w:cstheme="minorBidi"/>
              <w:noProof/>
              <w:spacing w:val="0"/>
              <w:szCs w:val="22"/>
              <w:lang w:eastAsia="en-US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"_Toc495870677" </w:instrText>
          </w:r>
          <w:r w:rsidR="00245035">
            <w:rPr>
              <w:noProof/>
            </w:rPr>
          </w:r>
          <w:r>
            <w:rPr>
              <w:noProof/>
            </w:rPr>
            <w:fldChar w:fldCharType="separate"/>
          </w:r>
          <w:r w:rsidR="007C20A3" w:rsidRPr="001666EB">
            <w:rPr>
              <w:rStyle w:val="Hyperlink"/>
              <w:noProof/>
            </w:rPr>
            <w:t>5.4.3</w:t>
          </w:r>
          <w:r w:rsidR="007C20A3">
            <w:rPr>
              <w:rFonts w:asciiTheme="minorHAnsi" w:eastAsiaTheme="minorEastAsia" w:hAnsiTheme="minorHAnsi" w:cstheme="minorBidi"/>
              <w:noProof/>
              <w:spacing w:val="0"/>
              <w:szCs w:val="22"/>
              <w:lang w:eastAsia="en-US"/>
            </w:rPr>
            <w:tab/>
          </w:r>
          <w:r w:rsidR="007C20A3" w:rsidRPr="001666EB">
            <w:rPr>
              <w:rStyle w:val="Hyperlink"/>
              <w:noProof/>
            </w:rPr>
            <w:t>List matches</w:t>
          </w:r>
          <w:r w:rsidR="007C20A3">
            <w:rPr>
              <w:noProof/>
              <w:webHidden/>
            </w:rPr>
            <w:tab/>
          </w:r>
          <w:r w:rsidR="007C20A3">
            <w:rPr>
              <w:noProof/>
              <w:webHidden/>
            </w:rPr>
            <w:fldChar w:fldCharType="begin"/>
          </w:r>
          <w:r w:rsidR="007C20A3">
            <w:rPr>
              <w:noProof/>
              <w:webHidden/>
            </w:rPr>
            <w:instrText xml:space="preserve"> PAGEREF _Toc495870677 \h </w:instrText>
          </w:r>
          <w:r w:rsidR="007C20A3">
            <w:rPr>
              <w:noProof/>
              <w:webHidden/>
            </w:rPr>
          </w:r>
          <w:r w:rsidR="007C20A3">
            <w:rPr>
              <w:noProof/>
              <w:webHidden/>
            </w:rPr>
            <w:fldChar w:fldCharType="separate"/>
          </w:r>
          <w:r w:rsidR="00245035">
            <w:rPr>
              <w:noProof/>
              <w:webHidden/>
            </w:rPr>
            <w:t>16</w:t>
          </w:r>
          <w:r w:rsidR="007C20A3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1631183E" w14:textId="77777777" w:rsidR="007C20A3" w:rsidRDefault="0076715C">
          <w:pPr>
            <w:pStyle w:val="TOC3"/>
            <w:tabs>
              <w:tab w:val="left" w:pos="1800"/>
            </w:tabs>
            <w:rPr>
              <w:rFonts w:asciiTheme="minorHAnsi" w:eastAsiaTheme="minorEastAsia" w:hAnsiTheme="minorHAnsi" w:cstheme="minorBidi"/>
              <w:noProof/>
              <w:spacing w:val="0"/>
              <w:szCs w:val="22"/>
              <w:lang w:eastAsia="en-US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"_Toc495870678" </w:instrText>
          </w:r>
          <w:r w:rsidR="00245035">
            <w:rPr>
              <w:noProof/>
            </w:rPr>
          </w:r>
          <w:r>
            <w:rPr>
              <w:noProof/>
            </w:rPr>
            <w:fldChar w:fldCharType="separate"/>
          </w:r>
          <w:r w:rsidR="007C20A3" w:rsidRPr="001666EB">
            <w:rPr>
              <w:rStyle w:val="Hyperlink"/>
              <w:noProof/>
            </w:rPr>
            <w:t>5.4.4</w:t>
          </w:r>
          <w:r w:rsidR="007C20A3">
            <w:rPr>
              <w:rFonts w:asciiTheme="minorHAnsi" w:eastAsiaTheme="minorEastAsia" w:hAnsiTheme="minorHAnsi" w:cstheme="minorBidi"/>
              <w:noProof/>
              <w:spacing w:val="0"/>
              <w:szCs w:val="22"/>
              <w:lang w:eastAsia="en-US"/>
            </w:rPr>
            <w:tab/>
          </w:r>
          <w:r w:rsidR="007C20A3" w:rsidRPr="001666EB">
            <w:rPr>
              <w:rStyle w:val="Hyperlink"/>
              <w:noProof/>
            </w:rPr>
            <w:t>Show information of match</w:t>
          </w:r>
          <w:r w:rsidR="007C20A3">
            <w:rPr>
              <w:noProof/>
              <w:webHidden/>
            </w:rPr>
            <w:tab/>
          </w:r>
          <w:r w:rsidR="007C20A3">
            <w:rPr>
              <w:noProof/>
              <w:webHidden/>
            </w:rPr>
            <w:fldChar w:fldCharType="begin"/>
          </w:r>
          <w:r w:rsidR="007C20A3">
            <w:rPr>
              <w:noProof/>
              <w:webHidden/>
            </w:rPr>
            <w:instrText xml:space="preserve"> PAGEREF _Toc495870678 \h </w:instrText>
          </w:r>
          <w:r w:rsidR="007C20A3">
            <w:rPr>
              <w:noProof/>
              <w:webHidden/>
            </w:rPr>
          </w:r>
          <w:r w:rsidR="007C20A3">
            <w:rPr>
              <w:noProof/>
              <w:webHidden/>
            </w:rPr>
            <w:fldChar w:fldCharType="separate"/>
          </w:r>
          <w:r w:rsidR="00245035">
            <w:rPr>
              <w:noProof/>
              <w:webHidden/>
            </w:rPr>
            <w:t>17</w:t>
          </w:r>
          <w:r w:rsidR="007C20A3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747BD1A5" w14:textId="77777777" w:rsidR="007C20A3" w:rsidRDefault="0076715C">
          <w:pPr>
            <w:pStyle w:val="TO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"_Toc495870679" </w:instrText>
          </w:r>
          <w:r w:rsidR="00245035">
            <w:rPr>
              <w:noProof/>
            </w:rPr>
          </w:r>
          <w:r>
            <w:rPr>
              <w:noProof/>
            </w:rPr>
            <w:fldChar w:fldCharType="separate"/>
          </w:r>
          <w:r w:rsidR="007C20A3" w:rsidRPr="001666EB">
            <w:rPr>
              <w:rStyle w:val="Hyperlink"/>
              <w:noProof/>
            </w:rPr>
            <w:t>5.5</w:t>
          </w:r>
          <w:r w:rsidR="007C20A3">
            <w:rPr>
              <w:rFonts w:asciiTheme="minorHAnsi" w:eastAsiaTheme="minorEastAsia" w:hAnsiTheme="minorHAnsi" w:cstheme="minorBidi"/>
              <w:noProof/>
              <w:lang w:eastAsia="en-US"/>
            </w:rPr>
            <w:tab/>
          </w:r>
          <w:r w:rsidR="007C20A3" w:rsidRPr="001666EB">
            <w:rPr>
              <w:rStyle w:val="Hyperlink"/>
              <w:noProof/>
            </w:rPr>
            <w:t>Manage tournament</w:t>
          </w:r>
          <w:r w:rsidR="007C20A3">
            <w:rPr>
              <w:noProof/>
              <w:webHidden/>
            </w:rPr>
            <w:tab/>
          </w:r>
          <w:r w:rsidR="007C20A3">
            <w:rPr>
              <w:noProof/>
              <w:webHidden/>
            </w:rPr>
            <w:fldChar w:fldCharType="begin"/>
          </w:r>
          <w:r w:rsidR="007C20A3">
            <w:rPr>
              <w:noProof/>
              <w:webHidden/>
            </w:rPr>
            <w:instrText xml:space="preserve"> PAGEREF _Toc495870679 \h </w:instrText>
          </w:r>
          <w:r w:rsidR="007C20A3">
            <w:rPr>
              <w:noProof/>
              <w:webHidden/>
            </w:rPr>
          </w:r>
          <w:r w:rsidR="007C20A3">
            <w:rPr>
              <w:noProof/>
              <w:webHidden/>
            </w:rPr>
            <w:fldChar w:fldCharType="separate"/>
          </w:r>
          <w:r w:rsidR="00245035">
            <w:rPr>
              <w:noProof/>
              <w:webHidden/>
            </w:rPr>
            <w:t>18</w:t>
          </w:r>
          <w:r w:rsidR="007C20A3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4D269FF3" w14:textId="77777777" w:rsidR="007C20A3" w:rsidRDefault="0076715C">
          <w:pPr>
            <w:pStyle w:val="TOC3"/>
            <w:tabs>
              <w:tab w:val="left" w:pos="1800"/>
            </w:tabs>
            <w:rPr>
              <w:rFonts w:asciiTheme="minorHAnsi" w:eastAsiaTheme="minorEastAsia" w:hAnsiTheme="minorHAnsi" w:cstheme="minorBidi"/>
              <w:noProof/>
              <w:spacing w:val="0"/>
              <w:szCs w:val="22"/>
              <w:lang w:eastAsia="en-US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"_Toc495870680" </w:instrText>
          </w:r>
          <w:r w:rsidR="00245035">
            <w:rPr>
              <w:noProof/>
            </w:rPr>
          </w:r>
          <w:r>
            <w:rPr>
              <w:noProof/>
            </w:rPr>
            <w:fldChar w:fldCharType="separate"/>
          </w:r>
          <w:r w:rsidR="007C20A3" w:rsidRPr="001666EB">
            <w:rPr>
              <w:rStyle w:val="Hyperlink"/>
              <w:noProof/>
            </w:rPr>
            <w:t>5.5.1</w:t>
          </w:r>
          <w:r w:rsidR="007C20A3">
            <w:rPr>
              <w:rFonts w:asciiTheme="minorHAnsi" w:eastAsiaTheme="minorEastAsia" w:hAnsiTheme="minorHAnsi" w:cstheme="minorBidi"/>
              <w:noProof/>
              <w:spacing w:val="0"/>
              <w:szCs w:val="22"/>
              <w:lang w:eastAsia="en-US"/>
            </w:rPr>
            <w:tab/>
          </w:r>
          <w:r w:rsidR="007C20A3" w:rsidRPr="001666EB">
            <w:rPr>
              <w:rStyle w:val="Hyperlink"/>
              <w:noProof/>
            </w:rPr>
            <w:t>Create tournament</w:t>
          </w:r>
          <w:r w:rsidR="007C20A3">
            <w:rPr>
              <w:noProof/>
              <w:webHidden/>
            </w:rPr>
            <w:tab/>
          </w:r>
          <w:r w:rsidR="007C20A3">
            <w:rPr>
              <w:noProof/>
              <w:webHidden/>
            </w:rPr>
            <w:fldChar w:fldCharType="begin"/>
          </w:r>
          <w:r w:rsidR="007C20A3">
            <w:rPr>
              <w:noProof/>
              <w:webHidden/>
            </w:rPr>
            <w:instrText xml:space="preserve"> PAGEREF _Toc495870680 \h </w:instrText>
          </w:r>
          <w:r w:rsidR="007C20A3">
            <w:rPr>
              <w:noProof/>
              <w:webHidden/>
            </w:rPr>
          </w:r>
          <w:r w:rsidR="007C20A3">
            <w:rPr>
              <w:noProof/>
              <w:webHidden/>
            </w:rPr>
            <w:fldChar w:fldCharType="separate"/>
          </w:r>
          <w:r w:rsidR="00245035">
            <w:rPr>
              <w:noProof/>
              <w:webHidden/>
            </w:rPr>
            <w:t>18</w:t>
          </w:r>
          <w:r w:rsidR="007C20A3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5DD3149A" w14:textId="77777777" w:rsidR="007C20A3" w:rsidRDefault="0076715C">
          <w:pPr>
            <w:pStyle w:val="TOC3"/>
            <w:tabs>
              <w:tab w:val="left" w:pos="1800"/>
            </w:tabs>
            <w:rPr>
              <w:rFonts w:asciiTheme="minorHAnsi" w:eastAsiaTheme="minorEastAsia" w:hAnsiTheme="minorHAnsi" w:cstheme="minorBidi"/>
              <w:noProof/>
              <w:spacing w:val="0"/>
              <w:szCs w:val="22"/>
              <w:lang w:eastAsia="en-US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"_Toc495870681" </w:instrText>
          </w:r>
          <w:r w:rsidR="00245035">
            <w:rPr>
              <w:noProof/>
            </w:rPr>
          </w:r>
          <w:r>
            <w:rPr>
              <w:noProof/>
            </w:rPr>
            <w:fldChar w:fldCharType="separate"/>
          </w:r>
          <w:r w:rsidR="007C20A3" w:rsidRPr="001666EB">
            <w:rPr>
              <w:rStyle w:val="Hyperlink"/>
              <w:noProof/>
            </w:rPr>
            <w:t>5.5.2</w:t>
          </w:r>
          <w:r w:rsidR="007C20A3">
            <w:rPr>
              <w:rFonts w:asciiTheme="minorHAnsi" w:eastAsiaTheme="minorEastAsia" w:hAnsiTheme="minorHAnsi" w:cstheme="minorBidi"/>
              <w:noProof/>
              <w:spacing w:val="0"/>
              <w:szCs w:val="22"/>
              <w:lang w:eastAsia="en-US"/>
            </w:rPr>
            <w:tab/>
          </w:r>
          <w:r w:rsidR="007C20A3" w:rsidRPr="001666EB">
            <w:rPr>
              <w:rStyle w:val="Hyperlink"/>
              <w:noProof/>
            </w:rPr>
            <w:t>Update tournament</w:t>
          </w:r>
          <w:r w:rsidR="007C20A3">
            <w:rPr>
              <w:noProof/>
              <w:webHidden/>
            </w:rPr>
            <w:tab/>
          </w:r>
          <w:r w:rsidR="007C20A3">
            <w:rPr>
              <w:noProof/>
              <w:webHidden/>
            </w:rPr>
            <w:fldChar w:fldCharType="begin"/>
          </w:r>
          <w:r w:rsidR="007C20A3">
            <w:rPr>
              <w:noProof/>
              <w:webHidden/>
            </w:rPr>
            <w:instrText xml:space="preserve"> PAGEREF _Toc495870681 \h </w:instrText>
          </w:r>
          <w:r w:rsidR="007C20A3">
            <w:rPr>
              <w:noProof/>
              <w:webHidden/>
            </w:rPr>
          </w:r>
          <w:r w:rsidR="007C20A3">
            <w:rPr>
              <w:noProof/>
              <w:webHidden/>
            </w:rPr>
            <w:fldChar w:fldCharType="separate"/>
          </w:r>
          <w:r w:rsidR="00245035">
            <w:rPr>
              <w:noProof/>
              <w:webHidden/>
            </w:rPr>
            <w:t>20</w:t>
          </w:r>
          <w:r w:rsidR="007C20A3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05CA444C" w14:textId="77777777" w:rsidR="007C20A3" w:rsidRDefault="0076715C">
          <w:pPr>
            <w:pStyle w:val="TOC3"/>
            <w:tabs>
              <w:tab w:val="left" w:pos="1800"/>
            </w:tabs>
            <w:rPr>
              <w:rFonts w:asciiTheme="minorHAnsi" w:eastAsiaTheme="minorEastAsia" w:hAnsiTheme="minorHAnsi" w:cstheme="minorBidi"/>
              <w:noProof/>
              <w:spacing w:val="0"/>
              <w:szCs w:val="22"/>
              <w:lang w:eastAsia="en-US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"_Toc495870682" </w:instrText>
          </w:r>
          <w:r w:rsidR="00245035">
            <w:rPr>
              <w:noProof/>
            </w:rPr>
          </w:r>
          <w:r>
            <w:rPr>
              <w:noProof/>
            </w:rPr>
            <w:fldChar w:fldCharType="separate"/>
          </w:r>
          <w:r w:rsidR="007C20A3" w:rsidRPr="001666EB">
            <w:rPr>
              <w:rStyle w:val="Hyperlink"/>
              <w:noProof/>
            </w:rPr>
            <w:t>5.5.3</w:t>
          </w:r>
          <w:r w:rsidR="007C20A3">
            <w:rPr>
              <w:rFonts w:asciiTheme="minorHAnsi" w:eastAsiaTheme="minorEastAsia" w:hAnsiTheme="minorHAnsi" w:cstheme="minorBidi"/>
              <w:noProof/>
              <w:spacing w:val="0"/>
              <w:szCs w:val="22"/>
              <w:lang w:eastAsia="en-US"/>
            </w:rPr>
            <w:tab/>
          </w:r>
          <w:r w:rsidR="007C20A3" w:rsidRPr="001666EB">
            <w:rPr>
              <w:rStyle w:val="Hyperlink"/>
              <w:noProof/>
            </w:rPr>
            <w:t>List tournament</w:t>
          </w:r>
          <w:r w:rsidR="007C20A3">
            <w:rPr>
              <w:noProof/>
              <w:webHidden/>
            </w:rPr>
            <w:tab/>
          </w:r>
          <w:r w:rsidR="007C20A3">
            <w:rPr>
              <w:noProof/>
              <w:webHidden/>
            </w:rPr>
            <w:fldChar w:fldCharType="begin"/>
          </w:r>
          <w:r w:rsidR="007C20A3">
            <w:rPr>
              <w:noProof/>
              <w:webHidden/>
            </w:rPr>
            <w:instrText xml:space="preserve"> PAGEREF _Toc495870682 \h </w:instrText>
          </w:r>
          <w:r w:rsidR="007C20A3">
            <w:rPr>
              <w:noProof/>
              <w:webHidden/>
            </w:rPr>
          </w:r>
          <w:r w:rsidR="007C20A3">
            <w:rPr>
              <w:noProof/>
              <w:webHidden/>
            </w:rPr>
            <w:fldChar w:fldCharType="separate"/>
          </w:r>
          <w:r w:rsidR="00245035">
            <w:rPr>
              <w:noProof/>
              <w:webHidden/>
            </w:rPr>
            <w:t>21</w:t>
          </w:r>
          <w:r w:rsidR="007C20A3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3BAABDC0" w14:textId="77777777" w:rsidR="007C20A3" w:rsidRDefault="0076715C">
          <w:pPr>
            <w:pStyle w:val="TOC3"/>
            <w:tabs>
              <w:tab w:val="left" w:pos="1800"/>
            </w:tabs>
            <w:rPr>
              <w:rFonts w:asciiTheme="minorHAnsi" w:eastAsiaTheme="minorEastAsia" w:hAnsiTheme="minorHAnsi" w:cstheme="minorBidi"/>
              <w:noProof/>
              <w:spacing w:val="0"/>
              <w:szCs w:val="22"/>
              <w:lang w:eastAsia="en-US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"_Toc495870683" </w:instrText>
          </w:r>
          <w:r w:rsidR="00245035">
            <w:rPr>
              <w:noProof/>
            </w:rPr>
          </w:r>
          <w:r>
            <w:rPr>
              <w:noProof/>
            </w:rPr>
            <w:fldChar w:fldCharType="separate"/>
          </w:r>
          <w:r w:rsidR="007C20A3" w:rsidRPr="001666EB">
            <w:rPr>
              <w:rStyle w:val="Hyperlink"/>
              <w:noProof/>
            </w:rPr>
            <w:t>5.5.4</w:t>
          </w:r>
          <w:r w:rsidR="007C20A3">
            <w:rPr>
              <w:rFonts w:asciiTheme="minorHAnsi" w:eastAsiaTheme="minorEastAsia" w:hAnsiTheme="minorHAnsi" w:cstheme="minorBidi"/>
              <w:noProof/>
              <w:spacing w:val="0"/>
              <w:szCs w:val="22"/>
              <w:lang w:eastAsia="en-US"/>
            </w:rPr>
            <w:tab/>
          </w:r>
          <w:r w:rsidR="007C20A3" w:rsidRPr="001666EB">
            <w:rPr>
              <w:rStyle w:val="Hyperlink"/>
              <w:noProof/>
            </w:rPr>
            <w:t>Show information of tournament</w:t>
          </w:r>
          <w:r w:rsidR="007C20A3">
            <w:rPr>
              <w:noProof/>
              <w:webHidden/>
            </w:rPr>
            <w:tab/>
          </w:r>
          <w:r w:rsidR="007C20A3">
            <w:rPr>
              <w:noProof/>
              <w:webHidden/>
            </w:rPr>
            <w:fldChar w:fldCharType="begin"/>
          </w:r>
          <w:r w:rsidR="007C20A3">
            <w:rPr>
              <w:noProof/>
              <w:webHidden/>
            </w:rPr>
            <w:instrText xml:space="preserve"> PAGEREF _Toc495870683 \h </w:instrText>
          </w:r>
          <w:r w:rsidR="007C20A3">
            <w:rPr>
              <w:noProof/>
              <w:webHidden/>
            </w:rPr>
          </w:r>
          <w:r w:rsidR="007C20A3">
            <w:rPr>
              <w:noProof/>
              <w:webHidden/>
            </w:rPr>
            <w:fldChar w:fldCharType="separate"/>
          </w:r>
          <w:r w:rsidR="00245035">
            <w:rPr>
              <w:noProof/>
              <w:webHidden/>
            </w:rPr>
            <w:t>22</w:t>
          </w:r>
          <w:r w:rsidR="007C20A3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203E33B0" w14:textId="77777777" w:rsidR="007C20A3" w:rsidRDefault="0076715C">
          <w:pPr>
            <w:pStyle w:val="TO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"_Toc4958</w:instrText>
          </w:r>
          <w:r>
            <w:rPr>
              <w:noProof/>
            </w:rPr>
            <w:instrText xml:space="preserve">70684" </w:instrText>
          </w:r>
          <w:r w:rsidR="00245035">
            <w:rPr>
              <w:noProof/>
            </w:rPr>
          </w:r>
          <w:r>
            <w:rPr>
              <w:noProof/>
            </w:rPr>
            <w:fldChar w:fldCharType="separate"/>
          </w:r>
          <w:r w:rsidR="007C20A3" w:rsidRPr="001666EB">
            <w:rPr>
              <w:rStyle w:val="Hyperlink"/>
              <w:noProof/>
            </w:rPr>
            <w:t>5.6</w:t>
          </w:r>
          <w:r w:rsidR="007C20A3">
            <w:rPr>
              <w:rFonts w:asciiTheme="minorHAnsi" w:eastAsiaTheme="minorEastAsia" w:hAnsiTheme="minorHAnsi" w:cstheme="minorBidi"/>
              <w:noProof/>
              <w:lang w:eastAsia="en-US"/>
            </w:rPr>
            <w:tab/>
          </w:r>
          <w:r w:rsidR="007C20A3" w:rsidRPr="001666EB">
            <w:rPr>
              <w:rStyle w:val="Hyperlink"/>
              <w:noProof/>
            </w:rPr>
            <w:t>User profile management</w:t>
          </w:r>
          <w:r w:rsidR="007C20A3">
            <w:rPr>
              <w:noProof/>
              <w:webHidden/>
            </w:rPr>
            <w:tab/>
          </w:r>
          <w:r w:rsidR="007C20A3">
            <w:rPr>
              <w:noProof/>
              <w:webHidden/>
            </w:rPr>
            <w:fldChar w:fldCharType="begin"/>
          </w:r>
          <w:r w:rsidR="007C20A3">
            <w:rPr>
              <w:noProof/>
              <w:webHidden/>
            </w:rPr>
            <w:instrText xml:space="preserve"> PAGEREF _Toc495870684 \h </w:instrText>
          </w:r>
          <w:r w:rsidR="007C20A3">
            <w:rPr>
              <w:noProof/>
              <w:webHidden/>
            </w:rPr>
          </w:r>
          <w:r w:rsidR="007C20A3">
            <w:rPr>
              <w:noProof/>
              <w:webHidden/>
            </w:rPr>
            <w:fldChar w:fldCharType="separate"/>
          </w:r>
          <w:r w:rsidR="00245035">
            <w:rPr>
              <w:noProof/>
              <w:webHidden/>
            </w:rPr>
            <w:t>23</w:t>
          </w:r>
          <w:r w:rsidR="007C20A3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0D519E9D" w14:textId="77777777" w:rsidR="007C20A3" w:rsidRDefault="0076715C">
          <w:pPr>
            <w:pStyle w:val="TOC3"/>
            <w:tabs>
              <w:tab w:val="left" w:pos="1800"/>
            </w:tabs>
            <w:rPr>
              <w:rFonts w:asciiTheme="minorHAnsi" w:eastAsiaTheme="minorEastAsia" w:hAnsiTheme="minorHAnsi" w:cstheme="minorBidi"/>
              <w:noProof/>
              <w:spacing w:val="0"/>
              <w:szCs w:val="22"/>
              <w:lang w:eastAsia="en-US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"_Toc495870685" </w:instrText>
          </w:r>
          <w:r w:rsidR="00245035">
            <w:rPr>
              <w:noProof/>
            </w:rPr>
          </w:r>
          <w:r>
            <w:rPr>
              <w:noProof/>
            </w:rPr>
            <w:fldChar w:fldCharType="separate"/>
          </w:r>
          <w:r w:rsidR="007C20A3" w:rsidRPr="001666EB">
            <w:rPr>
              <w:rStyle w:val="Hyperlink"/>
              <w:noProof/>
            </w:rPr>
            <w:t>5.6.1</w:t>
          </w:r>
          <w:r w:rsidR="007C20A3">
            <w:rPr>
              <w:rFonts w:asciiTheme="minorHAnsi" w:eastAsiaTheme="minorEastAsia" w:hAnsiTheme="minorHAnsi" w:cstheme="minorBidi"/>
              <w:noProof/>
              <w:spacing w:val="0"/>
              <w:szCs w:val="22"/>
              <w:lang w:eastAsia="en-US"/>
            </w:rPr>
            <w:tab/>
          </w:r>
          <w:r w:rsidR="007C20A3" w:rsidRPr="001666EB">
            <w:rPr>
              <w:rStyle w:val="Hyperlink"/>
              <w:noProof/>
            </w:rPr>
            <w:t>Update Profile</w:t>
          </w:r>
          <w:r w:rsidR="007C20A3">
            <w:rPr>
              <w:noProof/>
              <w:webHidden/>
            </w:rPr>
            <w:tab/>
          </w:r>
          <w:r w:rsidR="007C20A3">
            <w:rPr>
              <w:noProof/>
              <w:webHidden/>
            </w:rPr>
            <w:fldChar w:fldCharType="begin"/>
          </w:r>
          <w:r w:rsidR="007C20A3">
            <w:rPr>
              <w:noProof/>
              <w:webHidden/>
            </w:rPr>
            <w:instrText xml:space="preserve"> PAGEREF _Toc495870685 \h </w:instrText>
          </w:r>
          <w:r w:rsidR="007C20A3">
            <w:rPr>
              <w:noProof/>
              <w:webHidden/>
            </w:rPr>
          </w:r>
          <w:r w:rsidR="007C20A3">
            <w:rPr>
              <w:noProof/>
              <w:webHidden/>
            </w:rPr>
            <w:fldChar w:fldCharType="separate"/>
          </w:r>
          <w:r w:rsidR="00245035">
            <w:rPr>
              <w:noProof/>
              <w:webHidden/>
            </w:rPr>
            <w:t>23</w:t>
          </w:r>
          <w:r w:rsidR="007C20A3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0F3E9EF1" w14:textId="77777777" w:rsidR="007C20A3" w:rsidRDefault="0076715C">
          <w:pPr>
            <w:pStyle w:val="TOC3"/>
            <w:tabs>
              <w:tab w:val="left" w:pos="1800"/>
            </w:tabs>
            <w:rPr>
              <w:rFonts w:asciiTheme="minorHAnsi" w:eastAsiaTheme="minorEastAsia" w:hAnsiTheme="minorHAnsi" w:cstheme="minorBidi"/>
              <w:noProof/>
              <w:spacing w:val="0"/>
              <w:szCs w:val="22"/>
              <w:lang w:eastAsia="en-US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"_Toc495870686" </w:instrText>
          </w:r>
          <w:r w:rsidR="00245035">
            <w:rPr>
              <w:noProof/>
            </w:rPr>
          </w:r>
          <w:r>
            <w:rPr>
              <w:noProof/>
            </w:rPr>
            <w:fldChar w:fldCharType="separate"/>
          </w:r>
          <w:r w:rsidR="007C20A3" w:rsidRPr="001666EB">
            <w:rPr>
              <w:rStyle w:val="Hyperlink"/>
              <w:noProof/>
            </w:rPr>
            <w:t>5.6.2</w:t>
          </w:r>
          <w:r w:rsidR="007C20A3">
            <w:rPr>
              <w:rFonts w:asciiTheme="minorHAnsi" w:eastAsiaTheme="minorEastAsia" w:hAnsiTheme="minorHAnsi" w:cstheme="minorBidi"/>
              <w:noProof/>
              <w:spacing w:val="0"/>
              <w:szCs w:val="22"/>
              <w:lang w:eastAsia="en-US"/>
            </w:rPr>
            <w:tab/>
          </w:r>
          <w:r w:rsidR="007C20A3" w:rsidRPr="001666EB">
            <w:rPr>
              <w:rStyle w:val="Hyperlink"/>
              <w:noProof/>
            </w:rPr>
            <w:t>Change password</w:t>
          </w:r>
          <w:r w:rsidR="007C20A3">
            <w:rPr>
              <w:noProof/>
              <w:webHidden/>
            </w:rPr>
            <w:tab/>
          </w:r>
          <w:r w:rsidR="007C20A3">
            <w:rPr>
              <w:noProof/>
              <w:webHidden/>
            </w:rPr>
            <w:fldChar w:fldCharType="begin"/>
          </w:r>
          <w:r w:rsidR="007C20A3">
            <w:rPr>
              <w:noProof/>
              <w:webHidden/>
            </w:rPr>
            <w:instrText xml:space="preserve"> PAGEREF _Toc495870686 \h </w:instrText>
          </w:r>
          <w:r w:rsidR="007C20A3">
            <w:rPr>
              <w:noProof/>
              <w:webHidden/>
            </w:rPr>
          </w:r>
          <w:r w:rsidR="007C20A3">
            <w:rPr>
              <w:noProof/>
              <w:webHidden/>
            </w:rPr>
            <w:fldChar w:fldCharType="separate"/>
          </w:r>
          <w:r w:rsidR="00245035">
            <w:rPr>
              <w:noProof/>
              <w:webHidden/>
            </w:rPr>
            <w:t>25</w:t>
          </w:r>
          <w:r w:rsidR="007C20A3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706435FA" w14:textId="77777777" w:rsidR="007C20A3" w:rsidRDefault="0076715C">
          <w:pPr>
            <w:pStyle w:val="TO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"_Toc495870687" </w:instrText>
          </w:r>
          <w:r w:rsidR="00245035">
            <w:rPr>
              <w:noProof/>
            </w:rPr>
          </w:r>
          <w:r>
            <w:rPr>
              <w:noProof/>
            </w:rPr>
            <w:fldChar w:fldCharType="separate"/>
          </w:r>
          <w:r w:rsidR="007C20A3" w:rsidRPr="001666EB">
            <w:rPr>
              <w:rStyle w:val="Hyperlink"/>
              <w:noProof/>
            </w:rPr>
            <w:t>5.7</w:t>
          </w:r>
          <w:r w:rsidR="007C20A3">
            <w:rPr>
              <w:rFonts w:asciiTheme="minorHAnsi" w:eastAsiaTheme="minorEastAsia" w:hAnsiTheme="minorHAnsi" w:cstheme="minorBidi"/>
              <w:noProof/>
              <w:lang w:eastAsia="en-US"/>
            </w:rPr>
            <w:tab/>
          </w:r>
          <w:r w:rsidR="007C20A3" w:rsidRPr="001666EB">
            <w:rPr>
              <w:rStyle w:val="Hyperlink"/>
              <w:noProof/>
            </w:rPr>
            <w:t>Talent wanted</w:t>
          </w:r>
          <w:r w:rsidR="007C20A3">
            <w:rPr>
              <w:noProof/>
              <w:webHidden/>
            </w:rPr>
            <w:tab/>
          </w:r>
          <w:r w:rsidR="007C20A3">
            <w:rPr>
              <w:noProof/>
              <w:webHidden/>
            </w:rPr>
            <w:fldChar w:fldCharType="begin"/>
          </w:r>
          <w:r w:rsidR="007C20A3">
            <w:rPr>
              <w:noProof/>
              <w:webHidden/>
            </w:rPr>
            <w:instrText xml:space="preserve"> PAGEREF _Toc495870687 \h </w:instrText>
          </w:r>
          <w:r w:rsidR="007C20A3">
            <w:rPr>
              <w:noProof/>
              <w:webHidden/>
            </w:rPr>
          </w:r>
          <w:r w:rsidR="007C20A3">
            <w:rPr>
              <w:noProof/>
              <w:webHidden/>
            </w:rPr>
            <w:fldChar w:fldCharType="separate"/>
          </w:r>
          <w:r w:rsidR="00245035">
            <w:rPr>
              <w:noProof/>
              <w:webHidden/>
            </w:rPr>
            <w:t>26</w:t>
          </w:r>
          <w:r w:rsidR="007C20A3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4F779B06" w14:textId="77777777" w:rsidR="007C20A3" w:rsidRDefault="0076715C">
          <w:pPr>
            <w:pStyle w:val="TOC3"/>
            <w:tabs>
              <w:tab w:val="left" w:pos="1800"/>
            </w:tabs>
            <w:rPr>
              <w:rFonts w:asciiTheme="minorHAnsi" w:eastAsiaTheme="minorEastAsia" w:hAnsiTheme="minorHAnsi" w:cstheme="minorBidi"/>
              <w:noProof/>
              <w:spacing w:val="0"/>
              <w:szCs w:val="22"/>
              <w:lang w:eastAsia="en-US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"_Toc495870688" </w:instrText>
          </w:r>
          <w:r w:rsidR="00245035">
            <w:rPr>
              <w:noProof/>
            </w:rPr>
          </w:r>
          <w:r>
            <w:rPr>
              <w:noProof/>
            </w:rPr>
            <w:fldChar w:fldCharType="separate"/>
          </w:r>
          <w:r w:rsidR="007C20A3" w:rsidRPr="001666EB">
            <w:rPr>
              <w:rStyle w:val="Hyperlink"/>
              <w:noProof/>
            </w:rPr>
            <w:t>5.7.1</w:t>
          </w:r>
          <w:r w:rsidR="007C20A3">
            <w:rPr>
              <w:rFonts w:asciiTheme="minorHAnsi" w:eastAsiaTheme="minorEastAsia" w:hAnsiTheme="minorHAnsi" w:cstheme="minorBidi"/>
              <w:noProof/>
              <w:spacing w:val="0"/>
              <w:szCs w:val="22"/>
              <w:lang w:eastAsia="en-US"/>
            </w:rPr>
            <w:tab/>
          </w:r>
          <w:r w:rsidR="007C20A3" w:rsidRPr="001666EB">
            <w:rPr>
              <w:rStyle w:val="Hyperlink"/>
              <w:noProof/>
            </w:rPr>
            <w:t>Create talent wanted new</w:t>
          </w:r>
          <w:r w:rsidR="007C20A3">
            <w:rPr>
              <w:noProof/>
              <w:webHidden/>
            </w:rPr>
            <w:tab/>
          </w:r>
          <w:r w:rsidR="007C20A3">
            <w:rPr>
              <w:noProof/>
              <w:webHidden/>
            </w:rPr>
            <w:fldChar w:fldCharType="begin"/>
          </w:r>
          <w:r w:rsidR="007C20A3">
            <w:rPr>
              <w:noProof/>
              <w:webHidden/>
            </w:rPr>
            <w:instrText xml:space="preserve"> PAGEREF _Toc495870688 \h </w:instrText>
          </w:r>
          <w:r w:rsidR="007C20A3">
            <w:rPr>
              <w:noProof/>
              <w:webHidden/>
            </w:rPr>
          </w:r>
          <w:r w:rsidR="007C20A3">
            <w:rPr>
              <w:noProof/>
              <w:webHidden/>
            </w:rPr>
            <w:fldChar w:fldCharType="separate"/>
          </w:r>
          <w:r w:rsidR="00245035">
            <w:rPr>
              <w:noProof/>
              <w:webHidden/>
            </w:rPr>
            <w:t>26</w:t>
          </w:r>
          <w:r w:rsidR="007C20A3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3A8321E7" w14:textId="77777777" w:rsidR="007C20A3" w:rsidRDefault="0076715C">
          <w:pPr>
            <w:pStyle w:val="TOC3"/>
            <w:tabs>
              <w:tab w:val="left" w:pos="1800"/>
            </w:tabs>
            <w:rPr>
              <w:rFonts w:asciiTheme="minorHAnsi" w:eastAsiaTheme="minorEastAsia" w:hAnsiTheme="minorHAnsi" w:cstheme="minorBidi"/>
              <w:noProof/>
              <w:spacing w:val="0"/>
              <w:szCs w:val="22"/>
              <w:lang w:eastAsia="en-US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"_Toc495870689" </w:instrText>
          </w:r>
          <w:r w:rsidR="00245035">
            <w:rPr>
              <w:noProof/>
            </w:rPr>
          </w:r>
          <w:r>
            <w:rPr>
              <w:noProof/>
            </w:rPr>
            <w:fldChar w:fldCharType="separate"/>
          </w:r>
          <w:r w:rsidR="007C20A3" w:rsidRPr="001666EB">
            <w:rPr>
              <w:rStyle w:val="Hyperlink"/>
              <w:noProof/>
            </w:rPr>
            <w:t>5.7.2</w:t>
          </w:r>
          <w:r w:rsidR="007C20A3">
            <w:rPr>
              <w:rFonts w:asciiTheme="minorHAnsi" w:eastAsiaTheme="minorEastAsia" w:hAnsiTheme="minorHAnsi" w:cstheme="minorBidi"/>
              <w:noProof/>
              <w:spacing w:val="0"/>
              <w:szCs w:val="22"/>
              <w:lang w:eastAsia="en-US"/>
            </w:rPr>
            <w:tab/>
          </w:r>
          <w:r w:rsidR="007C20A3" w:rsidRPr="001666EB">
            <w:rPr>
              <w:rStyle w:val="Hyperlink"/>
              <w:noProof/>
            </w:rPr>
            <w:t>Delete/update talent wanted new</w:t>
          </w:r>
          <w:r w:rsidR="007C20A3">
            <w:rPr>
              <w:noProof/>
              <w:webHidden/>
            </w:rPr>
            <w:tab/>
          </w:r>
          <w:r w:rsidR="007C20A3">
            <w:rPr>
              <w:noProof/>
              <w:webHidden/>
            </w:rPr>
            <w:fldChar w:fldCharType="begin"/>
          </w:r>
          <w:r w:rsidR="007C20A3">
            <w:rPr>
              <w:noProof/>
              <w:webHidden/>
            </w:rPr>
            <w:instrText xml:space="preserve"> PAGEREF _Toc495870689 \h </w:instrText>
          </w:r>
          <w:r w:rsidR="007C20A3">
            <w:rPr>
              <w:noProof/>
              <w:webHidden/>
            </w:rPr>
          </w:r>
          <w:r w:rsidR="007C20A3">
            <w:rPr>
              <w:noProof/>
              <w:webHidden/>
            </w:rPr>
            <w:fldChar w:fldCharType="separate"/>
          </w:r>
          <w:r w:rsidR="00245035">
            <w:rPr>
              <w:noProof/>
              <w:webHidden/>
            </w:rPr>
            <w:t>27</w:t>
          </w:r>
          <w:r w:rsidR="007C20A3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  <w:bookmarkStart w:id="1" w:name="_GoBack"/>
          <w:bookmarkEnd w:id="1"/>
        </w:p>
        <w:p w14:paraId="53B863E6" w14:textId="77777777" w:rsidR="007C20A3" w:rsidRDefault="0076715C">
          <w:pPr>
            <w:pStyle w:val="TOC1"/>
            <w:tabs>
              <w:tab w:val="left" w:pos="709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Cs w:val="22"/>
              <w:lang w:eastAsia="en-US"/>
            </w:rPr>
          </w:pPr>
          <w:hyperlink w:anchor="_Toc495870690" w:history="1">
            <w:r w:rsidR="007C20A3" w:rsidRPr="001666EB">
              <w:rPr>
                <w:rStyle w:val="Hyperlink"/>
                <w:noProof/>
              </w:rPr>
              <w:t>6</w:t>
            </w:r>
            <w:r w:rsidR="007C20A3">
              <w:rPr>
                <w:rFonts w:asciiTheme="minorHAnsi" w:eastAsiaTheme="minorEastAsia" w:hAnsiTheme="minorHAnsi" w:cstheme="minorBidi"/>
                <w:b w:val="0"/>
                <w:caps w:val="0"/>
                <w:noProof/>
                <w:szCs w:val="22"/>
                <w:lang w:eastAsia="en-US"/>
              </w:rPr>
              <w:tab/>
            </w:r>
            <w:r w:rsidR="007C20A3" w:rsidRPr="001666EB">
              <w:rPr>
                <w:rStyle w:val="Hyperlink"/>
                <w:noProof/>
              </w:rPr>
              <w:t>Other requirements</w:t>
            </w:r>
            <w:r w:rsidR="007C20A3">
              <w:rPr>
                <w:noProof/>
                <w:webHidden/>
              </w:rPr>
              <w:tab/>
            </w:r>
            <w:r w:rsidR="007C20A3">
              <w:rPr>
                <w:noProof/>
                <w:webHidden/>
              </w:rPr>
              <w:fldChar w:fldCharType="begin"/>
            </w:r>
            <w:r w:rsidR="007C20A3">
              <w:rPr>
                <w:noProof/>
                <w:webHidden/>
              </w:rPr>
              <w:instrText xml:space="preserve"> PAGEREF _Toc495870690 \h </w:instrText>
            </w:r>
            <w:r w:rsidR="007C20A3">
              <w:rPr>
                <w:noProof/>
                <w:webHidden/>
              </w:rPr>
            </w:r>
            <w:r w:rsidR="007C20A3">
              <w:rPr>
                <w:noProof/>
                <w:webHidden/>
              </w:rPr>
              <w:fldChar w:fldCharType="separate"/>
            </w:r>
            <w:r w:rsidR="00245035">
              <w:rPr>
                <w:noProof/>
                <w:webHidden/>
              </w:rPr>
              <w:t>28</w:t>
            </w:r>
            <w:r w:rsidR="007C20A3">
              <w:rPr>
                <w:noProof/>
                <w:webHidden/>
              </w:rPr>
              <w:fldChar w:fldCharType="end"/>
            </w:r>
          </w:hyperlink>
        </w:p>
        <w:p w14:paraId="63DD453F" w14:textId="77777777" w:rsidR="007C20A3" w:rsidRDefault="0076715C">
          <w:pPr>
            <w:pStyle w:val="TO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495870691" w:history="1">
            <w:r w:rsidR="007C20A3" w:rsidRPr="001666EB">
              <w:rPr>
                <w:rStyle w:val="Hyperlink"/>
                <w:noProof/>
              </w:rPr>
              <w:t>6.1</w:t>
            </w:r>
            <w:r w:rsidR="007C20A3"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="007C20A3" w:rsidRPr="001666EB">
              <w:rPr>
                <w:rStyle w:val="Hyperlink"/>
                <w:noProof/>
              </w:rPr>
              <w:t>Usability requirements</w:t>
            </w:r>
            <w:r w:rsidR="007C20A3">
              <w:rPr>
                <w:noProof/>
                <w:webHidden/>
              </w:rPr>
              <w:tab/>
            </w:r>
            <w:r w:rsidR="007C20A3">
              <w:rPr>
                <w:noProof/>
                <w:webHidden/>
              </w:rPr>
              <w:fldChar w:fldCharType="begin"/>
            </w:r>
            <w:r w:rsidR="007C20A3">
              <w:rPr>
                <w:noProof/>
                <w:webHidden/>
              </w:rPr>
              <w:instrText xml:space="preserve"> PAGEREF _Toc495870691 \h </w:instrText>
            </w:r>
            <w:r w:rsidR="007C20A3">
              <w:rPr>
                <w:noProof/>
                <w:webHidden/>
              </w:rPr>
            </w:r>
            <w:r w:rsidR="007C20A3">
              <w:rPr>
                <w:noProof/>
                <w:webHidden/>
              </w:rPr>
              <w:fldChar w:fldCharType="separate"/>
            </w:r>
            <w:r w:rsidR="00245035">
              <w:rPr>
                <w:noProof/>
                <w:webHidden/>
              </w:rPr>
              <w:t>28</w:t>
            </w:r>
            <w:r w:rsidR="007C20A3">
              <w:rPr>
                <w:noProof/>
                <w:webHidden/>
              </w:rPr>
              <w:fldChar w:fldCharType="end"/>
            </w:r>
          </w:hyperlink>
        </w:p>
        <w:p w14:paraId="3AB661CC" w14:textId="77777777" w:rsidR="007C20A3" w:rsidRDefault="0076715C">
          <w:pPr>
            <w:pStyle w:val="TOC2"/>
            <w:tabs>
              <w:tab w:val="left" w:pos="1440"/>
            </w:tabs>
            <w:rPr>
              <w:rStyle w:val="Hyperlink"/>
              <w:noProof/>
            </w:rPr>
          </w:pPr>
          <w:hyperlink w:anchor="_Toc495870692" w:history="1">
            <w:r w:rsidR="007C20A3" w:rsidRPr="001666EB">
              <w:rPr>
                <w:rStyle w:val="Hyperlink"/>
                <w:noProof/>
              </w:rPr>
              <w:t>6.2</w:t>
            </w:r>
            <w:r w:rsidR="007C20A3"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="007C20A3" w:rsidRPr="001666EB">
              <w:rPr>
                <w:rStyle w:val="Hyperlink"/>
                <w:noProof/>
              </w:rPr>
              <w:t>Security requirement</w:t>
            </w:r>
            <w:r w:rsidR="007C20A3">
              <w:rPr>
                <w:noProof/>
                <w:webHidden/>
              </w:rPr>
              <w:tab/>
            </w:r>
            <w:r w:rsidR="007C20A3">
              <w:rPr>
                <w:noProof/>
                <w:webHidden/>
              </w:rPr>
              <w:fldChar w:fldCharType="begin"/>
            </w:r>
            <w:r w:rsidR="007C20A3">
              <w:rPr>
                <w:noProof/>
                <w:webHidden/>
              </w:rPr>
              <w:instrText xml:space="preserve"> PAGEREF _Toc495870692 \h </w:instrText>
            </w:r>
            <w:r w:rsidR="007C20A3">
              <w:rPr>
                <w:noProof/>
                <w:webHidden/>
              </w:rPr>
            </w:r>
            <w:r w:rsidR="007C20A3">
              <w:rPr>
                <w:noProof/>
                <w:webHidden/>
              </w:rPr>
              <w:fldChar w:fldCharType="separate"/>
            </w:r>
            <w:r w:rsidR="00245035">
              <w:rPr>
                <w:noProof/>
                <w:webHidden/>
              </w:rPr>
              <w:t>29</w:t>
            </w:r>
            <w:r w:rsidR="007C20A3">
              <w:rPr>
                <w:noProof/>
                <w:webHidden/>
              </w:rPr>
              <w:fldChar w:fldCharType="end"/>
            </w:r>
          </w:hyperlink>
        </w:p>
        <w:p w14:paraId="468153AB" w14:textId="77777777" w:rsidR="0014304B" w:rsidRDefault="007C20A3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03D49599" w14:textId="6A73963E" w:rsidR="007C20A3" w:rsidRDefault="0076715C"/>
      </w:sdtContent>
    </w:sdt>
    <w:p w14:paraId="444CDE98" w14:textId="77777777" w:rsidR="00D73DC6" w:rsidRDefault="00B16530">
      <w:pPr>
        <w:spacing w:before="0" w:after="0"/>
        <w:ind w:firstLine="0"/>
        <w:sectPr w:rsidR="00D73DC6" w:rsidSect="0065584D">
          <w:footerReference w:type="default" r:id="rId8"/>
          <w:footerReference w:type="first" r:id="rId9"/>
          <w:pgSz w:w="11907" w:h="16840" w:code="9"/>
          <w:pgMar w:top="1260" w:right="1134" w:bottom="1701" w:left="1260" w:header="576" w:footer="687" w:gutter="0"/>
          <w:cols w:space="720"/>
          <w:noEndnote/>
          <w:docGrid w:linePitch="299"/>
        </w:sectPr>
      </w:pPr>
      <w:bookmarkStart w:id="2" w:name="_Toc495870652"/>
      <w:r>
        <w:br w:type="page"/>
      </w:r>
    </w:p>
    <w:p w14:paraId="216D1359" w14:textId="6B33FBB9" w:rsidR="00B16530" w:rsidRDefault="00B16530">
      <w:pPr>
        <w:spacing w:before="0" w:after="0"/>
        <w:ind w:firstLine="0"/>
        <w:rPr>
          <w:rFonts w:cs="Arial"/>
          <w:b/>
          <w:bCs/>
          <w:caps/>
          <w:kern w:val="28"/>
          <w:sz w:val="32"/>
          <w:szCs w:val="32"/>
        </w:rPr>
      </w:pPr>
    </w:p>
    <w:p w14:paraId="1E4C4C96" w14:textId="77777777" w:rsidR="0014650F" w:rsidRPr="00706F45" w:rsidRDefault="0052256D" w:rsidP="004E084D">
      <w:pPr>
        <w:pStyle w:val="Heading1"/>
      </w:pPr>
      <w:r w:rsidRPr="00706F45">
        <w:t>Revisions</w:t>
      </w:r>
      <w:bookmarkEnd w:id="0"/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4"/>
        <w:gridCol w:w="2549"/>
        <w:gridCol w:w="2268"/>
        <w:gridCol w:w="3402"/>
      </w:tblGrid>
      <w:tr w:rsidR="0014650F" w:rsidRPr="00706F45" w14:paraId="531FEF63" w14:textId="77777777" w:rsidTr="00D73DC6">
        <w:tc>
          <w:tcPr>
            <w:tcW w:w="1274" w:type="dxa"/>
          </w:tcPr>
          <w:p w14:paraId="7022E05E" w14:textId="77777777" w:rsidR="0014650F" w:rsidRPr="00706F45" w:rsidRDefault="0014650F" w:rsidP="00283AF2">
            <w:pPr>
              <w:tabs>
                <w:tab w:val="left" w:pos="1800"/>
              </w:tabs>
              <w:spacing w:line="276" w:lineRule="auto"/>
              <w:rPr>
                <w:rFonts w:cstheme="majorHAnsi"/>
                <w:b/>
                <w:szCs w:val="24"/>
              </w:rPr>
            </w:pPr>
            <w:r w:rsidRPr="00706F45">
              <w:rPr>
                <w:rFonts w:cstheme="majorHAnsi"/>
                <w:b/>
                <w:szCs w:val="24"/>
              </w:rPr>
              <w:t>Version</w:t>
            </w:r>
          </w:p>
        </w:tc>
        <w:tc>
          <w:tcPr>
            <w:tcW w:w="2549" w:type="dxa"/>
          </w:tcPr>
          <w:p w14:paraId="05067A1A" w14:textId="77777777" w:rsidR="0014650F" w:rsidRPr="00706F45" w:rsidRDefault="0014650F" w:rsidP="00283AF2">
            <w:pPr>
              <w:tabs>
                <w:tab w:val="left" w:pos="1800"/>
              </w:tabs>
              <w:spacing w:line="276" w:lineRule="auto"/>
              <w:rPr>
                <w:rFonts w:cstheme="majorHAnsi"/>
                <w:b/>
                <w:szCs w:val="24"/>
              </w:rPr>
            </w:pPr>
            <w:r w:rsidRPr="00706F45">
              <w:rPr>
                <w:rFonts w:cstheme="majorHAnsi"/>
                <w:b/>
                <w:szCs w:val="24"/>
              </w:rPr>
              <w:t>Date</w:t>
            </w:r>
          </w:p>
        </w:tc>
        <w:tc>
          <w:tcPr>
            <w:tcW w:w="2268" w:type="dxa"/>
          </w:tcPr>
          <w:p w14:paraId="6486E5F9" w14:textId="77777777" w:rsidR="0014650F" w:rsidRPr="00706F45" w:rsidRDefault="0014650F" w:rsidP="00283AF2">
            <w:pPr>
              <w:tabs>
                <w:tab w:val="left" w:pos="1800"/>
              </w:tabs>
              <w:spacing w:line="276" w:lineRule="auto"/>
              <w:rPr>
                <w:rFonts w:cstheme="majorHAnsi"/>
                <w:b/>
                <w:szCs w:val="24"/>
              </w:rPr>
            </w:pPr>
            <w:r w:rsidRPr="00706F45">
              <w:rPr>
                <w:rFonts w:cstheme="majorHAnsi"/>
                <w:b/>
                <w:szCs w:val="24"/>
              </w:rPr>
              <w:t>Author</w:t>
            </w:r>
          </w:p>
        </w:tc>
        <w:tc>
          <w:tcPr>
            <w:tcW w:w="3402" w:type="dxa"/>
          </w:tcPr>
          <w:p w14:paraId="263179F2" w14:textId="77777777" w:rsidR="0014650F" w:rsidRPr="00706F45" w:rsidRDefault="0014650F" w:rsidP="00283AF2">
            <w:pPr>
              <w:tabs>
                <w:tab w:val="left" w:pos="1800"/>
              </w:tabs>
              <w:spacing w:line="276" w:lineRule="auto"/>
              <w:rPr>
                <w:rFonts w:cstheme="majorHAnsi"/>
                <w:b/>
                <w:szCs w:val="24"/>
              </w:rPr>
            </w:pPr>
            <w:r w:rsidRPr="00706F45">
              <w:rPr>
                <w:rFonts w:cstheme="majorHAnsi"/>
                <w:b/>
                <w:szCs w:val="24"/>
              </w:rPr>
              <w:t>Description</w:t>
            </w:r>
          </w:p>
        </w:tc>
      </w:tr>
      <w:tr w:rsidR="0014650F" w:rsidRPr="00706F45" w14:paraId="2375B1EB" w14:textId="77777777" w:rsidTr="00D73DC6">
        <w:tc>
          <w:tcPr>
            <w:tcW w:w="1274" w:type="dxa"/>
          </w:tcPr>
          <w:p w14:paraId="0B2F84D5" w14:textId="77777777" w:rsidR="0014650F" w:rsidRPr="004F557B" w:rsidRDefault="006C5028" w:rsidP="00283AF2">
            <w:pPr>
              <w:tabs>
                <w:tab w:val="left" w:pos="1800"/>
              </w:tabs>
              <w:spacing w:line="276" w:lineRule="auto"/>
              <w:rPr>
                <w:rFonts w:cstheme="majorHAnsi"/>
                <w:szCs w:val="24"/>
              </w:rPr>
            </w:pPr>
            <w:r>
              <w:rPr>
                <w:rFonts w:cstheme="majorHAnsi"/>
                <w:szCs w:val="24"/>
              </w:rPr>
              <w:t>0.1</w:t>
            </w:r>
          </w:p>
        </w:tc>
        <w:tc>
          <w:tcPr>
            <w:tcW w:w="2549" w:type="dxa"/>
          </w:tcPr>
          <w:p w14:paraId="39078704" w14:textId="2F49E24C" w:rsidR="0014650F" w:rsidRPr="00706F45" w:rsidRDefault="00302B29" w:rsidP="00302B29">
            <w:pPr>
              <w:tabs>
                <w:tab w:val="left" w:pos="1800"/>
              </w:tabs>
              <w:spacing w:line="276" w:lineRule="auto"/>
              <w:rPr>
                <w:rFonts w:cstheme="majorHAnsi"/>
                <w:szCs w:val="24"/>
              </w:rPr>
            </w:pPr>
            <w:r>
              <w:rPr>
                <w:rFonts w:cstheme="majorHAnsi"/>
                <w:szCs w:val="24"/>
              </w:rPr>
              <w:t>Oct</w:t>
            </w:r>
            <w:r w:rsidR="004674CE" w:rsidRPr="00706F45">
              <w:rPr>
                <w:rFonts w:cstheme="majorHAnsi"/>
                <w:szCs w:val="24"/>
              </w:rPr>
              <w:t xml:space="preserve"> </w:t>
            </w:r>
            <w:r>
              <w:rPr>
                <w:rFonts w:cstheme="majorHAnsi"/>
                <w:szCs w:val="24"/>
              </w:rPr>
              <w:t>14</w:t>
            </w:r>
            <w:r w:rsidR="004674CE" w:rsidRPr="00706F45">
              <w:rPr>
                <w:rFonts w:cstheme="majorHAnsi"/>
                <w:szCs w:val="24"/>
              </w:rPr>
              <w:t xml:space="preserve"> 2016</w:t>
            </w:r>
          </w:p>
        </w:tc>
        <w:tc>
          <w:tcPr>
            <w:tcW w:w="2268" w:type="dxa"/>
          </w:tcPr>
          <w:p w14:paraId="70D381A9" w14:textId="349F7566" w:rsidR="0014650F" w:rsidRPr="00706F45" w:rsidRDefault="00302B29" w:rsidP="004F557B">
            <w:pPr>
              <w:tabs>
                <w:tab w:val="left" w:pos="1800"/>
              </w:tabs>
              <w:spacing w:line="276" w:lineRule="auto"/>
              <w:ind w:hanging="54"/>
              <w:rPr>
                <w:rFonts w:cstheme="majorHAnsi"/>
                <w:szCs w:val="24"/>
              </w:rPr>
            </w:pPr>
            <w:r>
              <w:rPr>
                <w:rFonts w:cstheme="majorHAnsi"/>
                <w:szCs w:val="24"/>
              </w:rPr>
              <w:t>Hoang Truong</w:t>
            </w:r>
          </w:p>
        </w:tc>
        <w:tc>
          <w:tcPr>
            <w:tcW w:w="3402" w:type="dxa"/>
          </w:tcPr>
          <w:p w14:paraId="7D222F18" w14:textId="7823ED0F" w:rsidR="0014650F" w:rsidRPr="00706F45" w:rsidRDefault="00302B29" w:rsidP="004F557B">
            <w:pPr>
              <w:tabs>
                <w:tab w:val="left" w:pos="1800"/>
              </w:tabs>
              <w:spacing w:line="276" w:lineRule="auto"/>
              <w:ind w:firstLine="7"/>
              <w:rPr>
                <w:rFonts w:cstheme="majorHAnsi"/>
                <w:szCs w:val="24"/>
              </w:rPr>
            </w:pPr>
            <w:r>
              <w:rPr>
                <w:rFonts w:cstheme="majorHAnsi"/>
                <w:szCs w:val="24"/>
              </w:rPr>
              <w:t>Initial SRS</w:t>
            </w:r>
          </w:p>
        </w:tc>
      </w:tr>
      <w:tr w:rsidR="006D036A" w:rsidRPr="00706F45" w14:paraId="65180227" w14:textId="77777777" w:rsidTr="00D73DC6">
        <w:tc>
          <w:tcPr>
            <w:tcW w:w="1274" w:type="dxa"/>
          </w:tcPr>
          <w:p w14:paraId="75374422" w14:textId="00F75AFD" w:rsidR="006D036A" w:rsidRPr="004F557B" w:rsidRDefault="006D036A" w:rsidP="00283AF2">
            <w:pPr>
              <w:tabs>
                <w:tab w:val="left" w:pos="1800"/>
              </w:tabs>
              <w:spacing w:line="276" w:lineRule="auto"/>
              <w:rPr>
                <w:rFonts w:cstheme="majorHAnsi"/>
                <w:szCs w:val="24"/>
              </w:rPr>
            </w:pPr>
          </w:p>
        </w:tc>
        <w:tc>
          <w:tcPr>
            <w:tcW w:w="2549" w:type="dxa"/>
          </w:tcPr>
          <w:p w14:paraId="643DBC4B" w14:textId="2C6A4E6A" w:rsidR="006D036A" w:rsidRPr="00706F45" w:rsidRDefault="006D036A" w:rsidP="00283AF2">
            <w:pPr>
              <w:tabs>
                <w:tab w:val="left" w:pos="1800"/>
              </w:tabs>
              <w:spacing w:line="276" w:lineRule="auto"/>
              <w:rPr>
                <w:rFonts w:cstheme="majorHAnsi"/>
                <w:szCs w:val="24"/>
              </w:rPr>
            </w:pPr>
          </w:p>
        </w:tc>
        <w:tc>
          <w:tcPr>
            <w:tcW w:w="2268" w:type="dxa"/>
          </w:tcPr>
          <w:p w14:paraId="2F6D7179" w14:textId="054EFC53" w:rsidR="006D036A" w:rsidRPr="00706F45" w:rsidRDefault="006D036A" w:rsidP="004F557B">
            <w:pPr>
              <w:tabs>
                <w:tab w:val="left" w:pos="1800"/>
              </w:tabs>
              <w:spacing w:line="276" w:lineRule="auto"/>
              <w:ind w:hanging="54"/>
              <w:rPr>
                <w:rFonts w:cstheme="majorHAnsi"/>
                <w:szCs w:val="24"/>
              </w:rPr>
            </w:pPr>
          </w:p>
        </w:tc>
        <w:tc>
          <w:tcPr>
            <w:tcW w:w="3402" w:type="dxa"/>
          </w:tcPr>
          <w:p w14:paraId="14A6FBD6" w14:textId="4232A387" w:rsidR="006D036A" w:rsidRPr="00706F45" w:rsidRDefault="006D036A" w:rsidP="004F557B">
            <w:pPr>
              <w:tabs>
                <w:tab w:val="left" w:pos="1800"/>
              </w:tabs>
              <w:spacing w:line="276" w:lineRule="auto"/>
              <w:ind w:firstLine="7"/>
              <w:rPr>
                <w:rFonts w:cstheme="majorHAnsi"/>
                <w:szCs w:val="24"/>
              </w:rPr>
            </w:pPr>
          </w:p>
        </w:tc>
      </w:tr>
      <w:tr w:rsidR="006C5028" w:rsidRPr="00706F45" w14:paraId="5C3EC972" w14:textId="77777777" w:rsidTr="00D73DC6">
        <w:tc>
          <w:tcPr>
            <w:tcW w:w="1274" w:type="dxa"/>
          </w:tcPr>
          <w:p w14:paraId="651781F6" w14:textId="77777777" w:rsidR="006C5028" w:rsidRPr="004F557B" w:rsidRDefault="006C5028" w:rsidP="00283AF2">
            <w:pPr>
              <w:tabs>
                <w:tab w:val="left" w:pos="1800"/>
              </w:tabs>
              <w:spacing w:line="276" w:lineRule="auto"/>
              <w:rPr>
                <w:rFonts w:cstheme="majorHAnsi"/>
                <w:szCs w:val="24"/>
              </w:rPr>
            </w:pPr>
          </w:p>
        </w:tc>
        <w:tc>
          <w:tcPr>
            <w:tcW w:w="2549" w:type="dxa"/>
          </w:tcPr>
          <w:p w14:paraId="51E19481" w14:textId="77777777" w:rsidR="006C5028" w:rsidRPr="00706F45" w:rsidRDefault="006C5028" w:rsidP="00283AF2">
            <w:pPr>
              <w:tabs>
                <w:tab w:val="left" w:pos="1800"/>
              </w:tabs>
              <w:spacing w:line="276" w:lineRule="auto"/>
              <w:rPr>
                <w:rFonts w:cstheme="majorHAnsi"/>
                <w:szCs w:val="24"/>
              </w:rPr>
            </w:pPr>
          </w:p>
        </w:tc>
        <w:tc>
          <w:tcPr>
            <w:tcW w:w="2268" w:type="dxa"/>
          </w:tcPr>
          <w:p w14:paraId="560B0668" w14:textId="77777777" w:rsidR="006C5028" w:rsidRPr="00706F45" w:rsidRDefault="006C5028" w:rsidP="004F557B">
            <w:pPr>
              <w:tabs>
                <w:tab w:val="left" w:pos="1800"/>
              </w:tabs>
              <w:spacing w:line="276" w:lineRule="auto"/>
              <w:ind w:hanging="54"/>
              <w:rPr>
                <w:rFonts w:cstheme="majorHAnsi"/>
                <w:szCs w:val="24"/>
              </w:rPr>
            </w:pPr>
          </w:p>
        </w:tc>
        <w:tc>
          <w:tcPr>
            <w:tcW w:w="3402" w:type="dxa"/>
          </w:tcPr>
          <w:p w14:paraId="0001B30E" w14:textId="77777777" w:rsidR="006C5028" w:rsidRPr="00706F45" w:rsidRDefault="006C5028" w:rsidP="004F557B">
            <w:pPr>
              <w:tabs>
                <w:tab w:val="left" w:pos="1800"/>
              </w:tabs>
              <w:spacing w:line="276" w:lineRule="auto"/>
              <w:ind w:firstLine="7"/>
              <w:rPr>
                <w:rFonts w:cstheme="majorHAnsi"/>
                <w:szCs w:val="24"/>
              </w:rPr>
            </w:pPr>
          </w:p>
        </w:tc>
      </w:tr>
      <w:tr w:rsidR="0064562C" w:rsidRPr="00706F45" w14:paraId="6542A859" w14:textId="77777777" w:rsidTr="00D73DC6">
        <w:tc>
          <w:tcPr>
            <w:tcW w:w="1274" w:type="dxa"/>
          </w:tcPr>
          <w:p w14:paraId="6FC2FE71" w14:textId="77777777" w:rsidR="0064562C" w:rsidRDefault="0064562C" w:rsidP="00283AF2">
            <w:pPr>
              <w:tabs>
                <w:tab w:val="left" w:pos="1800"/>
              </w:tabs>
              <w:spacing w:line="276" w:lineRule="auto"/>
              <w:rPr>
                <w:rFonts w:cstheme="majorHAnsi"/>
                <w:szCs w:val="24"/>
              </w:rPr>
            </w:pPr>
          </w:p>
        </w:tc>
        <w:tc>
          <w:tcPr>
            <w:tcW w:w="2549" w:type="dxa"/>
          </w:tcPr>
          <w:p w14:paraId="26A82F8F" w14:textId="77777777" w:rsidR="0064562C" w:rsidRDefault="0064562C" w:rsidP="00283AF2">
            <w:pPr>
              <w:tabs>
                <w:tab w:val="left" w:pos="1800"/>
              </w:tabs>
              <w:spacing w:line="276" w:lineRule="auto"/>
              <w:rPr>
                <w:rFonts w:cstheme="majorHAnsi"/>
                <w:szCs w:val="24"/>
              </w:rPr>
            </w:pPr>
          </w:p>
        </w:tc>
        <w:tc>
          <w:tcPr>
            <w:tcW w:w="2268" w:type="dxa"/>
          </w:tcPr>
          <w:p w14:paraId="1D355A31" w14:textId="77777777" w:rsidR="0064562C" w:rsidRDefault="0064562C" w:rsidP="004F557B">
            <w:pPr>
              <w:tabs>
                <w:tab w:val="left" w:pos="1800"/>
              </w:tabs>
              <w:spacing w:line="276" w:lineRule="auto"/>
              <w:ind w:hanging="54"/>
              <w:rPr>
                <w:rFonts w:cstheme="majorHAnsi"/>
                <w:szCs w:val="24"/>
              </w:rPr>
            </w:pPr>
          </w:p>
        </w:tc>
        <w:tc>
          <w:tcPr>
            <w:tcW w:w="3402" w:type="dxa"/>
          </w:tcPr>
          <w:p w14:paraId="22D1CA17" w14:textId="77777777" w:rsidR="0064562C" w:rsidRDefault="0064562C" w:rsidP="004F557B">
            <w:pPr>
              <w:tabs>
                <w:tab w:val="left" w:pos="1800"/>
              </w:tabs>
              <w:spacing w:line="276" w:lineRule="auto"/>
              <w:ind w:firstLine="7"/>
              <w:rPr>
                <w:rFonts w:cstheme="majorHAnsi"/>
                <w:szCs w:val="24"/>
              </w:rPr>
            </w:pPr>
          </w:p>
        </w:tc>
      </w:tr>
      <w:tr w:rsidR="00B05AC3" w:rsidRPr="00706F45" w14:paraId="1CD78E98" w14:textId="77777777" w:rsidTr="00D73DC6">
        <w:tc>
          <w:tcPr>
            <w:tcW w:w="1274" w:type="dxa"/>
          </w:tcPr>
          <w:p w14:paraId="49414FEC" w14:textId="77777777" w:rsidR="00B05AC3" w:rsidRDefault="00B05AC3" w:rsidP="00B05AC3">
            <w:pPr>
              <w:tabs>
                <w:tab w:val="left" w:pos="1800"/>
              </w:tabs>
              <w:spacing w:line="276" w:lineRule="auto"/>
              <w:rPr>
                <w:rFonts w:cstheme="majorHAnsi"/>
                <w:szCs w:val="24"/>
              </w:rPr>
            </w:pPr>
          </w:p>
        </w:tc>
        <w:tc>
          <w:tcPr>
            <w:tcW w:w="2549" w:type="dxa"/>
          </w:tcPr>
          <w:p w14:paraId="69A3F8A8" w14:textId="77777777" w:rsidR="00B05AC3" w:rsidRDefault="00B05AC3" w:rsidP="00B05AC3">
            <w:pPr>
              <w:tabs>
                <w:tab w:val="left" w:pos="1800"/>
              </w:tabs>
              <w:spacing w:line="276" w:lineRule="auto"/>
              <w:rPr>
                <w:rFonts w:cstheme="majorHAnsi"/>
                <w:szCs w:val="24"/>
              </w:rPr>
            </w:pPr>
          </w:p>
        </w:tc>
        <w:tc>
          <w:tcPr>
            <w:tcW w:w="2268" w:type="dxa"/>
          </w:tcPr>
          <w:p w14:paraId="528742C3" w14:textId="77777777" w:rsidR="00B05AC3" w:rsidRPr="00706F45" w:rsidRDefault="00B05AC3" w:rsidP="00B05AC3">
            <w:pPr>
              <w:tabs>
                <w:tab w:val="left" w:pos="1800"/>
              </w:tabs>
              <w:spacing w:line="276" w:lineRule="auto"/>
              <w:ind w:hanging="54"/>
              <w:rPr>
                <w:rFonts w:cstheme="majorHAnsi"/>
                <w:szCs w:val="24"/>
              </w:rPr>
            </w:pPr>
          </w:p>
        </w:tc>
        <w:tc>
          <w:tcPr>
            <w:tcW w:w="3402" w:type="dxa"/>
          </w:tcPr>
          <w:p w14:paraId="2A1904BD" w14:textId="77777777" w:rsidR="00B05AC3" w:rsidRPr="00706F45" w:rsidRDefault="00B05AC3" w:rsidP="00B05AC3">
            <w:pPr>
              <w:tabs>
                <w:tab w:val="left" w:pos="1800"/>
              </w:tabs>
              <w:spacing w:line="276" w:lineRule="auto"/>
              <w:ind w:firstLine="7"/>
              <w:rPr>
                <w:rFonts w:cstheme="majorHAnsi"/>
                <w:szCs w:val="24"/>
              </w:rPr>
            </w:pPr>
          </w:p>
        </w:tc>
      </w:tr>
      <w:tr w:rsidR="00B05AC3" w:rsidRPr="00706F45" w14:paraId="6A63F4BC" w14:textId="77777777" w:rsidTr="00D73DC6">
        <w:tc>
          <w:tcPr>
            <w:tcW w:w="1274" w:type="dxa"/>
          </w:tcPr>
          <w:p w14:paraId="14861F15" w14:textId="77777777" w:rsidR="00B05AC3" w:rsidRDefault="00B05AC3" w:rsidP="00B05AC3">
            <w:pPr>
              <w:tabs>
                <w:tab w:val="left" w:pos="1800"/>
              </w:tabs>
              <w:spacing w:line="276" w:lineRule="auto"/>
              <w:rPr>
                <w:rFonts w:cstheme="majorHAnsi"/>
                <w:szCs w:val="24"/>
              </w:rPr>
            </w:pPr>
          </w:p>
        </w:tc>
        <w:tc>
          <w:tcPr>
            <w:tcW w:w="2549" w:type="dxa"/>
          </w:tcPr>
          <w:p w14:paraId="78633581" w14:textId="77777777" w:rsidR="00B05AC3" w:rsidRDefault="00B05AC3" w:rsidP="00B05AC3">
            <w:pPr>
              <w:tabs>
                <w:tab w:val="left" w:pos="1800"/>
              </w:tabs>
              <w:spacing w:line="276" w:lineRule="auto"/>
              <w:rPr>
                <w:rFonts w:cstheme="majorHAnsi"/>
                <w:szCs w:val="24"/>
              </w:rPr>
            </w:pPr>
          </w:p>
        </w:tc>
        <w:tc>
          <w:tcPr>
            <w:tcW w:w="2268" w:type="dxa"/>
          </w:tcPr>
          <w:p w14:paraId="11087DA4" w14:textId="77777777" w:rsidR="00B05AC3" w:rsidRPr="00706F45" w:rsidRDefault="00B05AC3" w:rsidP="00B05AC3">
            <w:pPr>
              <w:tabs>
                <w:tab w:val="left" w:pos="1800"/>
              </w:tabs>
              <w:spacing w:line="276" w:lineRule="auto"/>
              <w:ind w:hanging="54"/>
              <w:rPr>
                <w:rFonts w:cstheme="majorHAnsi"/>
                <w:szCs w:val="24"/>
              </w:rPr>
            </w:pPr>
          </w:p>
        </w:tc>
        <w:tc>
          <w:tcPr>
            <w:tcW w:w="3402" w:type="dxa"/>
          </w:tcPr>
          <w:p w14:paraId="0DC8C616" w14:textId="77777777" w:rsidR="00B05AC3" w:rsidRPr="00706F45" w:rsidRDefault="00B05AC3" w:rsidP="000A6295">
            <w:pPr>
              <w:tabs>
                <w:tab w:val="left" w:pos="1800"/>
              </w:tabs>
              <w:spacing w:line="276" w:lineRule="auto"/>
              <w:ind w:firstLine="7"/>
              <w:rPr>
                <w:rFonts w:cstheme="majorHAnsi"/>
                <w:szCs w:val="24"/>
              </w:rPr>
            </w:pPr>
          </w:p>
        </w:tc>
      </w:tr>
    </w:tbl>
    <w:p w14:paraId="053B0179" w14:textId="77777777" w:rsidR="00E94035" w:rsidRPr="00706F45" w:rsidRDefault="00E94035" w:rsidP="00572A05">
      <w:pPr>
        <w:tabs>
          <w:tab w:val="left" w:pos="1800"/>
        </w:tabs>
        <w:spacing w:line="276" w:lineRule="auto"/>
        <w:rPr>
          <w:rFonts w:eastAsia="Calibri" w:cstheme="majorHAnsi"/>
          <w:b/>
          <w:sz w:val="36"/>
          <w:szCs w:val="24"/>
          <w:lang w:eastAsia="en-US"/>
        </w:rPr>
      </w:pPr>
    </w:p>
    <w:p w14:paraId="43B43BF3" w14:textId="77777777" w:rsidR="00787101" w:rsidRPr="00706F45" w:rsidRDefault="00787101" w:rsidP="002164EC">
      <w:pPr>
        <w:pStyle w:val="Heading1"/>
      </w:pPr>
      <w:bookmarkStart w:id="3" w:name="_Toc495870548"/>
      <w:bookmarkStart w:id="4" w:name="_Toc495870653"/>
      <w:r w:rsidRPr="00706F45">
        <w:t>Introduction</w:t>
      </w:r>
      <w:bookmarkEnd w:id="3"/>
      <w:bookmarkEnd w:id="4"/>
    </w:p>
    <w:p w14:paraId="746CAD92" w14:textId="77777777" w:rsidR="00787101" w:rsidRPr="00706F45" w:rsidRDefault="00787101" w:rsidP="002164EC">
      <w:pPr>
        <w:pStyle w:val="Heading2"/>
      </w:pPr>
      <w:bookmarkStart w:id="5" w:name="_Toc495870549"/>
      <w:bookmarkStart w:id="6" w:name="_Toc495870654"/>
      <w:r w:rsidRPr="00706F45">
        <w:t>Purpose</w:t>
      </w:r>
      <w:bookmarkEnd w:id="5"/>
      <w:bookmarkEnd w:id="6"/>
    </w:p>
    <w:p w14:paraId="41A2A90F" w14:textId="5F2354CC" w:rsidR="003B482E" w:rsidRPr="00706F45" w:rsidRDefault="006B2A23" w:rsidP="003B482E">
      <w:r>
        <w:t>A social network for soccer lover that help they create match, communicate to play together</w:t>
      </w:r>
      <w:r w:rsidR="003B482E" w:rsidRPr="00706F45">
        <w:t>.</w:t>
      </w:r>
    </w:p>
    <w:p w14:paraId="5871B985" w14:textId="77777777" w:rsidR="00FD6B32" w:rsidRPr="00706F45" w:rsidRDefault="00FD6B32" w:rsidP="00820FA8">
      <w:r w:rsidRPr="00706F45">
        <w:t>The document contains:</w:t>
      </w:r>
    </w:p>
    <w:p w14:paraId="1DE6FC2F" w14:textId="64291A71" w:rsidR="00FD6B32" w:rsidRPr="00706F45" w:rsidRDefault="006B2A23" w:rsidP="005B6F8E">
      <w:pPr>
        <w:pStyle w:val="ListParagraph"/>
        <w:numPr>
          <w:ilvl w:val="0"/>
          <w:numId w:val="12"/>
        </w:numPr>
      </w:pPr>
      <w:proofErr w:type="spellStart"/>
      <w:r>
        <w:t>Usecase</w:t>
      </w:r>
      <w:proofErr w:type="spellEnd"/>
      <w:r>
        <w:t xml:space="preserve"> for project</w:t>
      </w:r>
      <w:r w:rsidR="005B6733">
        <w:t>.</w:t>
      </w:r>
    </w:p>
    <w:p w14:paraId="0E93E596" w14:textId="454FF5AB" w:rsidR="003B482E" w:rsidRDefault="003B482E" w:rsidP="005B6F8E">
      <w:pPr>
        <w:pStyle w:val="ListParagraph"/>
        <w:numPr>
          <w:ilvl w:val="0"/>
          <w:numId w:val="12"/>
        </w:numPr>
      </w:pPr>
      <w:r>
        <w:t xml:space="preserve">Detailed description of </w:t>
      </w:r>
      <w:r w:rsidR="006B2A23">
        <w:t>screens and functionalities</w:t>
      </w:r>
      <w:r w:rsidRPr="00706F45">
        <w:t xml:space="preserve"> </w:t>
      </w:r>
    </w:p>
    <w:p w14:paraId="570D962B" w14:textId="77777777" w:rsidR="003B482E" w:rsidRDefault="003B482E" w:rsidP="003B482E">
      <w:pPr>
        <w:pStyle w:val="CommentText"/>
        <w:numPr>
          <w:ilvl w:val="0"/>
          <w:numId w:val="12"/>
        </w:numPr>
      </w:pPr>
      <w:r>
        <w:t>Technical considerations</w:t>
      </w:r>
    </w:p>
    <w:p w14:paraId="6ACC7F24" w14:textId="77777777" w:rsidR="004674CE" w:rsidRPr="00706F45" w:rsidRDefault="004674CE" w:rsidP="002164EC">
      <w:pPr>
        <w:pStyle w:val="Heading2"/>
      </w:pPr>
      <w:bookmarkStart w:id="7" w:name="_Toc495870550"/>
      <w:bookmarkStart w:id="8" w:name="_Toc495870655"/>
      <w:r w:rsidRPr="00706F45">
        <w:t>Referenced documents</w:t>
      </w:r>
      <w:bookmarkEnd w:id="7"/>
      <w:bookmarkEnd w:id="8"/>
    </w:p>
    <w:p w14:paraId="3B18FD0E" w14:textId="6FC1E595" w:rsidR="00134CA5" w:rsidRPr="009D73B0" w:rsidRDefault="00134CA5" w:rsidP="009D73B0">
      <w:pPr>
        <w:rPr>
          <w:lang w:val="nl-NL"/>
        </w:rPr>
      </w:pPr>
      <w:r w:rsidRPr="00706F45">
        <w:br w:type="page"/>
      </w:r>
    </w:p>
    <w:p w14:paraId="48B0D136" w14:textId="77777777" w:rsidR="004674CE" w:rsidRPr="00706F45" w:rsidRDefault="004674CE" w:rsidP="002164EC">
      <w:pPr>
        <w:pStyle w:val="Heading1"/>
      </w:pPr>
      <w:bookmarkStart w:id="9" w:name="_Toc495870551"/>
      <w:bookmarkStart w:id="10" w:name="_Toc495870656"/>
      <w:r w:rsidRPr="00706F45">
        <w:lastRenderedPageBreak/>
        <w:t>General description</w:t>
      </w:r>
      <w:bookmarkEnd w:id="9"/>
      <w:bookmarkEnd w:id="10"/>
    </w:p>
    <w:p w14:paraId="4256D743" w14:textId="77777777" w:rsidR="004674CE" w:rsidRPr="00706F45" w:rsidRDefault="004674CE" w:rsidP="009E366A">
      <w:pPr>
        <w:pStyle w:val="Heading2"/>
      </w:pPr>
      <w:bookmarkStart w:id="11" w:name="_Toc495870552"/>
      <w:bookmarkStart w:id="12" w:name="_Toc495870657"/>
      <w:r w:rsidRPr="00706F45">
        <w:t>Product scope</w:t>
      </w:r>
      <w:bookmarkEnd w:id="11"/>
      <w:bookmarkEnd w:id="12"/>
    </w:p>
    <w:p w14:paraId="188D0C98" w14:textId="366169D4" w:rsidR="00E356D0" w:rsidRPr="00706F45" w:rsidRDefault="00E356D0" w:rsidP="00723FFA">
      <w:pPr>
        <w:pStyle w:val="CommentText"/>
        <w:ind w:firstLine="263"/>
        <w:rPr>
          <w:rFonts w:cstheme="majorHAnsi"/>
          <w:szCs w:val="24"/>
        </w:rPr>
      </w:pPr>
      <w:r w:rsidRPr="00706F45">
        <w:rPr>
          <w:rFonts w:cstheme="majorHAnsi"/>
          <w:szCs w:val="24"/>
        </w:rPr>
        <w:t xml:space="preserve">The </w:t>
      </w:r>
      <w:r w:rsidR="00F90DC3">
        <w:t>Sport Soci</w:t>
      </w:r>
      <w:r w:rsidR="00E83C4B">
        <w:t xml:space="preserve">al Network </w:t>
      </w:r>
      <w:r w:rsidR="00A041B7">
        <w:rPr>
          <w:rFonts w:cstheme="majorHAnsi"/>
          <w:szCs w:val="24"/>
        </w:rPr>
        <w:t xml:space="preserve">includes </w:t>
      </w:r>
      <w:r w:rsidR="00E83C4B">
        <w:rPr>
          <w:rFonts w:cstheme="majorHAnsi"/>
          <w:szCs w:val="24"/>
        </w:rPr>
        <w:t>web</w:t>
      </w:r>
      <w:r w:rsidR="00A041B7">
        <w:rPr>
          <w:rFonts w:cstheme="majorHAnsi"/>
          <w:szCs w:val="24"/>
        </w:rPr>
        <w:t xml:space="preserve"> application and web service. It offers a solution for </w:t>
      </w:r>
      <w:r w:rsidR="00E83C4B">
        <w:rPr>
          <w:rFonts w:cstheme="majorHAnsi"/>
          <w:szCs w:val="24"/>
        </w:rPr>
        <w:t>user who love soccer can create match, share match and invite other player</w:t>
      </w:r>
      <w:r w:rsidR="00F90DC3">
        <w:rPr>
          <w:rFonts w:cstheme="majorHAnsi"/>
          <w:szCs w:val="24"/>
        </w:rPr>
        <w:t>s</w:t>
      </w:r>
      <w:r w:rsidR="00E83C4B">
        <w:rPr>
          <w:rFonts w:cstheme="majorHAnsi"/>
          <w:szCs w:val="24"/>
        </w:rPr>
        <w:t xml:space="preserve"> to play together, or they can join </w:t>
      </w:r>
      <w:proofErr w:type="gramStart"/>
      <w:r w:rsidR="00E83C4B">
        <w:rPr>
          <w:rFonts w:cstheme="majorHAnsi"/>
          <w:szCs w:val="24"/>
        </w:rPr>
        <w:t>any matches that are available</w:t>
      </w:r>
      <w:proofErr w:type="gramEnd"/>
      <w:r w:rsidR="00E83C4B">
        <w:rPr>
          <w:rFonts w:cstheme="majorHAnsi"/>
          <w:szCs w:val="24"/>
        </w:rPr>
        <w:t>.</w:t>
      </w:r>
    </w:p>
    <w:p w14:paraId="7628E23B" w14:textId="77777777" w:rsidR="004674CE" w:rsidRPr="00706F45" w:rsidRDefault="004674CE" w:rsidP="009E366A">
      <w:pPr>
        <w:pStyle w:val="Heading2"/>
      </w:pPr>
      <w:bookmarkStart w:id="13" w:name="_Toc495870553"/>
      <w:bookmarkStart w:id="14" w:name="_Toc495870658"/>
      <w:r w:rsidRPr="00706F45">
        <w:t>Product functions</w:t>
      </w:r>
      <w:bookmarkEnd w:id="13"/>
      <w:bookmarkEnd w:id="14"/>
    </w:p>
    <w:p w14:paraId="197BE86C" w14:textId="77777777" w:rsidR="00E356D0" w:rsidRPr="00706F45" w:rsidRDefault="00E356D0" w:rsidP="00283AF2">
      <w:pPr>
        <w:spacing w:line="276" w:lineRule="auto"/>
        <w:rPr>
          <w:rFonts w:cstheme="majorHAnsi"/>
          <w:szCs w:val="24"/>
        </w:rPr>
      </w:pPr>
      <w:r w:rsidRPr="00706F45">
        <w:rPr>
          <w:rFonts w:cstheme="majorHAnsi"/>
          <w:szCs w:val="24"/>
        </w:rPr>
        <w:t>Main functionalities:</w:t>
      </w:r>
    </w:p>
    <w:p w14:paraId="41903BCB" w14:textId="3D501C25" w:rsidR="00C13F72" w:rsidRPr="00706F45" w:rsidRDefault="00A041B7" w:rsidP="005B6F8E">
      <w:pPr>
        <w:pStyle w:val="ListParagraph"/>
        <w:numPr>
          <w:ilvl w:val="0"/>
          <w:numId w:val="15"/>
        </w:numPr>
      </w:pPr>
      <w:r>
        <w:t xml:space="preserve">Manage </w:t>
      </w:r>
      <w:r w:rsidR="00F90DC3">
        <w:t>match/tournament</w:t>
      </w:r>
      <w:r>
        <w:t xml:space="preserve">: create, assign, update </w:t>
      </w:r>
      <w:r w:rsidR="00F90DC3">
        <w:t>and delete</w:t>
      </w:r>
      <w:r>
        <w:t>.</w:t>
      </w:r>
    </w:p>
    <w:p w14:paraId="5552BC4D" w14:textId="1C352E52" w:rsidR="00E356D0" w:rsidRDefault="00F90DC3" w:rsidP="005B6F8E">
      <w:pPr>
        <w:pStyle w:val="ListParagraph"/>
        <w:numPr>
          <w:ilvl w:val="0"/>
          <w:numId w:val="15"/>
        </w:numPr>
      </w:pPr>
      <w:r>
        <w:t>Share match/tournament.</w:t>
      </w:r>
    </w:p>
    <w:p w14:paraId="3F3ED189" w14:textId="67F95520" w:rsidR="00F90DC3" w:rsidRPr="00706F45" w:rsidRDefault="00F90DC3" w:rsidP="005B6F8E">
      <w:pPr>
        <w:pStyle w:val="ListParagraph"/>
        <w:numPr>
          <w:ilvl w:val="0"/>
          <w:numId w:val="15"/>
        </w:numPr>
      </w:pPr>
      <w:r>
        <w:t>Invite and join any match/tournament</w:t>
      </w:r>
    </w:p>
    <w:p w14:paraId="620EC2D7" w14:textId="77777777" w:rsidR="004674CE" w:rsidRPr="00706F45" w:rsidRDefault="004674CE" w:rsidP="002F3860">
      <w:pPr>
        <w:pStyle w:val="Heading2"/>
      </w:pPr>
      <w:bookmarkStart w:id="15" w:name="_Toc495870554"/>
      <w:bookmarkStart w:id="16" w:name="_Toc495870659"/>
      <w:r w:rsidRPr="00706F45">
        <w:t>Operating environments</w:t>
      </w:r>
      <w:bookmarkEnd w:id="15"/>
      <w:bookmarkEnd w:id="16"/>
    </w:p>
    <w:p w14:paraId="6B55AF62" w14:textId="77777777" w:rsidR="00AD2AFC" w:rsidRPr="00706F45" w:rsidRDefault="00471D5A" w:rsidP="002F3860">
      <w:pPr>
        <w:pStyle w:val="Heading3"/>
      </w:pPr>
      <w:bookmarkStart w:id="17" w:name="_Toc495870660"/>
      <w:r w:rsidRPr="00706F45">
        <w:t>Operating systems</w:t>
      </w:r>
      <w:bookmarkEnd w:id="17"/>
    </w:p>
    <w:p w14:paraId="617FE6A2" w14:textId="47697C71" w:rsidR="00875CFB" w:rsidRDefault="009E2AA2" w:rsidP="00A041B7">
      <w:r w:rsidRPr="00706F45">
        <w:t xml:space="preserve">The </w:t>
      </w:r>
      <w:proofErr w:type="spellStart"/>
      <w:r w:rsidR="00875CFB">
        <w:t>web</w:t>
      </w:r>
      <w:r w:rsidRPr="00706F45">
        <w:t>app</w:t>
      </w:r>
      <w:proofErr w:type="spellEnd"/>
      <w:r w:rsidRPr="00706F45">
        <w:t xml:space="preserve"> is available </w:t>
      </w:r>
      <w:r w:rsidR="002C6208">
        <w:t>on</w:t>
      </w:r>
      <w:r w:rsidR="00875CFB">
        <w:t xml:space="preserve"> any mobile devices and any OSes with a web browser</w:t>
      </w:r>
    </w:p>
    <w:p w14:paraId="012E44B3" w14:textId="0EDCCB21" w:rsidR="00A041B7" w:rsidRPr="00706F45" w:rsidRDefault="00875CFB" w:rsidP="00A041B7">
      <w:r>
        <w:t>T</w:t>
      </w:r>
      <w:r w:rsidR="00A041B7">
        <w:t>he Web service can run on Window/Linux server.</w:t>
      </w:r>
    </w:p>
    <w:p w14:paraId="31231CE8" w14:textId="77777777" w:rsidR="004674CE" w:rsidRPr="00706F45" w:rsidRDefault="004674CE" w:rsidP="00134CA5">
      <w:pPr>
        <w:pStyle w:val="Heading2"/>
      </w:pPr>
      <w:bookmarkStart w:id="18" w:name="_Toc495870555"/>
      <w:bookmarkStart w:id="19" w:name="_Toc495870661"/>
      <w:r w:rsidRPr="00706F45">
        <w:t>Design and implementation constraints</w:t>
      </w:r>
      <w:bookmarkEnd w:id="18"/>
      <w:bookmarkEnd w:id="19"/>
    </w:p>
    <w:p w14:paraId="2B18AFD2" w14:textId="0198EDAA" w:rsidR="003528C2" w:rsidRPr="00706F45" w:rsidRDefault="00E64C4B" w:rsidP="00134CA5">
      <w:r>
        <w:t>The Sport Social Network will be a web application to maximize the availability. User can access in any devices with a modern browser.</w:t>
      </w:r>
    </w:p>
    <w:p w14:paraId="117C6F30" w14:textId="703A0472" w:rsidR="007734EA" w:rsidRDefault="00E64C4B" w:rsidP="00692A0C">
      <w:r>
        <w:t>The web service</w:t>
      </w:r>
      <w:r w:rsidR="00692A0C">
        <w:t xml:space="preserve"> will be host in a webserver and serve REST API for the web </w:t>
      </w:r>
      <w:proofErr w:type="gramStart"/>
      <w:r w:rsidR="00692A0C">
        <w:t>app,</w:t>
      </w:r>
      <w:proofErr w:type="gramEnd"/>
      <w:r w:rsidR="00692A0C">
        <w:t xml:space="preserve"> this can be extend for future for mobile app.</w:t>
      </w:r>
    </w:p>
    <w:p w14:paraId="746A252E" w14:textId="77777777" w:rsidR="00734D56" w:rsidRDefault="00734D56" w:rsidP="00692A0C"/>
    <w:p w14:paraId="18CEC501" w14:textId="1B5BA769" w:rsidR="00734D56" w:rsidRDefault="00734D56" w:rsidP="00734D56">
      <w:pPr>
        <w:pStyle w:val="Heading1"/>
      </w:pPr>
      <w:bookmarkStart w:id="20" w:name="_Toc495870556"/>
      <w:bookmarkStart w:id="21" w:name="_Toc495870662"/>
      <w:r>
        <w:t>Actor</w:t>
      </w:r>
      <w:r w:rsidR="00CB337E">
        <w:t xml:space="preserve"> and usecase</w:t>
      </w:r>
      <w:bookmarkEnd w:id="20"/>
      <w:bookmarkEnd w:id="21"/>
    </w:p>
    <w:p w14:paraId="3DBF1AD4" w14:textId="75EEDC51" w:rsidR="00734D56" w:rsidRDefault="00734D56" w:rsidP="00734D56">
      <w:pPr>
        <w:pStyle w:val="Heading2"/>
      </w:pPr>
      <w:bookmarkStart w:id="22" w:name="_Toc495870557"/>
      <w:bookmarkStart w:id="23" w:name="_Toc495870663"/>
      <w:r>
        <w:t>Actors</w:t>
      </w:r>
      <w:bookmarkEnd w:id="22"/>
      <w:bookmarkEnd w:id="23"/>
    </w:p>
    <w:tbl>
      <w:tblPr>
        <w:tblpPr w:leftFromText="180" w:rightFromText="180" w:vertAnchor="text" w:horzAnchor="margin" w:tblpY="35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27"/>
        <w:gridCol w:w="6776"/>
      </w:tblGrid>
      <w:tr w:rsidR="00D556EB" w:rsidRPr="00832EA1" w14:paraId="6D1227C1" w14:textId="77777777" w:rsidTr="001D1638">
        <w:tc>
          <w:tcPr>
            <w:tcW w:w="2880" w:type="dxa"/>
            <w:shd w:val="clear" w:color="auto" w:fill="CCFFCC"/>
          </w:tcPr>
          <w:p w14:paraId="62908FA8" w14:textId="77777777" w:rsidR="00D556EB" w:rsidRPr="00832EA1" w:rsidRDefault="00D556EB" w:rsidP="001D1638">
            <w:pPr>
              <w:spacing w:before="0"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Actor</w:t>
            </w:r>
          </w:p>
        </w:tc>
        <w:tc>
          <w:tcPr>
            <w:tcW w:w="7200" w:type="dxa"/>
            <w:shd w:val="clear" w:color="auto" w:fill="CCFFCC"/>
          </w:tcPr>
          <w:p w14:paraId="5EE407F5" w14:textId="77777777" w:rsidR="00D556EB" w:rsidRPr="00832EA1" w:rsidRDefault="00D556EB" w:rsidP="001D1638">
            <w:pPr>
              <w:spacing w:before="0"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Description</w:t>
            </w:r>
          </w:p>
        </w:tc>
      </w:tr>
      <w:tr w:rsidR="00D556EB" w:rsidRPr="00832EA1" w14:paraId="54C79F2C" w14:textId="77777777" w:rsidTr="001D1638">
        <w:tc>
          <w:tcPr>
            <w:tcW w:w="2880" w:type="dxa"/>
          </w:tcPr>
          <w:p w14:paraId="6C8C0A93" w14:textId="77777777" w:rsidR="00D556EB" w:rsidRPr="00832EA1" w:rsidRDefault="00D556EB" w:rsidP="00215F90">
            <w:pPr>
              <w:spacing w:before="0" w:after="0"/>
              <w:ind w:firstLine="0"/>
              <w:rPr>
                <w:rFonts w:cs="Tahoma"/>
              </w:rPr>
            </w:pPr>
            <w:r w:rsidRPr="00832EA1">
              <w:rPr>
                <w:rFonts w:cs="Tahoma"/>
              </w:rPr>
              <w:t>Administrator</w:t>
            </w:r>
          </w:p>
        </w:tc>
        <w:tc>
          <w:tcPr>
            <w:tcW w:w="7200" w:type="dxa"/>
          </w:tcPr>
          <w:p w14:paraId="537EA628" w14:textId="068FE133" w:rsidR="00D556EB" w:rsidRPr="00832EA1" w:rsidRDefault="00D556EB" w:rsidP="00D556EB">
            <w:pPr>
              <w:pStyle w:val="ListParagraph"/>
              <w:numPr>
                <w:ilvl w:val="0"/>
                <w:numId w:val="37"/>
              </w:numPr>
              <w:spacing w:before="0" w:after="0" w:line="320" w:lineRule="exact"/>
              <w:jc w:val="both"/>
              <w:rPr>
                <w:rFonts w:ascii="Tahoma" w:hAnsi="Tahoma" w:cs="Tahoma"/>
                <w:szCs w:val="20"/>
              </w:rPr>
            </w:pPr>
            <w:r>
              <w:rPr>
                <w:rFonts w:ascii="Tahoma" w:hAnsi="Tahoma" w:cs="Tahoma"/>
                <w:szCs w:val="20"/>
              </w:rPr>
              <w:t>Login</w:t>
            </w:r>
          </w:p>
          <w:p w14:paraId="3CB93701" w14:textId="4A20CDED" w:rsidR="00D556EB" w:rsidRPr="00832EA1" w:rsidRDefault="00D556EB" w:rsidP="00D556EB">
            <w:pPr>
              <w:pStyle w:val="ListParagraph"/>
              <w:numPr>
                <w:ilvl w:val="0"/>
                <w:numId w:val="37"/>
              </w:numPr>
              <w:spacing w:before="0" w:after="0" w:line="320" w:lineRule="exact"/>
              <w:jc w:val="both"/>
              <w:rPr>
                <w:rFonts w:ascii="Tahoma" w:hAnsi="Tahoma" w:cs="Tahoma"/>
                <w:szCs w:val="20"/>
              </w:rPr>
            </w:pPr>
            <w:r>
              <w:rPr>
                <w:rFonts w:ascii="Tahoma" w:hAnsi="Tahoma" w:cs="Tahoma"/>
                <w:szCs w:val="20"/>
              </w:rPr>
              <w:t>Manage any matches</w:t>
            </w:r>
          </w:p>
          <w:p w14:paraId="287FFF7A" w14:textId="3EBDD326" w:rsidR="00D556EB" w:rsidRPr="00832EA1" w:rsidRDefault="00D556EB" w:rsidP="00D556EB">
            <w:pPr>
              <w:pStyle w:val="ListParagraph"/>
              <w:numPr>
                <w:ilvl w:val="0"/>
                <w:numId w:val="37"/>
              </w:numPr>
              <w:spacing w:before="0" w:after="0" w:line="320" w:lineRule="exact"/>
              <w:jc w:val="both"/>
              <w:rPr>
                <w:rFonts w:ascii="Tahoma" w:hAnsi="Tahoma" w:cs="Tahoma"/>
                <w:szCs w:val="20"/>
              </w:rPr>
            </w:pPr>
            <w:r>
              <w:rPr>
                <w:rFonts w:ascii="Tahoma" w:hAnsi="Tahoma" w:cs="Tahoma"/>
                <w:szCs w:val="20"/>
              </w:rPr>
              <w:t>Manage any tournaments</w:t>
            </w:r>
          </w:p>
          <w:p w14:paraId="2B5771C8" w14:textId="487ACE62" w:rsidR="00D556EB" w:rsidRPr="00D556EB" w:rsidRDefault="00D556EB" w:rsidP="00D556EB">
            <w:pPr>
              <w:pStyle w:val="ListParagraph"/>
              <w:numPr>
                <w:ilvl w:val="0"/>
                <w:numId w:val="37"/>
              </w:numPr>
              <w:spacing w:before="0" w:after="0" w:line="320" w:lineRule="exact"/>
              <w:jc w:val="both"/>
              <w:rPr>
                <w:rFonts w:ascii="Tahoma" w:hAnsi="Tahoma" w:cs="Tahoma"/>
                <w:szCs w:val="20"/>
              </w:rPr>
            </w:pPr>
            <w:r>
              <w:rPr>
                <w:rFonts w:ascii="Tahoma" w:hAnsi="Tahoma" w:cs="Tahoma"/>
                <w:szCs w:val="20"/>
              </w:rPr>
              <w:t>Mange User Profiles</w:t>
            </w:r>
          </w:p>
          <w:p w14:paraId="1C3FC079" w14:textId="77777777" w:rsidR="00D556EB" w:rsidRPr="00832EA1" w:rsidRDefault="00D556EB" w:rsidP="001D1638">
            <w:pPr>
              <w:pStyle w:val="ListParagraph"/>
              <w:spacing w:before="0" w:after="0"/>
              <w:ind w:left="936"/>
              <w:rPr>
                <w:rFonts w:ascii="Tahoma" w:hAnsi="Tahoma" w:cs="Tahoma"/>
                <w:szCs w:val="20"/>
              </w:rPr>
            </w:pPr>
          </w:p>
        </w:tc>
      </w:tr>
      <w:tr w:rsidR="00D556EB" w:rsidRPr="00832EA1" w14:paraId="7028EA67" w14:textId="77777777" w:rsidTr="001D1638">
        <w:tc>
          <w:tcPr>
            <w:tcW w:w="2880" w:type="dxa"/>
          </w:tcPr>
          <w:p w14:paraId="09324430" w14:textId="56F986A0" w:rsidR="00D556EB" w:rsidRPr="00832EA1" w:rsidRDefault="00D556EB" w:rsidP="00EF6295">
            <w:pPr>
              <w:pStyle w:val="ReportTableContent"/>
              <w:ind w:left="-113" w:hanging="113"/>
              <w:rPr>
                <w:rFonts w:cs="Tahoma"/>
                <w:sz w:val="20"/>
              </w:rPr>
            </w:pPr>
            <w:r w:rsidRPr="00832EA1">
              <w:rPr>
                <w:rFonts w:cs="Tahoma"/>
                <w:sz w:val="20"/>
              </w:rPr>
              <w:t>U</w:t>
            </w:r>
            <w:r w:rsidR="00215F90">
              <w:rPr>
                <w:rFonts w:cs="Tahoma"/>
                <w:sz w:val="20"/>
              </w:rPr>
              <w:t xml:space="preserve"> U</w:t>
            </w:r>
            <w:r w:rsidRPr="00832EA1">
              <w:rPr>
                <w:rFonts w:cs="Tahoma"/>
                <w:sz w:val="20"/>
              </w:rPr>
              <w:t>ser</w:t>
            </w:r>
          </w:p>
        </w:tc>
        <w:tc>
          <w:tcPr>
            <w:tcW w:w="7200" w:type="dxa"/>
          </w:tcPr>
          <w:p w14:paraId="686E99CF" w14:textId="394C85A9" w:rsidR="00D556EB" w:rsidRPr="00832EA1" w:rsidRDefault="00D556EB" w:rsidP="00D556EB">
            <w:pPr>
              <w:pStyle w:val="ListParagraph"/>
              <w:numPr>
                <w:ilvl w:val="0"/>
                <w:numId w:val="37"/>
              </w:numPr>
              <w:spacing w:before="0" w:after="0" w:line="320" w:lineRule="exact"/>
              <w:jc w:val="both"/>
              <w:rPr>
                <w:rFonts w:ascii="Tahoma" w:hAnsi="Tahoma" w:cs="Tahoma"/>
                <w:szCs w:val="20"/>
              </w:rPr>
            </w:pPr>
            <w:r>
              <w:rPr>
                <w:rFonts w:ascii="Tahoma" w:hAnsi="Tahoma" w:cs="Tahoma"/>
                <w:szCs w:val="20"/>
              </w:rPr>
              <w:t>Login</w:t>
            </w:r>
          </w:p>
          <w:p w14:paraId="4F72554A" w14:textId="046FCA43" w:rsidR="00D556EB" w:rsidRPr="00832EA1" w:rsidRDefault="00D556EB" w:rsidP="00D556EB">
            <w:pPr>
              <w:pStyle w:val="ListParagraph"/>
              <w:numPr>
                <w:ilvl w:val="0"/>
                <w:numId w:val="37"/>
              </w:numPr>
              <w:spacing w:before="0" w:after="0" w:line="320" w:lineRule="exact"/>
              <w:jc w:val="both"/>
              <w:rPr>
                <w:rFonts w:ascii="Tahoma" w:hAnsi="Tahoma" w:cs="Tahoma"/>
                <w:szCs w:val="20"/>
              </w:rPr>
            </w:pPr>
            <w:r>
              <w:rPr>
                <w:rFonts w:ascii="Tahoma" w:hAnsi="Tahoma" w:cs="Tahoma"/>
                <w:szCs w:val="20"/>
              </w:rPr>
              <w:t>Manage match this user created</w:t>
            </w:r>
          </w:p>
          <w:p w14:paraId="703ECAAD" w14:textId="712FDC54" w:rsidR="00D556EB" w:rsidRDefault="00D556EB" w:rsidP="00D556EB">
            <w:pPr>
              <w:pStyle w:val="ListParagraph"/>
              <w:numPr>
                <w:ilvl w:val="0"/>
                <w:numId w:val="37"/>
              </w:numPr>
              <w:spacing w:before="0" w:after="0" w:line="320" w:lineRule="exact"/>
              <w:jc w:val="both"/>
              <w:rPr>
                <w:rFonts w:ascii="Tahoma" w:hAnsi="Tahoma" w:cs="Tahoma"/>
                <w:szCs w:val="20"/>
              </w:rPr>
            </w:pPr>
            <w:r>
              <w:rPr>
                <w:rFonts w:ascii="Tahoma" w:hAnsi="Tahoma" w:cs="Tahoma"/>
                <w:szCs w:val="20"/>
              </w:rPr>
              <w:t>Manage tournament this user created</w:t>
            </w:r>
          </w:p>
          <w:p w14:paraId="31F7975B" w14:textId="02764E29" w:rsidR="000B6BAA" w:rsidRDefault="000B6BAA" w:rsidP="00D556EB">
            <w:pPr>
              <w:pStyle w:val="ListParagraph"/>
              <w:numPr>
                <w:ilvl w:val="0"/>
                <w:numId w:val="37"/>
              </w:numPr>
              <w:spacing w:before="0" w:after="0" w:line="320" w:lineRule="exact"/>
              <w:jc w:val="both"/>
              <w:rPr>
                <w:rFonts w:ascii="Tahoma" w:hAnsi="Tahoma" w:cs="Tahoma"/>
                <w:szCs w:val="20"/>
              </w:rPr>
            </w:pPr>
            <w:r>
              <w:rPr>
                <w:rFonts w:ascii="Tahoma" w:hAnsi="Tahoma" w:cs="Tahoma"/>
                <w:szCs w:val="20"/>
              </w:rPr>
              <w:lastRenderedPageBreak/>
              <w:t>Share matches/tournaments</w:t>
            </w:r>
          </w:p>
          <w:p w14:paraId="0FA1350B" w14:textId="367C98AD" w:rsidR="000B6BAA" w:rsidRPr="00832EA1" w:rsidRDefault="000B6BAA" w:rsidP="00D556EB">
            <w:pPr>
              <w:pStyle w:val="ListParagraph"/>
              <w:numPr>
                <w:ilvl w:val="0"/>
                <w:numId w:val="37"/>
              </w:numPr>
              <w:spacing w:before="0" w:after="0" w:line="320" w:lineRule="exact"/>
              <w:jc w:val="both"/>
              <w:rPr>
                <w:rFonts w:ascii="Tahoma" w:hAnsi="Tahoma" w:cs="Tahoma"/>
                <w:szCs w:val="20"/>
              </w:rPr>
            </w:pPr>
            <w:r>
              <w:rPr>
                <w:rFonts w:ascii="Tahoma" w:hAnsi="Tahoma" w:cs="Tahoma"/>
                <w:szCs w:val="20"/>
              </w:rPr>
              <w:t>Talent wanted: recruit good player</w:t>
            </w:r>
          </w:p>
          <w:p w14:paraId="33F24409" w14:textId="77777777" w:rsidR="00D556EB" w:rsidRPr="00832EA1" w:rsidRDefault="00D556EB" w:rsidP="001D1638">
            <w:pPr>
              <w:spacing w:before="0" w:after="0"/>
              <w:ind w:left="576"/>
              <w:rPr>
                <w:rFonts w:cs="Tahoma"/>
              </w:rPr>
            </w:pPr>
          </w:p>
        </w:tc>
      </w:tr>
      <w:tr w:rsidR="000E647E" w:rsidRPr="00832EA1" w14:paraId="66200351" w14:textId="77777777" w:rsidTr="001D1638">
        <w:tc>
          <w:tcPr>
            <w:tcW w:w="2880" w:type="dxa"/>
          </w:tcPr>
          <w:p w14:paraId="73293C12" w14:textId="752C3A8D" w:rsidR="000E647E" w:rsidRPr="00832EA1" w:rsidRDefault="000E647E" w:rsidP="00D556EB">
            <w:pPr>
              <w:pStyle w:val="ReportTableContent"/>
              <w:rPr>
                <w:rFonts w:cs="Tahoma"/>
                <w:sz w:val="20"/>
              </w:rPr>
            </w:pPr>
            <w:r>
              <w:rPr>
                <w:rFonts w:cs="Tahoma"/>
                <w:sz w:val="20"/>
              </w:rPr>
              <w:lastRenderedPageBreak/>
              <w:t>Guest</w:t>
            </w:r>
          </w:p>
        </w:tc>
        <w:tc>
          <w:tcPr>
            <w:tcW w:w="7200" w:type="dxa"/>
          </w:tcPr>
          <w:p w14:paraId="71B00877" w14:textId="77777777" w:rsidR="000E647E" w:rsidRDefault="000E647E" w:rsidP="00D556EB">
            <w:pPr>
              <w:pStyle w:val="ListParagraph"/>
              <w:numPr>
                <w:ilvl w:val="0"/>
                <w:numId w:val="37"/>
              </w:numPr>
              <w:spacing w:before="0" w:after="0" w:line="320" w:lineRule="exact"/>
              <w:jc w:val="both"/>
              <w:rPr>
                <w:rFonts w:ascii="Tahoma" w:hAnsi="Tahoma" w:cs="Tahoma"/>
                <w:szCs w:val="20"/>
              </w:rPr>
            </w:pPr>
            <w:r>
              <w:rPr>
                <w:rFonts w:ascii="Tahoma" w:hAnsi="Tahoma" w:cs="Tahoma"/>
                <w:szCs w:val="20"/>
              </w:rPr>
              <w:t>View any matches/tournament</w:t>
            </w:r>
          </w:p>
          <w:p w14:paraId="0FF2868A" w14:textId="0941B86B" w:rsidR="000E647E" w:rsidRDefault="000E647E" w:rsidP="00D556EB">
            <w:pPr>
              <w:pStyle w:val="ListParagraph"/>
              <w:numPr>
                <w:ilvl w:val="0"/>
                <w:numId w:val="37"/>
              </w:numPr>
              <w:spacing w:before="0" w:after="0" w:line="320" w:lineRule="exact"/>
              <w:jc w:val="both"/>
              <w:rPr>
                <w:rFonts w:ascii="Tahoma" w:hAnsi="Tahoma" w:cs="Tahoma"/>
                <w:szCs w:val="20"/>
              </w:rPr>
            </w:pPr>
            <w:r>
              <w:rPr>
                <w:rFonts w:ascii="Tahoma" w:hAnsi="Tahoma" w:cs="Tahoma"/>
                <w:szCs w:val="20"/>
              </w:rPr>
              <w:t>Register</w:t>
            </w:r>
          </w:p>
        </w:tc>
      </w:tr>
    </w:tbl>
    <w:p w14:paraId="3D849F17" w14:textId="12A2378E" w:rsidR="00734D56" w:rsidRDefault="00FF1E9A" w:rsidP="00FF1E9A">
      <w:pPr>
        <w:pStyle w:val="Heading2"/>
      </w:pPr>
      <w:bookmarkStart w:id="24" w:name="_Toc495870558"/>
      <w:bookmarkStart w:id="25" w:name="_Toc495870664"/>
      <w:r>
        <w:t xml:space="preserve">System </w:t>
      </w:r>
      <w:proofErr w:type="spellStart"/>
      <w:r>
        <w:t>usecase</w:t>
      </w:r>
      <w:bookmarkEnd w:id="24"/>
      <w:bookmarkEnd w:id="25"/>
      <w:proofErr w:type="spellEnd"/>
    </w:p>
    <w:p w14:paraId="3DB5802E" w14:textId="53C56A69" w:rsidR="00FC5A5F" w:rsidRDefault="00FC5A5F" w:rsidP="00EF6295">
      <w:pPr>
        <w:pStyle w:val="BodyText"/>
        <w:ind w:firstLine="0"/>
      </w:pPr>
      <w:r>
        <w:rPr>
          <w:noProof/>
          <w:lang w:eastAsia="en-US"/>
        </w:rPr>
        <w:drawing>
          <wp:inline distT="0" distB="0" distL="0" distR="0" wp14:anchorId="5790167C" wp14:editId="2F8D740E">
            <wp:extent cx="5526405" cy="42646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ystemUsecase_fina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FF3F" w14:textId="243A2E34" w:rsidR="00FC5A5F" w:rsidRDefault="0027251F" w:rsidP="00FC5A5F">
      <w:pPr>
        <w:pStyle w:val="Heading3"/>
      </w:pPr>
      <w:bookmarkStart w:id="26" w:name="_Toc495870665"/>
      <w:r>
        <w:lastRenderedPageBreak/>
        <w:t>Manage matches detail</w:t>
      </w:r>
      <w:bookmarkEnd w:id="26"/>
    </w:p>
    <w:p w14:paraId="4A907DE2" w14:textId="39488DBF" w:rsidR="0027251F" w:rsidRDefault="0027251F" w:rsidP="0027251F">
      <w:pPr>
        <w:pStyle w:val="BodyText"/>
      </w:pPr>
      <w:r>
        <w:rPr>
          <w:noProof/>
          <w:lang w:eastAsia="en-US"/>
        </w:rPr>
        <w:drawing>
          <wp:inline distT="0" distB="0" distL="0" distR="0" wp14:anchorId="2F729C33" wp14:editId="32D1EB1F">
            <wp:extent cx="5526405" cy="35509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secase_Mange Matche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CF91" w14:textId="0288B6F9" w:rsidR="0027251F" w:rsidRDefault="0027251F" w:rsidP="0027251F">
      <w:pPr>
        <w:pStyle w:val="Heading3"/>
      </w:pPr>
      <w:bookmarkStart w:id="27" w:name="_Toc495870666"/>
      <w:r>
        <w:t>Manage tournament detail</w:t>
      </w:r>
      <w:bookmarkEnd w:id="27"/>
    </w:p>
    <w:p w14:paraId="472F9088" w14:textId="55620F44" w:rsidR="0027251F" w:rsidRDefault="0027251F" w:rsidP="0027251F">
      <w:pPr>
        <w:pStyle w:val="BodyText"/>
      </w:pPr>
      <w:r>
        <w:rPr>
          <w:noProof/>
          <w:lang w:eastAsia="en-US"/>
        </w:rPr>
        <w:drawing>
          <wp:inline distT="0" distB="0" distL="0" distR="0" wp14:anchorId="2DF08BEE" wp14:editId="5BAF4F67">
            <wp:extent cx="5526405" cy="33705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ecase_Mange Tournament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FBEB" w14:textId="7979AD01" w:rsidR="0027251F" w:rsidRDefault="0027251F" w:rsidP="0027251F">
      <w:pPr>
        <w:pStyle w:val="Heading3"/>
      </w:pPr>
      <w:bookmarkStart w:id="28" w:name="_Toc495870667"/>
      <w:r>
        <w:lastRenderedPageBreak/>
        <w:t>User Profile Management detail</w:t>
      </w:r>
      <w:bookmarkEnd w:id="28"/>
    </w:p>
    <w:p w14:paraId="71CE9577" w14:textId="11066A63" w:rsidR="0027251F" w:rsidRPr="0027251F" w:rsidRDefault="0027251F" w:rsidP="0027251F">
      <w:pPr>
        <w:pStyle w:val="BodyText"/>
      </w:pPr>
      <w:r>
        <w:rPr>
          <w:noProof/>
          <w:lang w:eastAsia="en-US"/>
        </w:rPr>
        <w:drawing>
          <wp:inline distT="0" distB="0" distL="0" distR="0" wp14:anchorId="3E2C1974" wp14:editId="31016F08">
            <wp:extent cx="5526405" cy="33642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UseCase_User Profil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26F2" w14:textId="77777777" w:rsidR="00734D56" w:rsidRPr="00734D56" w:rsidRDefault="00734D56" w:rsidP="00734D56">
      <w:pPr>
        <w:pStyle w:val="BodyText"/>
      </w:pPr>
    </w:p>
    <w:p w14:paraId="7DECA99A" w14:textId="77777777" w:rsidR="00471D5A" w:rsidRPr="00706F45" w:rsidRDefault="004C6B52" w:rsidP="00134CA5">
      <w:pPr>
        <w:pStyle w:val="Heading1"/>
      </w:pPr>
      <w:bookmarkStart w:id="29" w:name="_Toc495870559"/>
      <w:bookmarkStart w:id="30" w:name="_Toc495870668"/>
      <w:r w:rsidRPr="00706F45">
        <w:t>EXTERNAL INTERFACE</w:t>
      </w:r>
      <w:r w:rsidR="00134CA5" w:rsidRPr="00706F45">
        <w:t xml:space="preserve"> FEATURES</w:t>
      </w:r>
      <w:bookmarkEnd w:id="29"/>
      <w:bookmarkEnd w:id="30"/>
    </w:p>
    <w:p w14:paraId="29B58EF8" w14:textId="7E8CBDE6" w:rsidR="00723FFA" w:rsidRDefault="00723FFA" w:rsidP="00AB57CB">
      <w:pPr>
        <w:pStyle w:val="BodyText"/>
      </w:pPr>
      <w:r>
        <w:t xml:space="preserve">The user is able to use the App according to the flow of screens </w:t>
      </w:r>
      <w:r w:rsidR="00AE70DA">
        <w:t xml:space="preserve">describe </w:t>
      </w:r>
      <w:r>
        <w:t>below.</w:t>
      </w:r>
    </w:p>
    <w:p w14:paraId="17CDAF5C" w14:textId="74D9287B" w:rsidR="007734EA" w:rsidRPr="00706F45" w:rsidRDefault="00593432" w:rsidP="0041126A">
      <w:pPr>
        <w:pStyle w:val="Heading2"/>
      </w:pPr>
      <w:bookmarkStart w:id="31" w:name="_Toc495870560"/>
      <w:bookmarkStart w:id="32" w:name="_Toc495870669"/>
      <w:r>
        <w:t>Homepage</w:t>
      </w:r>
      <w:bookmarkEnd w:id="31"/>
      <w:bookmarkEnd w:id="32"/>
    </w:p>
    <w:p w14:paraId="48CD14FE" w14:textId="72646112" w:rsidR="00430A0B" w:rsidRDefault="00593432" w:rsidP="0041126A">
      <w:pPr>
        <w:pStyle w:val="Heading3"/>
      </w:pPr>
      <w:bookmarkStart w:id="33" w:name="_Toc495870670"/>
      <w:r>
        <w:t>Homepage for guest</w:t>
      </w:r>
      <w:bookmarkEnd w:id="33"/>
    </w:p>
    <w:p w14:paraId="0726B117" w14:textId="5D7E8FDB" w:rsidR="00593432" w:rsidRDefault="00593432" w:rsidP="00593432">
      <w:pPr>
        <w:pStyle w:val="BodyText"/>
      </w:pPr>
      <w:r w:rsidRPr="00C74878">
        <w:rPr>
          <w:noProof/>
          <w:lang w:eastAsia="en-US"/>
        </w:rPr>
        <w:drawing>
          <wp:inline distT="0" distB="0" distL="0" distR="0" wp14:anchorId="5B61B446" wp14:editId="4B06D231">
            <wp:extent cx="5526405" cy="3255029"/>
            <wp:effectExtent l="0" t="0" r="0" b="2540"/>
            <wp:docPr id="37" name="Picture 37" descr="C:\Users\Admin\Picture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hom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325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A6D2D" w14:textId="77777777" w:rsidR="00593432" w:rsidRDefault="00593432" w:rsidP="00593432">
      <w:pPr>
        <w:pStyle w:val="BodyText"/>
      </w:pP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51"/>
        <w:gridCol w:w="9"/>
        <w:gridCol w:w="2408"/>
        <w:gridCol w:w="1620"/>
        <w:gridCol w:w="201"/>
        <w:gridCol w:w="2319"/>
        <w:gridCol w:w="1980"/>
      </w:tblGrid>
      <w:tr w:rsidR="00EF6295" w:rsidRPr="007F7CF5" w14:paraId="771FD245" w14:textId="77777777" w:rsidTr="001D1638">
        <w:tc>
          <w:tcPr>
            <w:tcW w:w="1651" w:type="dxa"/>
            <w:shd w:val="clear" w:color="auto" w:fill="CCFFCC"/>
          </w:tcPr>
          <w:p w14:paraId="7715B039" w14:textId="77777777" w:rsidR="00EF6295" w:rsidRPr="009A1054" w:rsidRDefault="00EF6295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</w:t>
            </w:r>
          </w:p>
        </w:tc>
        <w:tc>
          <w:tcPr>
            <w:tcW w:w="8537" w:type="dxa"/>
            <w:gridSpan w:val="6"/>
            <w:shd w:val="clear" w:color="auto" w:fill="auto"/>
          </w:tcPr>
          <w:p w14:paraId="161678AA" w14:textId="37EEEDFC" w:rsidR="00EF6295" w:rsidRPr="007F7CF5" w:rsidRDefault="00EF6295" w:rsidP="001D1638">
            <w:pPr>
              <w:spacing w:after="0"/>
            </w:pPr>
            <w:r>
              <w:t>Homepage</w:t>
            </w:r>
          </w:p>
        </w:tc>
      </w:tr>
      <w:tr w:rsidR="00EF6295" w:rsidRPr="00AA1BDB" w14:paraId="1A35790E" w14:textId="77777777" w:rsidTr="001D1638">
        <w:tc>
          <w:tcPr>
            <w:tcW w:w="1660" w:type="dxa"/>
            <w:gridSpan w:val="2"/>
            <w:shd w:val="clear" w:color="auto" w:fill="CCFFCC"/>
          </w:tcPr>
          <w:p w14:paraId="1AD289F8" w14:textId="77777777" w:rsidR="00EF6295" w:rsidRPr="009A1054" w:rsidRDefault="00EF6295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8528" w:type="dxa"/>
            <w:gridSpan w:val="5"/>
            <w:shd w:val="clear" w:color="auto" w:fill="auto"/>
          </w:tcPr>
          <w:p w14:paraId="1A03ADF6" w14:textId="564FC213" w:rsidR="00EF6295" w:rsidRPr="00AA1BDB" w:rsidRDefault="00FD0485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Homepage for guest (unregister user)</w:t>
            </w:r>
          </w:p>
        </w:tc>
      </w:tr>
      <w:tr w:rsidR="00EF6295" w:rsidRPr="00AA1BDB" w14:paraId="2C106806" w14:textId="77777777" w:rsidTr="001D1638">
        <w:tc>
          <w:tcPr>
            <w:tcW w:w="1660" w:type="dxa"/>
            <w:gridSpan w:val="2"/>
            <w:shd w:val="clear" w:color="auto" w:fill="CCFFCC"/>
          </w:tcPr>
          <w:p w14:paraId="1071DAE4" w14:textId="77777777" w:rsidR="00EF6295" w:rsidRPr="009A1054" w:rsidRDefault="00EF6295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Access</w:t>
            </w:r>
          </w:p>
        </w:tc>
        <w:tc>
          <w:tcPr>
            <w:tcW w:w="8528" w:type="dxa"/>
            <w:gridSpan w:val="5"/>
            <w:shd w:val="clear" w:color="auto" w:fill="auto"/>
          </w:tcPr>
          <w:p w14:paraId="0E74A5FC" w14:textId="4D918A6E" w:rsidR="00EF6295" w:rsidRPr="00AA1BDB" w:rsidRDefault="00AE70DA" w:rsidP="00FD0485">
            <w:pPr>
              <w:spacing w:after="0"/>
              <w:rPr>
                <w:rFonts w:cs="Tahoma"/>
                <w:b/>
                <w:color w:val="000080"/>
              </w:rPr>
            </w:pPr>
            <w:r>
              <w:rPr>
                <w:rFonts w:cs="Tahoma"/>
              </w:rPr>
              <w:t>Homepage</w:t>
            </w:r>
          </w:p>
        </w:tc>
      </w:tr>
      <w:tr w:rsidR="00EF6295" w:rsidRPr="009A1054" w14:paraId="45FCA796" w14:textId="77777777" w:rsidTr="001D1638">
        <w:trPr>
          <w:trHeight w:val="499"/>
        </w:trPr>
        <w:tc>
          <w:tcPr>
            <w:tcW w:w="10188" w:type="dxa"/>
            <w:gridSpan w:val="7"/>
            <w:shd w:val="clear" w:color="auto" w:fill="auto"/>
          </w:tcPr>
          <w:p w14:paraId="0C737FDB" w14:textId="77777777" w:rsidR="00EF6295" w:rsidRPr="009A1054" w:rsidRDefault="00EF6295" w:rsidP="001D1638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Content</w:t>
            </w:r>
          </w:p>
        </w:tc>
      </w:tr>
      <w:tr w:rsidR="00EF6295" w:rsidRPr="009A1054" w14:paraId="00628FFA" w14:textId="77777777" w:rsidTr="001D1638">
        <w:tc>
          <w:tcPr>
            <w:tcW w:w="1660" w:type="dxa"/>
            <w:gridSpan w:val="2"/>
            <w:shd w:val="clear" w:color="auto" w:fill="CCFFCC"/>
          </w:tcPr>
          <w:p w14:paraId="08B5F3B9" w14:textId="77777777" w:rsidR="00EF6295" w:rsidRPr="009A1054" w:rsidRDefault="00EF6295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Item</w:t>
            </w:r>
          </w:p>
        </w:tc>
        <w:tc>
          <w:tcPr>
            <w:tcW w:w="2408" w:type="dxa"/>
            <w:shd w:val="clear" w:color="auto" w:fill="CCFFCC"/>
          </w:tcPr>
          <w:p w14:paraId="4753A599" w14:textId="77777777" w:rsidR="00EF6295" w:rsidRPr="009A1054" w:rsidRDefault="00EF6295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Type</w:t>
            </w:r>
          </w:p>
        </w:tc>
        <w:tc>
          <w:tcPr>
            <w:tcW w:w="1821" w:type="dxa"/>
            <w:gridSpan w:val="2"/>
            <w:shd w:val="clear" w:color="auto" w:fill="CCFFCC"/>
          </w:tcPr>
          <w:p w14:paraId="6F04AA8F" w14:textId="77777777" w:rsidR="00EF6295" w:rsidRPr="009A1054" w:rsidRDefault="00EF6295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Data</w:t>
            </w:r>
          </w:p>
        </w:tc>
        <w:tc>
          <w:tcPr>
            <w:tcW w:w="4299" w:type="dxa"/>
            <w:gridSpan w:val="2"/>
            <w:shd w:val="clear" w:color="auto" w:fill="CCFFCC"/>
          </w:tcPr>
          <w:p w14:paraId="211010D5" w14:textId="77777777" w:rsidR="00EF6295" w:rsidRPr="009A1054" w:rsidRDefault="00EF6295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</w:tr>
      <w:tr w:rsidR="00EF6295" w:rsidRPr="00034322" w14:paraId="2B1E5968" w14:textId="77777777" w:rsidTr="001D1638">
        <w:tc>
          <w:tcPr>
            <w:tcW w:w="1660" w:type="dxa"/>
            <w:gridSpan w:val="2"/>
          </w:tcPr>
          <w:p w14:paraId="603A2011" w14:textId="77777777" w:rsidR="00EF6295" w:rsidRDefault="00EF6295" w:rsidP="001D1638">
            <w:pPr>
              <w:spacing w:after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2408" w:type="dxa"/>
          </w:tcPr>
          <w:p w14:paraId="30ED1980" w14:textId="77777777" w:rsidR="00EF6295" w:rsidRDefault="00EF6295" w:rsidP="001D1638">
            <w:pPr>
              <w:spacing w:after="0"/>
            </w:pPr>
            <w:r>
              <w:t>Button</w:t>
            </w:r>
          </w:p>
        </w:tc>
        <w:tc>
          <w:tcPr>
            <w:tcW w:w="1821" w:type="dxa"/>
            <w:gridSpan w:val="2"/>
          </w:tcPr>
          <w:p w14:paraId="12F805E4" w14:textId="77777777" w:rsidR="00EF6295" w:rsidRPr="00391794" w:rsidRDefault="00EF6295" w:rsidP="001D1638">
            <w:pPr>
              <w:spacing w:after="0"/>
            </w:pPr>
          </w:p>
        </w:tc>
        <w:tc>
          <w:tcPr>
            <w:tcW w:w="4299" w:type="dxa"/>
            <w:gridSpan w:val="2"/>
          </w:tcPr>
          <w:p w14:paraId="5006ACC1" w14:textId="176E22A9" w:rsidR="00EF6295" w:rsidRDefault="00570B42" w:rsidP="001D1638">
            <w:pPr>
              <w:spacing w:after="0"/>
            </w:pPr>
            <w:r>
              <w:t>Navigate to login</w:t>
            </w:r>
          </w:p>
        </w:tc>
      </w:tr>
      <w:tr w:rsidR="00EF6295" w:rsidRPr="00034322" w14:paraId="4DAE019C" w14:textId="77777777" w:rsidTr="001D1638">
        <w:tc>
          <w:tcPr>
            <w:tcW w:w="1660" w:type="dxa"/>
            <w:gridSpan w:val="2"/>
          </w:tcPr>
          <w:p w14:paraId="4658B6D5" w14:textId="77777777" w:rsidR="00EF6295" w:rsidRDefault="00EF6295" w:rsidP="001D1638">
            <w:pPr>
              <w:spacing w:after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2408" w:type="dxa"/>
          </w:tcPr>
          <w:p w14:paraId="546AF13B" w14:textId="77777777" w:rsidR="00EF6295" w:rsidRDefault="00EF6295" w:rsidP="001D1638">
            <w:pPr>
              <w:spacing w:after="0"/>
            </w:pPr>
            <w:r>
              <w:t>Text Field &amp; Button</w:t>
            </w:r>
          </w:p>
        </w:tc>
        <w:tc>
          <w:tcPr>
            <w:tcW w:w="1821" w:type="dxa"/>
            <w:gridSpan w:val="2"/>
          </w:tcPr>
          <w:p w14:paraId="25B534D5" w14:textId="77777777" w:rsidR="00EF6295" w:rsidRPr="00391794" w:rsidRDefault="00EF6295" w:rsidP="001D1638">
            <w:pPr>
              <w:spacing w:after="0"/>
            </w:pPr>
          </w:p>
        </w:tc>
        <w:tc>
          <w:tcPr>
            <w:tcW w:w="4299" w:type="dxa"/>
            <w:gridSpan w:val="2"/>
          </w:tcPr>
          <w:p w14:paraId="33B8A566" w14:textId="30DF4C64" w:rsidR="00EF6295" w:rsidRDefault="00570B42" w:rsidP="001D1638">
            <w:pPr>
              <w:spacing w:after="0"/>
            </w:pPr>
            <w:r>
              <w:t>Search match by name</w:t>
            </w:r>
          </w:p>
        </w:tc>
      </w:tr>
      <w:tr w:rsidR="00EF6295" w:rsidRPr="00034322" w14:paraId="474EC6D6" w14:textId="77777777" w:rsidTr="001D1638">
        <w:tc>
          <w:tcPr>
            <w:tcW w:w="1660" w:type="dxa"/>
            <w:gridSpan w:val="2"/>
          </w:tcPr>
          <w:p w14:paraId="2780A96C" w14:textId="77777777" w:rsidR="00EF6295" w:rsidRDefault="00EF6295" w:rsidP="001D1638">
            <w:pPr>
              <w:spacing w:after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  <w:tc>
          <w:tcPr>
            <w:tcW w:w="2408" w:type="dxa"/>
          </w:tcPr>
          <w:p w14:paraId="0DF04F5B" w14:textId="77777777" w:rsidR="00EF6295" w:rsidRDefault="00EF6295" w:rsidP="001D1638">
            <w:pPr>
              <w:spacing w:after="0"/>
            </w:pPr>
            <w:r>
              <w:t>Button</w:t>
            </w:r>
          </w:p>
        </w:tc>
        <w:tc>
          <w:tcPr>
            <w:tcW w:w="1821" w:type="dxa"/>
            <w:gridSpan w:val="2"/>
          </w:tcPr>
          <w:p w14:paraId="57211599" w14:textId="77777777" w:rsidR="00EF6295" w:rsidRPr="00391794" w:rsidRDefault="00EF6295" w:rsidP="001D1638">
            <w:pPr>
              <w:spacing w:after="0"/>
            </w:pPr>
          </w:p>
        </w:tc>
        <w:tc>
          <w:tcPr>
            <w:tcW w:w="4299" w:type="dxa"/>
            <w:gridSpan w:val="2"/>
          </w:tcPr>
          <w:p w14:paraId="2B46699F" w14:textId="013DD182" w:rsidR="00EF6295" w:rsidRDefault="00570B42" w:rsidP="001D1638">
            <w:pPr>
              <w:spacing w:after="0"/>
            </w:pPr>
            <w:r>
              <w:t>Navigate to sign up</w:t>
            </w:r>
          </w:p>
        </w:tc>
      </w:tr>
      <w:tr w:rsidR="00EF6295" w:rsidRPr="00034322" w14:paraId="1BF2FD44" w14:textId="77777777" w:rsidTr="001D1638">
        <w:tc>
          <w:tcPr>
            <w:tcW w:w="1660" w:type="dxa"/>
            <w:gridSpan w:val="2"/>
          </w:tcPr>
          <w:p w14:paraId="342EE3EC" w14:textId="77777777" w:rsidR="00EF6295" w:rsidRDefault="00EF6295" w:rsidP="001D1638">
            <w:pPr>
              <w:spacing w:after="0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trận</w:t>
            </w:r>
            <w:proofErr w:type="spellEnd"/>
            <w:r>
              <w:t xml:space="preserve"> </w:t>
            </w:r>
            <w:proofErr w:type="spellStart"/>
            <w:r>
              <w:t>đấu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diễn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</w:p>
        </w:tc>
        <w:tc>
          <w:tcPr>
            <w:tcW w:w="2408" w:type="dxa"/>
          </w:tcPr>
          <w:p w14:paraId="05EAA8F5" w14:textId="77777777" w:rsidR="00EF6295" w:rsidRDefault="00EF6295" w:rsidP="001D1638">
            <w:pPr>
              <w:spacing w:after="0"/>
            </w:pPr>
            <w:r>
              <w:t>Label – String</w:t>
            </w:r>
          </w:p>
        </w:tc>
        <w:tc>
          <w:tcPr>
            <w:tcW w:w="1821" w:type="dxa"/>
            <w:gridSpan w:val="2"/>
          </w:tcPr>
          <w:p w14:paraId="166078C7" w14:textId="77777777" w:rsidR="00EF6295" w:rsidRPr="00391794" w:rsidRDefault="00EF6295" w:rsidP="001D1638">
            <w:pPr>
              <w:spacing w:after="0"/>
            </w:pPr>
          </w:p>
        </w:tc>
        <w:tc>
          <w:tcPr>
            <w:tcW w:w="4299" w:type="dxa"/>
            <w:gridSpan w:val="2"/>
          </w:tcPr>
          <w:p w14:paraId="0E061F7F" w14:textId="48E4612A" w:rsidR="00EF6295" w:rsidRDefault="00570B42" w:rsidP="001D1638">
            <w:pPr>
              <w:spacing w:after="0"/>
            </w:pPr>
            <w:r>
              <w:t>List matches is happening</w:t>
            </w:r>
          </w:p>
        </w:tc>
      </w:tr>
      <w:tr w:rsidR="00EF6295" w:rsidRPr="00034322" w14:paraId="04D803C8" w14:textId="77777777" w:rsidTr="001D1638">
        <w:tc>
          <w:tcPr>
            <w:tcW w:w="1660" w:type="dxa"/>
            <w:gridSpan w:val="2"/>
          </w:tcPr>
          <w:p w14:paraId="53EAE109" w14:textId="77777777" w:rsidR="00EF6295" w:rsidRDefault="00EF6295" w:rsidP="001D1638">
            <w:pPr>
              <w:spacing w:after="0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Sân</w:t>
            </w:r>
            <w:proofErr w:type="spellEnd"/>
            <w:r>
              <w:t xml:space="preserve"> </w:t>
            </w:r>
            <w:proofErr w:type="spellStart"/>
            <w:r>
              <w:t>bóng</w:t>
            </w:r>
            <w:proofErr w:type="spellEnd"/>
          </w:p>
        </w:tc>
        <w:tc>
          <w:tcPr>
            <w:tcW w:w="2408" w:type="dxa"/>
          </w:tcPr>
          <w:p w14:paraId="74C7ED1C" w14:textId="77777777" w:rsidR="00EF6295" w:rsidRDefault="00EF6295" w:rsidP="001D1638">
            <w:pPr>
              <w:spacing w:after="0"/>
            </w:pPr>
            <w:r>
              <w:t>Label – String</w:t>
            </w:r>
          </w:p>
        </w:tc>
        <w:tc>
          <w:tcPr>
            <w:tcW w:w="1821" w:type="dxa"/>
            <w:gridSpan w:val="2"/>
          </w:tcPr>
          <w:p w14:paraId="34E03905" w14:textId="77777777" w:rsidR="00EF6295" w:rsidRPr="00391794" w:rsidRDefault="00EF6295" w:rsidP="001D1638">
            <w:pPr>
              <w:spacing w:after="0"/>
            </w:pPr>
          </w:p>
        </w:tc>
        <w:tc>
          <w:tcPr>
            <w:tcW w:w="4299" w:type="dxa"/>
            <w:gridSpan w:val="2"/>
          </w:tcPr>
          <w:p w14:paraId="18F83362" w14:textId="3BEB1866" w:rsidR="00EF6295" w:rsidRDefault="00570B42" w:rsidP="001D1638">
            <w:pPr>
              <w:spacing w:after="0"/>
            </w:pPr>
            <w:r>
              <w:t>List all football pitch</w:t>
            </w:r>
          </w:p>
        </w:tc>
      </w:tr>
      <w:tr w:rsidR="00EF6295" w:rsidRPr="009A1054" w14:paraId="546FFB13" w14:textId="77777777" w:rsidTr="001D1638">
        <w:trPr>
          <w:trHeight w:val="499"/>
        </w:trPr>
        <w:tc>
          <w:tcPr>
            <w:tcW w:w="10188" w:type="dxa"/>
            <w:gridSpan w:val="7"/>
            <w:shd w:val="clear" w:color="auto" w:fill="auto"/>
          </w:tcPr>
          <w:p w14:paraId="6E15C694" w14:textId="77777777" w:rsidR="00EF6295" w:rsidRPr="009A1054" w:rsidRDefault="00EF6295" w:rsidP="001D1638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Actions</w:t>
            </w:r>
          </w:p>
        </w:tc>
      </w:tr>
      <w:tr w:rsidR="00EF6295" w:rsidRPr="009A1054" w14:paraId="30E354AD" w14:textId="77777777" w:rsidTr="001D1638">
        <w:tc>
          <w:tcPr>
            <w:tcW w:w="1660" w:type="dxa"/>
            <w:gridSpan w:val="2"/>
            <w:shd w:val="clear" w:color="auto" w:fill="CCFFCC"/>
          </w:tcPr>
          <w:p w14:paraId="66FFE38A" w14:textId="77777777" w:rsidR="00EF6295" w:rsidRPr="009A1054" w:rsidRDefault="00EF6295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Action Name</w:t>
            </w:r>
          </w:p>
        </w:tc>
        <w:tc>
          <w:tcPr>
            <w:tcW w:w="4028" w:type="dxa"/>
            <w:gridSpan w:val="2"/>
            <w:shd w:val="clear" w:color="auto" w:fill="CCFFCC"/>
          </w:tcPr>
          <w:p w14:paraId="01C90498" w14:textId="77777777" w:rsidR="00EF6295" w:rsidRPr="009A1054" w:rsidRDefault="00EF6295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2520" w:type="dxa"/>
            <w:gridSpan w:val="2"/>
            <w:shd w:val="clear" w:color="auto" w:fill="CCFFCC"/>
          </w:tcPr>
          <w:p w14:paraId="17C1FE6F" w14:textId="77777777" w:rsidR="00EF6295" w:rsidRPr="009A1054" w:rsidRDefault="00EF6295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Success</w:t>
            </w:r>
          </w:p>
        </w:tc>
        <w:tc>
          <w:tcPr>
            <w:tcW w:w="1980" w:type="dxa"/>
            <w:shd w:val="clear" w:color="auto" w:fill="CCFFCC"/>
          </w:tcPr>
          <w:p w14:paraId="084A992F" w14:textId="77777777" w:rsidR="00EF6295" w:rsidRPr="009A1054" w:rsidRDefault="00EF6295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Failure</w:t>
            </w:r>
          </w:p>
        </w:tc>
      </w:tr>
      <w:tr w:rsidR="00EF6295" w:rsidRPr="00391794" w14:paraId="65FFC622" w14:textId="77777777" w:rsidTr="001D1638">
        <w:tc>
          <w:tcPr>
            <w:tcW w:w="1660" w:type="dxa"/>
            <w:gridSpan w:val="2"/>
          </w:tcPr>
          <w:p w14:paraId="1C3437F5" w14:textId="6C12347B" w:rsidR="00EF6295" w:rsidRPr="00391794" w:rsidRDefault="00570B42" w:rsidP="001D1638">
            <w:pPr>
              <w:spacing w:after="0"/>
            </w:pPr>
            <w:r>
              <w:t>Login</w:t>
            </w:r>
          </w:p>
        </w:tc>
        <w:tc>
          <w:tcPr>
            <w:tcW w:w="4028" w:type="dxa"/>
            <w:gridSpan w:val="2"/>
          </w:tcPr>
          <w:p w14:paraId="1A5373F2" w14:textId="52169803" w:rsidR="00EF6295" w:rsidRPr="00020545" w:rsidRDefault="00570B42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When “</w:t>
            </w:r>
            <w:proofErr w:type="spellStart"/>
            <w:r>
              <w:rPr>
                <w:rFonts w:cs="Tahoma"/>
              </w:rPr>
              <w:t>Đăng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nhập</w:t>
            </w:r>
            <w:proofErr w:type="spellEnd"/>
            <w:r>
              <w:rPr>
                <w:rFonts w:cs="Tahoma"/>
              </w:rPr>
              <w:t>” button is clicked, navigate to Login Page</w:t>
            </w:r>
          </w:p>
        </w:tc>
        <w:tc>
          <w:tcPr>
            <w:tcW w:w="2520" w:type="dxa"/>
            <w:gridSpan w:val="2"/>
          </w:tcPr>
          <w:p w14:paraId="0E93B866" w14:textId="36B39F2E" w:rsidR="00EF6295" w:rsidRPr="00701C5A" w:rsidRDefault="00570B42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Login page is show</w:t>
            </w:r>
          </w:p>
        </w:tc>
        <w:tc>
          <w:tcPr>
            <w:tcW w:w="1980" w:type="dxa"/>
          </w:tcPr>
          <w:p w14:paraId="5415DE58" w14:textId="23EE671A" w:rsidR="00EF6295" w:rsidRPr="00391794" w:rsidRDefault="00EF6295" w:rsidP="001D1638">
            <w:pPr>
              <w:spacing w:after="0"/>
            </w:pPr>
          </w:p>
        </w:tc>
      </w:tr>
      <w:tr w:rsidR="00EF6295" w:rsidRPr="00391794" w14:paraId="64E99DC2" w14:textId="77777777" w:rsidTr="001D1638">
        <w:tc>
          <w:tcPr>
            <w:tcW w:w="1660" w:type="dxa"/>
            <w:gridSpan w:val="2"/>
          </w:tcPr>
          <w:p w14:paraId="20610356" w14:textId="7BD85A2C" w:rsidR="00EF6295" w:rsidRPr="00391794" w:rsidRDefault="00570B42" w:rsidP="001D1638">
            <w:pPr>
              <w:spacing w:after="0"/>
            </w:pPr>
            <w:r>
              <w:t>Register</w:t>
            </w:r>
          </w:p>
        </w:tc>
        <w:tc>
          <w:tcPr>
            <w:tcW w:w="4028" w:type="dxa"/>
            <w:gridSpan w:val="2"/>
          </w:tcPr>
          <w:p w14:paraId="44C9ACD2" w14:textId="09DD88FF" w:rsidR="00EF6295" w:rsidRPr="00020545" w:rsidRDefault="00570B42" w:rsidP="00570B42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When “</w:t>
            </w:r>
            <w:proofErr w:type="spellStart"/>
            <w:r w:rsidR="00EF6295">
              <w:rPr>
                <w:rFonts w:cs="Tahoma"/>
              </w:rPr>
              <w:t>Đăng</w:t>
            </w:r>
            <w:proofErr w:type="spellEnd"/>
            <w:r w:rsidR="00EF6295">
              <w:rPr>
                <w:rFonts w:cs="Tahoma"/>
              </w:rPr>
              <w:t xml:space="preserve"> </w:t>
            </w:r>
            <w:proofErr w:type="spellStart"/>
            <w:r w:rsidR="00EF6295">
              <w:rPr>
                <w:rFonts w:cs="Tahoma"/>
              </w:rPr>
              <w:t>Ký</w:t>
            </w:r>
            <w:proofErr w:type="spellEnd"/>
            <w:r>
              <w:rPr>
                <w:rFonts w:cs="Tahoma"/>
              </w:rPr>
              <w:t>” is clicked</w:t>
            </w:r>
            <w:r w:rsidR="00EF6295">
              <w:rPr>
                <w:rFonts w:cs="Tahoma"/>
              </w:rPr>
              <w:t xml:space="preserve">, </w:t>
            </w:r>
            <w:r>
              <w:rPr>
                <w:rFonts w:cs="Tahoma"/>
              </w:rPr>
              <w:t>navigate to sign up page</w:t>
            </w:r>
            <w:r w:rsidR="00EF6295">
              <w:rPr>
                <w:rFonts w:cs="Tahoma"/>
              </w:rPr>
              <w:t xml:space="preserve"> </w:t>
            </w:r>
          </w:p>
        </w:tc>
        <w:tc>
          <w:tcPr>
            <w:tcW w:w="2520" w:type="dxa"/>
            <w:gridSpan w:val="2"/>
          </w:tcPr>
          <w:p w14:paraId="07F7BF12" w14:textId="38635E28" w:rsidR="00EF6295" w:rsidRPr="00701C5A" w:rsidRDefault="004E3323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Sign up page is show</w:t>
            </w:r>
          </w:p>
        </w:tc>
        <w:tc>
          <w:tcPr>
            <w:tcW w:w="1980" w:type="dxa"/>
          </w:tcPr>
          <w:p w14:paraId="4669D3A8" w14:textId="571FE3FF" w:rsidR="00EF6295" w:rsidRPr="00391794" w:rsidRDefault="00EF6295" w:rsidP="001D1638">
            <w:pPr>
              <w:spacing w:after="0"/>
            </w:pPr>
          </w:p>
        </w:tc>
      </w:tr>
      <w:tr w:rsidR="00EF6295" w:rsidRPr="00391794" w14:paraId="409E535A" w14:textId="77777777" w:rsidTr="001D1638">
        <w:tc>
          <w:tcPr>
            <w:tcW w:w="1660" w:type="dxa"/>
            <w:gridSpan w:val="2"/>
          </w:tcPr>
          <w:p w14:paraId="7156117C" w14:textId="5FCECEF3" w:rsidR="00EF6295" w:rsidRPr="00391794" w:rsidRDefault="004E3323" w:rsidP="001D1638">
            <w:pPr>
              <w:spacing w:after="0"/>
            </w:pPr>
            <w:r>
              <w:t>Search</w:t>
            </w:r>
          </w:p>
        </w:tc>
        <w:tc>
          <w:tcPr>
            <w:tcW w:w="4028" w:type="dxa"/>
            <w:gridSpan w:val="2"/>
          </w:tcPr>
          <w:p w14:paraId="0DE9C579" w14:textId="40F689DF" w:rsidR="00EF6295" w:rsidRPr="00A93432" w:rsidRDefault="004E3323" w:rsidP="001D1638">
            <w:pPr>
              <w:spacing w:after="0"/>
              <w:jc w:val="both"/>
            </w:pPr>
            <w:r>
              <w:t>When user type something in to input field and click search, it search matches/tournaments that match keyword</w:t>
            </w:r>
          </w:p>
        </w:tc>
        <w:tc>
          <w:tcPr>
            <w:tcW w:w="2520" w:type="dxa"/>
            <w:gridSpan w:val="2"/>
          </w:tcPr>
          <w:p w14:paraId="5C497D82" w14:textId="16DBAA13" w:rsidR="00EF6295" w:rsidRPr="00391794" w:rsidRDefault="004E3323" w:rsidP="001D1638">
            <w:pPr>
              <w:spacing w:after="0"/>
            </w:pPr>
            <w:r>
              <w:t>List of results</w:t>
            </w:r>
          </w:p>
        </w:tc>
        <w:tc>
          <w:tcPr>
            <w:tcW w:w="1980" w:type="dxa"/>
          </w:tcPr>
          <w:p w14:paraId="0A60DA2B" w14:textId="041856ED" w:rsidR="00EF6295" w:rsidRPr="00391794" w:rsidRDefault="00EF6295" w:rsidP="001D1638">
            <w:pPr>
              <w:spacing w:after="0"/>
            </w:pPr>
          </w:p>
        </w:tc>
      </w:tr>
    </w:tbl>
    <w:p w14:paraId="375CA6BF" w14:textId="77777777" w:rsidR="00EF6295" w:rsidRDefault="00EF6295" w:rsidP="00EF6295">
      <w:pPr>
        <w:pStyle w:val="BodyText"/>
        <w:ind w:firstLine="0"/>
      </w:pPr>
    </w:p>
    <w:p w14:paraId="6A637E96" w14:textId="77777777" w:rsidR="00EF6295" w:rsidRPr="00593432" w:rsidRDefault="00EF6295" w:rsidP="00EF6295">
      <w:pPr>
        <w:pStyle w:val="BodyText"/>
        <w:ind w:firstLine="0"/>
      </w:pPr>
    </w:p>
    <w:p w14:paraId="08E0F707" w14:textId="25296857" w:rsidR="00D7472B" w:rsidRDefault="009C0CF6" w:rsidP="00D7472B">
      <w:pPr>
        <w:pStyle w:val="Heading3"/>
      </w:pPr>
      <w:bookmarkStart w:id="34" w:name="_Toc495870671"/>
      <w:r>
        <w:lastRenderedPageBreak/>
        <w:t>Homepage when logged in</w:t>
      </w:r>
      <w:bookmarkEnd w:id="34"/>
    </w:p>
    <w:p w14:paraId="3BADFC42" w14:textId="67674D4E" w:rsidR="009C0CF6" w:rsidRDefault="009C0CF6" w:rsidP="009C0CF6">
      <w:pPr>
        <w:pStyle w:val="BodyText"/>
      </w:pPr>
      <w:r w:rsidRPr="00E27F51">
        <w:rPr>
          <w:noProof/>
          <w:lang w:eastAsia="en-US"/>
        </w:rPr>
        <w:drawing>
          <wp:inline distT="0" distB="0" distL="0" distR="0" wp14:anchorId="010D8DF8" wp14:editId="000C1467">
            <wp:extent cx="5943600" cy="3411642"/>
            <wp:effectExtent l="0" t="0" r="0" b="0"/>
            <wp:docPr id="8" name="Picture 8" descr="C:\Users\Admin\Pictures\homepa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homepag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75476" w14:textId="77777777" w:rsidR="009C0CF6" w:rsidRDefault="009C0CF6" w:rsidP="009C0CF6">
      <w:pPr>
        <w:pStyle w:val="BodyText"/>
      </w:pP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51"/>
        <w:gridCol w:w="9"/>
        <w:gridCol w:w="2408"/>
        <w:gridCol w:w="1620"/>
        <w:gridCol w:w="201"/>
        <w:gridCol w:w="2319"/>
        <w:gridCol w:w="1980"/>
      </w:tblGrid>
      <w:tr w:rsidR="00366841" w:rsidRPr="007F7CF5" w14:paraId="361F9DF8" w14:textId="77777777" w:rsidTr="001D1638">
        <w:tc>
          <w:tcPr>
            <w:tcW w:w="1651" w:type="dxa"/>
            <w:shd w:val="clear" w:color="auto" w:fill="CCFFCC"/>
          </w:tcPr>
          <w:p w14:paraId="1CD76F3D" w14:textId="77777777" w:rsidR="00366841" w:rsidRPr="009A1054" w:rsidRDefault="00366841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</w:t>
            </w:r>
          </w:p>
        </w:tc>
        <w:tc>
          <w:tcPr>
            <w:tcW w:w="8537" w:type="dxa"/>
            <w:gridSpan w:val="6"/>
            <w:shd w:val="clear" w:color="auto" w:fill="auto"/>
          </w:tcPr>
          <w:p w14:paraId="0FD33EDF" w14:textId="15C51745" w:rsidR="00366841" w:rsidRPr="007F7CF5" w:rsidRDefault="00366841" w:rsidP="001D1638">
            <w:pPr>
              <w:tabs>
                <w:tab w:val="left" w:pos="2640"/>
              </w:tabs>
              <w:spacing w:after="0"/>
            </w:pPr>
            <w:r>
              <w:t>Homepage</w:t>
            </w:r>
          </w:p>
        </w:tc>
      </w:tr>
      <w:tr w:rsidR="00366841" w:rsidRPr="00AA1BDB" w14:paraId="6D64D88C" w14:textId="77777777" w:rsidTr="001D1638">
        <w:tc>
          <w:tcPr>
            <w:tcW w:w="1660" w:type="dxa"/>
            <w:gridSpan w:val="2"/>
            <w:shd w:val="clear" w:color="auto" w:fill="CCFFCC"/>
          </w:tcPr>
          <w:p w14:paraId="75FC0C55" w14:textId="77777777" w:rsidR="00366841" w:rsidRPr="009A1054" w:rsidRDefault="00366841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8528" w:type="dxa"/>
            <w:gridSpan w:val="5"/>
            <w:shd w:val="clear" w:color="auto" w:fill="auto"/>
          </w:tcPr>
          <w:p w14:paraId="6171FF87" w14:textId="6647C595" w:rsidR="00366841" w:rsidRPr="00AA1BDB" w:rsidRDefault="00366841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Homepage when user is logged in</w:t>
            </w:r>
          </w:p>
        </w:tc>
      </w:tr>
      <w:tr w:rsidR="00366841" w:rsidRPr="00AA1BDB" w14:paraId="3945FCDF" w14:textId="77777777" w:rsidTr="001D1638">
        <w:tc>
          <w:tcPr>
            <w:tcW w:w="1660" w:type="dxa"/>
            <w:gridSpan w:val="2"/>
            <w:shd w:val="clear" w:color="auto" w:fill="CCFFCC"/>
          </w:tcPr>
          <w:p w14:paraId="50D47263" w14:textId="77777777" w:rsidR="00366841" w:rsidRPr="009A1054" w:rsidRDefault="00366841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Access</w:t>
            </w:r>
          </w:p>
        </w:tc>
        <w:tc>
          <w:tcPr>
            <w:tcW w:w="8528" w:type="dxa"/>
            <w:gridSpan w:val="5"/>
            <w:shd w:val="clear" w:color="auto" w:fill="auto"/>
          </w:tcPr>
          <w:p w14:paraId="6E11BB29" w14:textId="426C76C3" w:rsidR="00366841" w:rsidRPr="00AA1BDB" w:rsidRDefault="00AC3C77" w:rsidP="00366841">
            <w:pPr>
              <w:spacing w:after="0"/>
              <w:rPr>
                <w:rFonts w:cs="Tahoma"/>
                <w:b/>
                <w:color w:val="000080"/>
              </w:rPr>
            </w:pPr>
            <w:r>
              <w:rPr>
                <w:rFonts w:cs="Tahoma"/>
              </w:rPr>
              <w:t>Homepage</w:t>
            </w:r>
          </w:p>
        </w:tc>
      </w:tr>
      <w:tr w:rsidR="00366841" w:rsidRPr="009A1054" w14:paraId="7ED11B59" w14:textId="77777777" w:rsidTr="001D1638">
        <w:trPr>
          <w:trHeight w:val="499"/>
        </w:trPr>
        <w:tc>
          <w:tcPr>
            <w:tcW w:w="10188" w:type="dxa"/>
            <w:gridSpan w:val="7"/>
            <w:shd w:val="clear" w:color="auto" w:fill="auto"/>
          </w:tcPr>
          <w:p w14:paraId="4D02C875" w14:textId="77777777" w:rsidR="00366841" w:rsidRPr="009A1054" w:rsidRDefault="00366841" w:rsidP="001D1638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Content</w:t>
            </w:r>
          </w:p>
        </w:tc>
      </w:tr>
      <w:tr w:rsidR="00366841" w:rsidRPr="009A1054" w14:paraId="5E44CC70" w14:textId="77777777" w:rsidTr="001D1638">
        <w:tc>
          <w:tcPr>
            <w:tcW w:w="1660" w:type="dxa"/>
            <w:gridSpan w:val="2"/>
            <w:shd w:val="clear" w:color="auto" w:fill="CCFFCC"/>
          </w:tcPr>
          <w:p w14:paraId="37132649" w14:textId="77777777" w:rsidR="00366841" w:rsidRPr="009A1054" w:rsidRDefault="00366841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Item</w:t>
            </w:r>
          </w:p>
        </w:tc>
        <w:tc>
          <w:tcPr>
            <w:tcW w:w="2408" w:type="dxa"/>
            <w:shd w:val="clear" w:color="auto" w:fill="CCFFCC"/>
          </w:tcPr>
          <w:p w14:paraId="74B08938" w14:textId="77777777" w:rsidR="00366841" w:rsidRPr="009A1054" w:rsidRDefault="00366841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Type</w:t>
            </w:r>
          </w:p>
        </w:tc>
        <w:tc>
          <w:tcPr>
            <w:tcW w:w="1821" w:type="dxa"/>
            <w:gridSpan w:val="2"/>
            <w:shd w:val="clear" w:color="auto" w:fill="CCFFCC"/>
          </w:tcPr>
          <w:p w14:paraId="338D2D38" w14:textId="77777777" w:rsidR="00366841" w:rsidRPr="009A1054" w:rsidRDefault="00366841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Data</w:t>
            </w:r>
          </w:p>
        </w:tc>
        <w:tc>
          <w:tcPr>
            <w:tcW w:w="4299" w:type="dxa"/>
            <w:gridSpan w:val="2"/>
            <w:shd w:val="clear" w:color="auto" w:fill="CCFFCC"/>
          </w:tcPr>
          <w:p w14:paraId="4A0C8B32" w14:textId="77777777" w:rsidR="00366841" w:rsidRPr="009A1054" w:rsidRDefault="00366841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</w:tr>
      <w:tr w:rsidR="00366841" w:rsidRPr="00034322" w14:paraId="3456E320" w14:textId="77777777" w:rsidTr="001D1638">
        <w:tc>
          <w:tcPr>
            <w:tcW w:w="1660" w:type="dxa"/>
            <w:gridSpan w:val="2"/>
          </w:tcPr>
          <w:p w14:paraId="1063C546" w14:textId="77777777" w:rsidR="00366841" w:rsidRDefault="00366841" w:rsidP="001D1638">
            <w:pPr>
              <w:spacing w:after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2408" w:type="dxa"/>
          </w:tcPr>
          <w:p w14:paraId="5E93C713" w14:textId="77777777" w:rsidR="00366841" w:rsidRDefault="00366841" w:rsidP="001D1638">
            <w:pPr>
              <w:spacing w:after="0"/>
            </w:pPr>
            <w:r>
              <w:t>Button</w:t>
            </w:r>
          </w:p>
        </w:tc>
        <w:tc>
          <w:tcPr>
            <w:tcW w:w="1821" w:type="dxa"/>
            <w:gridSpan w:val="2"/>
          </w:tcPr>
          <w:p w14:paraId="66490A07" w14:textId="77777777" w:rsidR="00366841" w:rsidRPr="00391794" w:rsidRDefault="00366841" w:rsidP="001D1638">
            <w:pPr>
              <w:spacing w:after="0"/>
            </w:pPr>
          </w:p>
        </w:tc>
        <w:tc>
          <w:tcPr>
            <w:tcW w:w="4299" w:type="dxa"/>
            <w:gridSpan w:val="2"/>
          </w:tcPr>
          <w:p w14:paraId="1B129E7D" w14:textId="10944C8A" w:rsidR="00366841" w:rsidRDefault="00A73CFA" w:rsidP="001D1638">
            <w:pPr>
              <w:spacing w:after="0"/>
            </w:pPr>
            <w:r>
              <w:t>Log out</w:t>
            </w:r>
          </w:p>
        </w:tc>
      </w:tr>
      <w:tr w:rsidR="00366841" w:rsidRPr="00034322" w14:paraId="27456762" w14:textId="77777777" w:rsidTr="001D1638">
        <w:tc>
          <w:tcPr>
            <w:tcW w:w="1660" w:type="dxa"/>
            <w:gridSpan w:val="2"/>
          </w:tcPr>
          <w:p w14:paraId="04540192" w14:textId="77777777" w:rsidR="00366841" w:rsidRDefault="00366841" w:rsidP="001D1638">
            <w:pPr>
              <w:spacing w:after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2408" w:type="dxa"/>
          </w:tcPr>
          <w:p w14:paraId="25CCE155" w14:textId="77777777" w:rsidR="00366841" w:rsidRDefault="00366841" w:rsidP="001D1638">
            <w:pPr>
              <w:spacing w:after="0"/>
            </w:pPr>
            <w:r>
              <w:t>Text Field &amp; Button</w:t>
            </w:r>
          </w:p>
        </w:tc>
        <w:tc>
          <w:tcPr>
            <w:tcW w:w="1821" w:type="dxa"/>
            <w:gridSpan w:val="2"/>
          </w:tcPr>
          <w:p w14:paraId="3FED428F" w14:textId="77777777" w:rsidR="00366841" w:rsidRPr="00391794" w:rsidRDefault="00366841" w:rsidP="001D1638">
            <w:pPr>
              <w:spacing w:after="0"/>
            </w:pPr>
          </w:p>
        </w:tc>
        <w:tc>
          <w:tcPr>
            <w:tcW w:w="4299" w:type="dxa"/>
            <w:gridSpan w:val="2"/>
          </w:tcPr>
          <w:p w14:paraId="0C1F4922" w14:textId="03CF9D2A" w:rsidR="00366841" w:rsidRDefault="00A73CFA" w:rsidP="00A73CFA">
            <w:pPr>
              <w:spacing w:after="0"/>
            </w:pPr>
            <w:r>
              <w:t>Search matches/tournament</w:t>
            </w:r>
          </w:p>
        </w:tc>
      </w:tr>
      <w:tr w:rsidR="00366841" w:rsidRPr="00034322" w14:paraId="043B03FC" w14:textId="77777777" w:rsidTr="001D1638">
        <w:tc>
          <w:tcPr>
            <w:tcW w:w="1660" w:type="dxa"/>
            <w:gridSpan w:val="2"/>
          </w:tcPr>
          <w:p w14:paraId="2C9BDFC3" w14:textId="77777777" w:rsidR="00366841" w:rsidRDefault="00366841" w:rsidP="001D1638">
            <w:pPr>
              <w:spacing w:after="0"/>
            </w:pPr>
            <w:r>
              <w:t xml:space="preserve">Album </w:t>
            </w:r>
            <w:proofErr w:type="spellStart"/>
            <w:r>
              <w:t>ảnh</w:t>
            </w:r>
            <w:proofErr w:type="spellEnd"/>
            <w:r>
              <w:t>/video</w:t>
            </w:r>
          </w:p>
        </w:tc>
        <w:tc>
          <w:tcPr>
            <w:tcW w:w="2408" w:type="dxa"/>
          </w:tcPr>
          <w:p w14:paraId="72E4086A" w14:textId="77777777" w:rsidR="00366841" w:rsidRDefault="00366841" w:rsidP="001D1638">
            <w:pPr>
              <w:spacing w:after="0"/>
            </w:pPr>
            <w:r>
              <w:t>Button</w:t>
            </w:r>
          </w:p>
        </w:tc>
        <w:tc>
          <w:tcPr>
            <w:tcW w:w="1821" w:type="dxa"/>
            <w:gridSpan w:val="2"/>
          </w:tcPr>
          <w:p w14:paraId="3123BCC6" w14:textId="77777777" w:rsidR="00366841" w:rsidRPr="00391794" w:rsidRDefault="00366841" w:rsidP="001D1638">
            <w:pPr>
              <w:spacing w:after="0"/>
            </w:pPr>
          </w:p>
        </w:tc>
        <w:tc>
          <w:tcPr>
            <w:tcW w:w="4299" w:type="dxa"/>
            <w:gridSpan w:val="2"/>
          </w:tcPr>
          <w:p w14:paraId="430DD1EB" w14:textId="2C5AD5B3" w:rsidR="00366841" w:rsidRDefault="00A73CFA" w:rsidP="001D1638">
            <w:pPr>
              <w:spacing w:after="0"/>
            </w:pPr>
            <w:r>
              <w:t>Post images/videos</w:t>
            </w:r>
          </w:p>
        </w:tc>
      </w:tr>
      <w:tr w:rsidR="00366841" w:rsidRPr="00034322" w14:paraId="601F14CB" w14:textId="77777777" w:rsidTr="001D1638">
        <w:tc>
          <w:tcPr>
            <w:tcW w:w="1660" w:type="dxa"/>
            <w:gridSpan w:val="2"/>
          </w:tcPr>
          <w:p w14:paraId="67148554" w14:textId="77777777" w:rsidR="00366841" w:rsidRDefault="00366841" w:rsidP="001D1638">
            <w:pPr>
              <w:spacing w:after="0"/>
            </w:pPr>
            <w:r>
              <w:t xml:space="preserve">Video </w:t>
            </w:r>
            <w:proofErr w:type="spellStart"/>
            <w:r>
              <w:t>trực</w:t>
            </w:r>
            <w:proofErr w:type="spellEnd"/>
            <w:r>
              <w:t xml:space="preserve"> </w:t>
            </w:r>
            <w:proofErr w:type="spellStart"/>
            <w:r>
              <w:t>tuyến</w:t>
            </w:r>
            <w:proofErr w:type="spellEnd"/>
          </w:p>
        </w:tc>
        <w:tc>
          <w:tcPr>
            <w:tcW w:w="2408" w:type="dxa"/>
          </w:tcPr>
          <w:p w14:paraId="194BDCDB" w14:textId="77777777" w:rsidR="00366841" w:rsidRDefault="00366841" w:rsidP="001D1638">
            <w:pPr>
              <w:spacing w:after="0"/>
            </w:pPr>
            <w:r>
              <w:t>Button</w:t>
            </w:r>
          </w:p>
        </w:tc>
        <w:tc>
          <w:tcPr>
            <w:tcW w:w="1821" w:type="dxa"/>
            <w:gridSpan w:val="2"/>
          </w:tcPr>
          <w:p w14:paraId="0E648245" w14:textId="77777777" w:rsidR="00366841" w:rsidRPr="00391794" w:rsidRDefault="00366841" w:rsidP="001D1638">
            <w:pPr>
              <w:spacing w:after="0"/>
            </w:pPr>
          </w:p>
        </w:tc>
        <w:tc>
          <w:tcPr>
            <w:tcW w:w="4299" w:type="dxa"/>
            <w:gridSpan w:val="2"/>
          </w:tcPr>
          <w:p w14:paraId="40E65A32" w14:textId="2997F07C" w:rsidR="00366841" w:rsidRDefault="00A73CFA" w:rsidP="001D1638">
            <w:pPr>
              <w:spacing w:after="0"/>
            </w:pPr>
            <w:r>
              <w:t>Livestream video</w:t>
            </w:r>
          </w:p>
        </w:tc>
      </w:tr>
      <w:tr w:rsidR="00366841" w:rsidRPr="00034322" w14:paraId="6CA49675" w14:textId="77777777" w:rsidTr="001D1638">
        <w:tc>
          <w:tcPr>
            <w:tcW w:w="1660" w:type="dxa"/>
            <w:gridSpan w:val="2"/>
          </w:tcPr>
          <w:p w14:paraId="236D876A" w14:textId="77777777" w:rsidR="00366841" w:rsidRDefault="00366841" w:rsidP="001D1638">
            <w:pPr>
              <w:spacing w:after="0"/>
            </w:pPr>
            <w:proofErr w:type="spellStart"/>
            <w:r>
              <w:t>Đăng</w:t>
            </w:r>
            <w:proofErr w:type="spellEnd"/>
          </w:p>
        </w:tc>
        <w:tc>
          <w:tcPr>
            <w:tcW w:w="2408" w:type="dxa"/>
          </w:tcPr>
          <w:p w14:paraId="3BF0B4EA" w14:textId="77777777" w:rsidR="00366841" w:rsidRDefault="00366841" w:rsidP="001D1638">
            <w:pPr>
              <w:spacing w:after="0"/>
            </w:pPr>
            <w:r>
              <w:t>Button</w:t>
            </w:r>
          </w:p>
        </w:tc>
        <w:tc>
          <w:tcPr>
            <w:tcW w:w="1821" w:type="dxa"/>
            <w:gridSpan w:val="2"/>
          </w:tcPr>
          <w:p w14:paraId="1C5952D2" w14:textId="77777777" w:rsidR="00366841" w:rsidRPr="00391794" w:rsidRDefault="00366841" w:rsidP="001D1638">
            <w:pPr>
              <w:spacing w:after="0"/>
            </w:pPr>
          </w:p>
        </w:tc>
        <w:tc>
          <w:tcPr>
            <w:tcW w:w="4299" w:type="dxa"/>
            <w:gridSpan w:val="2"/>
          </w:tcPr>
          <w:p w14:paraId="29CB05A7" w14:textId="04271F1D" w:rsidR="00366841" w:rsidRDefault="00A73CFA" w:rsidP="001D1638">
            <w:pPr>
              <w:spacing w:after="0"/>
            </w:pPr>
            <w:r>
              <w:t>Action post</w:t>
            </w:r>
          </w:p>
        </w:tc>
      </w:tr>
      <w:tr w:rsidR="00366841" w:rsidRPr="00034322" w14:paraId="795CF584" w14:textId="77777777" w:rsidTr="001D1638">
        <w:tc>
          <w:tcPr>
            <w:tcW w:w="1660" w:type="dxa"/>
            <w:gridSpan w:val="2"/>
          </w:tcPr>
          <w:p w14:paraId="012CE897" w14:textId="77777777" w:rsidR="00366841" w:rsidRDefault="00366841" w:rsidP="001D1638">
            <w:pPr>
              <w:spacing w:after="0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trận</w:t>
            </w:r>
            <w:proofErr w:type="spellEnd"/>
            <w:r>
              <w:t xml:space="preserve"> </w:t>
            </w:r>
            <w:proofErr w:type="spellStart"/>
            <w:r>
              <w:t>đấu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diễn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</w:p>
        </w:tc>
        <w:tc>
          <w:tcPr>
            <w:tcW w:w="2408" w:type="dxa"/>
          </w:tcPr>
          <w:p w14:paraId="32E3937E" w14:textId="77777777" w:rsidR="00366841" w:rsidRDefault="00366841" w:rsidP="001D1638">
            <w:pPr>
              <w:spacing w:after="0"/>
            </w:pPr>
            <w:r>
              <w:t>Label – String</w:t>
            </w:r>
          </w:p>
        </w:tc>
        <w:tc>
          <w:tcPr>
            <w:tcW w:w="1821" w:type="dxa"/>
            <w:gridSpan w:val="2"/>
          </w:tcPr>
          <w:p w14:paraId="5F9E09D0" w14:textId="77777777" w:rsidR="00366841" w:rsidRPr="00391794" w:rsidRDefault="00366841" w:rsidP="001D1638">
            <w:pPr>
              <w:spacing w:after="0"/>
            </w:pPr>
          </w:p>
        </w:tc>
        <w:tc>
          <w:tcPr>
            <w:tcW w:w="4299" w:type="dxa"/>
            <w:gridSpan w:val="2"/>
          </w:tcPr>
          <w:p w14:paraId="4CEB4904" w14:textId="4044795F" w:rsidR="00366841" w:rsidRDefault="00A73CFA" w:rsidP="001D1638">
            <w:pPr>
              <w:spacing w:after="0"/>
            </w:pPr>
            <w:r>
              <w:t>List all matches is happening</w:t>
            </w:r>
          </w:p>
        </w:tc>
      </w:tr>
      <w:tr w:rsidR="00366841" w:rsidRPr="00034322" w14:paraId="4789F4FE" w14:textId="77777777" w:rsidTr="001D1638">
        <w:tc>
          <w:tcPr>
            <w:tcW w:w="1660" w:type="dxa"/>
            <w:gridSpan w:val="2"/>
          </w:tcPr>
          <w:p w14:paraId="7E43CBB3" w14:textId="77777777" w:rsidR="00366841" w:rsidRDefault="00366841" w:rsidP="001D1638">
            <w:pPr>
              <w:spacing w:after="0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Sân</w:t>
            </w:r>
            <w:proofErr w:type="spellEnd"/>
            <w:r>
              <w:t xml:space="preserve"> </w:t>
            </w:r>
            <w:proofErr w:type="spellStart"/>
            <w:r>
              <w:t>bóng</w:t>
            </w:r>
            <w:proofErr w:type="spellEnd"/>
          </w:p>
        </w:tc>
        <w:tc>
          <w:tcPr>
            <w:tcW w:w="2408" w:type="dxa"/>
          </w:tcPr>
          <w:p w14:paraId="09EA90E2" w14:textId="77777777" w:rsidR="00366841" w:rsidRDefault="00366841" w:rsidP="001D1638">
            <w:pPr>
              <w:spacing w:after="0"/>
            </w:pPr>
            <w:r>
              <w:t>Label – String</w:t>
            </w:r>
          </w:p>
        </w:tc>
        <w:tc>
          <w:tcPr>
            <w:tcW w:w="1821" w:type="dxa"/>
            <w:gridSpan w:val="2"/>
          </w:tcPr>
          <w:p w14:paraId="06C4F583" w14:textId="77777777" w:rsidR="00366841" w:rsidRPr="00391794" w:rsidRDefault="00366841" w:rsidP="001D1638">
            <w:pPr>
              <w:spacing w:after="0"/>
            </w:pPr>
          </w:p>
        </w:tc>
        <w:tc>
          <w:tcPr>
            <w:tcW w:w="4299" w:type="dxa"/>
            <w:gridSpan w:val="2"/>
          </w:tcPr>
          <w:p w14:paraId="4D0B5A09" w14:textId="41D79E2E" w:rsidR="00366841" w:rsidRDefault="00A73CFA" w:rsidP="001D1638">
            <w:pPr>
              <w:spacing w:after="0"/>
            </w:pPr>
            <w:r>
              <w:t>List all football pitch</w:t>
            </w:r>
          </w:p>
        </w:tc>
      </w:tr>
      <w:tr w:rsidR="00366841" w:rsidRPr="00034322" w14:paraId="25FD0818" w14:textId="77777777" w:rsidTr="001D1638">
        <w:tc>
          <w:tcPr>
            <w:tcW w:w="1660" w:type="dxa"/>
            <w:gridSpan w:val="2"/>
          </w:tcPr>
          <w:p w14:paraId="1288996E" w14:textId="77777777" w:rsidR="00366841" w:rsidRDefault="00366841" w:rsidP="001D1638">
            <w:pPr>
              <w:spacing w:after="0"/>
            </w:pPr>
            <w:r>
              <w:t>Online</w:t>
            </w:r>
          </w:p>
        </w:tc>
        <w:tc>
          <w:tcPr>
            <w:tcW w:w="2408" w:type="dxa"/>
          </w:tcPr>
          <w:p w14:paraId="1D72CCAE" w14:textId="77777777" w:rsidR="00366841" w:rsidRDefault="00366841" w:rsidP="001D1638">
            <w:pPr>
              <w:spacing w:after="0"/>
            </w:pPr>
            <w:r>
              <w:t>Label – String</w:t>
            </w:r>
          </w:p>
        </w:tc>
        <w:tc>
          <w:tcPr>
            <w:tcW w:w="1821" w:type="dxa"/>
            <w:gridSpan w:val="2"/>
          </w:tcPr>
          <w:p w14:paraId="58230022" w14:textId="77777777" w:rsidR="00366841" w:rsidRPr="00391794" w:rsidRDefault="00366841" w:rsidP="001D1638">
            <w:pPr>
              <w:spacing w:after="0"/>
            </w:pPr>
          </w:p>
        </w:tc>
        <w:tc>
          <w:tcPr>
            <w:tcW w:w="4299" w:type="dxa"/>
            <w:gridSpan w:val="2"/>
          </w:tcPr>
          <w:p w14:paraId="51C8F8C9" w14:textId="38426B35" w:rsidR="00366841" w:rsidRDefault="00A73CFA" w:rsidP="001D1638">
            <w:pPr>
              <w:spacing w:after="0"/>
            </w:pPr>
            <w:r>
              <w:t>List your friends is online</w:t>
            </w:r>
          </w:p>
        </w:tc>
      </w:tr>
      <w:tr w:rsidR="00366841" w:rsidRPr="009A1054" w14:paraId="78EED066" w14:textId="77777777" w:rsidTr="001D1638">
        <w:trPr>
          <w:trHeight w:val="499"/>
        </w:trPr>
        <w:tc>
          <w:tcPr>
            <w:tcW w:w="10188" w:type="dxa"/>
            <w:gridSpan w:val="7"/>
            <w:shd w:val="clear" w:color="auto" w:fill="auto"/>
          </w:tcPr>
          <w:p w14:paraId="772C48B9" w14:textId="77777777" w:rsidR="00366841" w:rsidRPr="009A1054" w:rsidRDefault="00366841" w:rsidP="001D1638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Actions</w:t>
            </w:r>
          </w:p>
        </w:tc>
      </w:tr>
      <w:tr w:rsidR="00366841" w:rsidRPr="009A1054" w14:paraId="5D4F258B" w14:textId="77777777" w:rsidTr="001D1638">
        <w:tc>
          <w:tcPr>
            <w:tcW w:w="1660" w:type="dxa"/>
            <w:gridSpan w:val="2"/>
            <w:shd w:val="clear" w:color="auto" w:fill="CCFFCC"/>
          </w:tcPr>
          <w:p w14:paraId="7CBDC82C" w14:textId="77777777" w:rsidR="00366841" w:rsidRPr="009A1054" w:rsidRDefault="00366841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Action Name</w:t>
            </w:r>
          </w:p>
        </w:tc>
        <w:tc>
          <w:tcPr>
            <w:tcW w:w="4028" w:type="dxa"/>
            <w:gridSpan w:val="2"/>
            <w:shd w:val="clear" w:color="auto" w:fill="CCFFCC"/>
          </w:tcPr>
          <w:p w14:paraId="17B52836" w14:textId="77777777" w:rsidR="00366841" w:rsidRPr="009A1054" w:rsidRDefault="00366841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2520" w:type="dxa"/>
            <w:gridSpan w:val="2"/>
            <w:shd w:val="clear" w:color="auto" w:fill="CCFFCC"/>
          </w:tcPr>
          <w:p w14:paraId="1BD46C92" w14:textId="77777777" w:rsidR="00366841" w:rsidRPr="009A1054" w:rsidRDefault="00366841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Success</w:t>
            </w:r>
          </w:p>
        </w:tc>
        <w:tc>
          <w:tcPr>
            <w:tcW w:w="1980" w:type="dxa"/>
            <w:shd w:val="clear" w:color="auto" w:fill="CCFFCC"/>
          </w:tcPr>
          <w:p w14:paraId="3F55E56C" w14:textId="77777777" w:rsidR="00366841" w:rsidRPr="009A1054" w:rsidRDefault="00366841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Failure</w:t>
            </w:r>
          </w:p>
        </w:tc>
      </w:tr>
      <w:tr w:rsidR="00366841" w:rsidRPr="00391794" w14:paraId="3CD1103B" w14:textId="77777777" w:rsidTr="001D1638">
        <w:tc>
          <w:tcPr>
            <w:tcW w:w="1660" w:type="dxa"/>
            <w:gridSpan w:val="2"/>
          </w:tcPr>
          <w:p w14:paraId="40602003" w14:textId="4E19CD08" w:rsidR="00366841" w:rsidRPr="00391794" w:rsidRDefault="00BB6D36" w:rsidP="001D1638">
            <w:pPr>
              <w:spacing w:after="0"/>
            </w:pPr>
            <w:r>
              <w:t>Log out</w:t>
            </w:r>
          </w:p>
        </w:tc>
        <w:tc>
          <w:tcPr>
            <w:tcW w:w="4028" w:type="dxa"/>
            <w:gridSpan w:val="2"/>
          </w:tcPr>
          <w:p w14:paraId="42B8D6C0" w14:textId="69C1A4B3" w:rsidR="00366841" w:rsidRPr="00020545" w:rsidRDefault="00BB6D36" w:rsidP="00BB6D36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Press</w:t>
            </w:r>
            <w:r w:rsidR="00366841">
              <w:rPr>
                <w:rFonts w:cs="Tahoma"/>
              </w:rPr>
              <w:t xml:space="preserve"> </w:t>
            </w:r>
            <w:r>
              <w:rPr>
                <w:rFonts w:cs="Tahoma"/>
              </w:rPr>
              <w:t>“</w:t>
            </w:r>
            <w:proofErr w:type="spellStart"/>
            <w:r w:rsidR="00366841">
              <w:rPr>
                <w:rFonts w:cs="Tahoma"/>
              </w:rPr>
              <w:t>Đăng</w:t>
            </w:r>
            <w:proofErr w:type="spellEnd"/>
            <w:r w:rsidR="00366841">
              <w:rPr>
                <w:rFonts w:cs="Tahoma"/>
              </w:rPr>
              <w:t xml:space="preserve"> </w:t>
            </w:r>
            <w:proofErr w:type="spellStart"/>
            <w:r w:rsidR="00366841">
              <w:rPr>
                <w:rFonts w:cs="Tahoma"/>
              </w:rPr>
              <w:t>Xuất</w:t>
            </w:r>
            <w:proofErr w:type="spellEnd"/>
            <w:r>
              <w:rPr>
                <w:rFonts w:cs="Tahoma"/>
              </w:rPr>
              <w:t>”</w:t>
            </w:r>
            <w:r w:rsidR="00366841">
              <w:rPr>
                <w:rFonts w:cs="Tahoma"/>
              </w:rPr>
              <w:t xml:space="preserve">, </w:t>
            </w:r>
            <w:r>
              <w:rPr>
                <w:rFonts w:cs="Tahoma"/>
              </w:rPr>
              <w:t>and navigate to homepage</w:t>
            </w:r>
          </w:p>
        </w:tc>
        <w:tc>
          <w:tcPr>
            <w:tcW w:w="2520" w:type="dxa"/>
            <w:gridSpan w:val="2"/>
          </w:tcPr>
          <w:p w14:paraId="48135E6A" w14:textId="3C02FF5B" w:rsidR="00366841" w:rsidRPr="00701C5A" w:rsidRDefault="00BB6D36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Homepage is show</w:t>
            </w:r>
          </w:p>
        </w:tc>
        <w:tc>
          <w:tcPr>
            <w:tcW w:w="1980" w:type="dxa"/>
          </w:tcPr>
          <w:p w14:paraId="2A19DA1B" w14:textId="5A0B2CB6" w:rsidR="00366841" w:rsidRPr="00391794" w:rsidRDefault="00366841" w:rsidP="001D1638">
            <w:pPr>
              <w:spacing w:after="0"/>
            </w:pPr>
          </w:p>
        </w:tc>
      </w:tr>
      <w:tr w:rsidR="00366841" w:rsidRPr="00391794" w14:paraId="7194E1F2" w14:textId="77777777" w:rsidTr="001D1638">
        <w:tc>
          <w:tcPr>
            <w:tcW w:w="1660" w:type="dxa"/>
            <w:gridSpan w:val="2"/>
          </w:tcPr>
          <w:p w14:paraId="3B6879C8" w14:textId="32C021C4" w:rsidR="00366841" w:rsidRPr="00391794" w:rsidRDefault="00BB6D36" w:rsidP="001D1638">
            <w:pPr>
              <w:spacing w:after="0"/>
            </w:pPr>
            <w:r>
              <w:lastRenderedPageBreak/>
              <w:t>Search</w:t>
            </w:r>
          </w:p>
        </w:tc>
        <w:tc>
          <w:tcPr>
            <w:tcW w:w="4028" w:type="dxa"/>
            <w:gridSpan w:val="2"/>
          </w:tcPr>
          <w:p w14:paraId="3214B909" w14:textId="0A6EBF93" w:rsidR="00366841" w:rsidRPr="00A93432" w:rsidRDefault="00BB6D36" w:rsidP="001D1638">
            <w:pPr>
              <w:spacing w:after="0"/>
              <w:jc w:val="both"/>
            </w:pPr>
            <w:r>
              <w:t>Search matches/tournament user typed in</w:t>
            </w:r>
          </w:p>
        </w:tc>
        <w:tc>
          <w:tcPr>
            <w:tcW w:w="2520" w:type="dxa"/>
            <w:gridSpan w:val="2"/>
          </w:tcPr>
          <w:p w14:paraId="600B5DC4" w14:textId="122E601F" w:rsidR="00366841" w:rsidRPr="00391794" w:rsidRDefault="00BB6D36" w:rsidP="001D1638">
            <w:pPr>
              <w:spacing w:after="0"/>
            </w:pPr>
            <w:r>
              <w:t>Show results</w:t>
            </w:r>
          </w:p>
        </w:tc>
        <w:tc>
          <w:tcPr>
            <w:tcW w:w="1980" w:type="dxa"/>
          </w:tcPr>
          <w:p w14:paraId="2F191DB1" w14:textId="182A4720" w:rsidR="00366841" w:rsidRPr="00391794" w:rsidRDefault="00366841" w:rsidP="001D1638">
            <w:pPr>
              <w:spacing w:after="0"/>
            </w:pPr>
          </w:p>
        </w:tc>
      </w:tr>
      <w:tr w:rsidR="00366841" w:rsidRPr="00391794" w14:paraId="486C2E9D" w14:textId="77777777" w:rsidTr="001D1638">
        <w:tc>
          <w:tcPr>
            <w:tcW w:w="1660" w:type="dxa"/>
            <w:gridSpan w:val="2"/>
          </w:tcPr>
          <w:p w14:paraId="77ACE82A" w14:textId="7F661840" w:rsidR="00366841" w:rsidRDefault="00BB6D36" w:rsidP="00BB6D36">
            <w:pPr>
              <w:spacing w:after="0"/>
            </w:pPr>
            <w:r>
              <w:t>Post</w:t>
            </w:r>
            <w:r w:rsidR="00366841">
              <w:t xml:space="preserve"> </w:t>
            </w:r>
            <w:proofErr w:type="spellStart"/>
            <w:r>
              <w:t>iamges</w:t>
            </w:r>
            <w:proofErr w:type="spellEnd"/>
            <w:r w:rsidR="00366841">
              <w:t>/video</w:t>
            </w:r>
            <w:r>
              <w:t>s</w:t>
            </w:r>
          </w:p>
        </w:tc>
        <w:tc>
          <w:tcPr>
            <w:tcW w:w="4028" w:type="dxa"/>
            <w:gridSpan w:val="2"/>
          </w:tcPr>
          <w:p w14:paraId="3F5378C9" w14:textId="6E6ED8BB" w:rsidR="00366841" w:rsidRDefault="00570059" w:rsidP="00570059">
            <w:pPr>
              <w:spacing w:after="0"/>
              <w:jc w:val="both"/>
            </w:pPr>
            <w:r>
              <w:t>When click on</w:t>
            </w:r>
            <w:r w:rsidR="00366841">
              <w:t xml:space="preserve"> </w:t>
            </w:r>
            <w:r>
              <w:t>“</w:t>
            </w:r>
            <w:r w:rsidR="00366841">
              <w:t xml:space="preserve">Album </w:t>
            </w:r>
            <w:proofErr w:type="spellStart"/>
            <w:r w:rsidR="00366841">
              <w:t>ảnh</w:t>
            </w:r>
            <w:proofErr w:type="spellEnd"/>
            <w:r w:rsidR="00366841">
              <w:t>/video</w:t>
            </w:r>
            <w:r>
              <w:t>”</w:t>
            </w:r>
            <w:r w:rsidR="00366841">
              <w:t xml:space="preserve">, </w:t>
            </w:r>
            <w:r>
              <w:t>user can browse images/videos on computer</w:t>
            </w:r>
          </w:p>
        </w:tc>
        <w:tc>
          <w:tcPr>
            <w:tcW w:w="2520" w:type="dxa"/>
            <w:gridSpan w:val="2"/>
          </w:tcPr>
          <w:p w14:paraId="004D95A8" w14:textId="23B41F07" w:rsidR="00366841" w:rsidRDefault="003A0CA4" w:rsidP="001D1638">
            <w:pPr>
              <w:spacing w:after="0"/>
            </w:pPr>
            <w:r>
              <w:t>File pop-up show and user can choose file on computer</w:t>
            </w:r>
          </w:p>
        </w:tc>
        <w:tc>
          <w:tcPr>
            <w:tcW w:w="1980" w:type="dxa"/>
          </w:tcPr>
          <w:p w14:paraId="3B731151" w14:textId="5017214A" w:rsidR="00366841" w:rsidRDefault="00366841" w:rsidP="001D1638">
            <w:pPr>
              <w:spacing w:after="0"/>
            </w:pPr>
          </w:p>
        </w:tc>
      </w:tr>
      <w:tr w:rsidR="00366841" w:rsidRPr="00391794" w14:paraId="24D41F45" w14:textId="77777777" w:rsidTr="001D1638">
        <w:tc>
          <w:tcPr>
            <w:tcW w:w="1660" w:type="dxa"/>
            <w:gridSpan w:val="2"/>
          </w:tcPr>
          <w:p w14:paraId="79450B42" w14:textId="3934A5C3" w:rsidR="00366841" w:rsidRDefault="00FD7386" w:rsidP="001D1638">
            <w:pPr>
              <w:spacing w:after="0"/>
            </w:pPr>
            <w:r>
              <w:t>Live stream video</w:t>
            </w:r>
          </w:p>
        </w:tc>
        <w:tc>
          <w:tcPr>
            <w:tcW w:w="4028" w:type="dxa"/>
            <w:gridSpan w:val="2"/>
          </w:tcPr>
          <w:p w14:paraId="68CDD517" w14:textId="50A1EAB9" w:rsidR="00366841" w:rsidRDefault="00FD7386" w:rsidP="00FD7386">
            <w:pPr>
              <w:spacing w:after="0"/>
              <w:jc w:val="both"/>
            </w:pPr>
            <w:r>
              <w:t>When click on</w:t>
            </w:r>
            <w:r w:rsidR="00366841">
              <w:t xml:space="preserve"> </w:t>
            </w:r>
            <w:r>
              <w:t>“</w:t>
            </w:r>
            <w:r w:rsidR="00366841">
              <w:t xml:space="preserve">Video </w:t>
            </w:r>
            <w:proofErr w:type="spellStart"/>
            <w:r w:rsidR="00366841">
              <w:t>trực</w:t>
            </w:r>
            <w:proofErr w:type="spellEnd"/>
            <w:r w:rsidR="00366841">
              <w:t xml:space="preserve"> </w:t>
            </w:r>
            <w:proofErr w:type="spellStart"/>
            <w:r w:rsidR="00366841">
              <w:t>tuyến</w:t>
            </w:r>
            <w:proofErr w:type="spellEnd"/>
            <w:r>
              <w:t>”</w:t>
            </w:r>
            <w:r w:rsidR="00366841">
              <w:t xml:space="preserve">, </w:t>
            </w:r>
            <w:r>
              <w:t>user can livestream video</w:t>
            </w:r>
          </w:p>
        </w:tc>
        <w:tc>
          <w:tcPr>
            <w:tcW w:w="2520" w:type="dxa"/>
            <w:gridSpan w:val="2"/>
          </w:tcPr>
          <w:p w14:paraId="3B74C5C6" w14:textId="39BABAF1" w:rsidR="00366841" w:rsidRDefault="0077025C" w:rsidP="001D1638">
            <w:pPr>
              <w:spacing w:after="0"/>
            </w:pPr>
            <w:r>
              <w:t>Live stream video</w:t>
            </w:r>
          </w:p>
        </w:tc>
        <w:tc>
          <w:tcPr>
            <w:tcW w:w="1980" w:type="dxa"/>
          </w:tcPr>
          <w:p w14:paraId="09D3FE6C" w14:textId="4BA280EC" w:rsidR="00366841" w:rsidRDefault="00366841" w:rsidP="001D1638">
            <w:pPr>
              <w:spacing w:after="0"/>
            </w:pPr>
          </w:p>
        </w:tc>
      </w:tr>
      <w:tr w:rsidR="00366841" w:rsidRPr="00391794" w14:paraId="7150C92C" w14:textId="77777777" w:rsidTr="001D1638">
        <w:tc>
          <w:tcPr>
            <w:tcW w:w="1660" w:type="dxa"/>
            <w:gridSpan w:val="2"/>
          </w:tcPr>
          <w:p w14:paraId="78C07015" w14:textId="5890426B" w:rsidR="00366841" w:rsidRDefault="00CB4A94" w:rsidP="001D1638">
            <w:pPr>
              <w:spacing w:after="0"/>
            </w:pPr>
            <w:r>
              <w:t>Post a status</w:t>
            </w:r>
          </w:p>
        </w:tc>
        <w:tc>
          <w:tcPr>
            <w:tcW w:w="4028" w:type="dxa"/>
            <w:gridSpan w:val="2"/>
          </w:tcPr>
          <w:p w14:paraId="0998C38D" w14:textId="5122F40B" w:rsidR="00366841" w:rsidRDefault="00CB4A94" w:rsidP="00CB4A94">
            <w:pPr>
              <w:spacing w:after="0"/>
              <w:jc w:val="both"/>
            </w:pPr>
            <w:r>
              <w:t>When click on</w:t>
            </w:r>
            <w:r w:rsidR="00366841">
              <w:t xml:space="preserve"> </w:t>
            </w:r>
            <w:r>
              <w:t>“</w:t>
            </w:r>
            <w:proofErr w:type="spellStart"/>
            <w:r w:rsidR="00366841">
              <w:t>Đăng</w:t>
            </w:r>
            <w:proofErr w:type="spellEnd"/>
            <w:r>
              <w:t>”</w:t>
            </w:r>
            <w:r w:rsidR="00366841">
              <w:t>,</w:t>
            </w:r>
            <w:r>
              <w:t xml:space="preserve"> content user typed in input field will be posted</w:t>
            </w:r>
          </w:p>
        </w:tc>
        <w:tc>
          <w:tcPr>
            <w:tcW w:w="2520" w:type="dxa"/>
            <w:gridSpan w:val="2"/>
          </w:tcPr>
          <w:p w14:paraId="4492BDAE" w14:textId="490B7E09" w:rsidR="00366841" w:rsidRDefault="00CB4A94" w:rsidP="001D1638">
            <w:pPr>
              <w:spacing w:after="0"/>
            </w:pPr>
            <w:r>
              <w:t>Status is show in their wall</w:t>
            </w:r>
          </w:p>
        </w:tc>
        <w:tc>
          <w:tcPr>
            <w:tcW w:w="1980" w:type="dxa"/>
          </w:tcPr>
          <w:p w14:paraId="4C83A4A9" w14:textId="58EEFB81" w:rsidR="00366841" w:rsidRDefault="00366841" w:rsidP="001D1638">
            <w:pPr>
              <w:spacing w:after="0"/>
            </w:pPr>
          </w:p>
        </w:tc>
      </w:tr>
    </w:tbl>
    <w:p w14:paraId="05FC35C6" w14:textId="77777777" w:rsidR="00366841" w:rsidRPr="009C0CF6" w:rsidRDefault="00366841" w:rsidP="009C0CF6">
      <w:pPr>
        <w:pStyle w:val="BodyText"/>
      </w:pPr>
    </w:p>
    <w:p w14:paraId="2411D06A" w14:textId="3E6267A6" w:rsidR="007734EA" w:rsidRDefault="00207B55" w:rsidP="0004088C">
      <w:pPr>
        <w:pStyle w:val="Heading2"/>
      </w:pPr>
      <w:bookmarkStart w:id="35" w:name="_Toc495870561"/>
      <w:bookmarkStart w:id="36" w:name="_Toc495870672"/>
      <w:r>
        <w:t>Sign up</w:t>
      </w:r>
      <w:r w:rsidR="00B062E0">
        <w:t xml:space="preserve"> screen</w:t>
      </w:r>
      <w:bookmarkEnd w:id="35"/>
      <w:bookmarkEnd w:id="36"/>
    </w:p>
    <w:p w14:paraId="63683B73" w14:textId="196FFAC9" w:rsidR="00076F8F" w:rsidRDefault="00076F8F" w:rsidP="00076F8F">
      <w:pPr>
        <w:pStyle w:val="BodyText"/>
      </w:pPr>
      <w:r w:rsidRPr="001D059E">
        <w:rPr>
          <w:noProof/>
          <w:lang w:eastAsia="en-US"/>
        </w:rPr>
        <w:drawing>
          <wp:inline distT="0" distB="0" distL="0" distR="0" wp14:anchorId="77F4A11F" wp14:editId="7ED613A0">
            <wp:extent cx="5943600" cy="3758916"/>
            <wp:effectExtent l="0" t="0" r="0" b="0"/>
            <wp:docPr id="38" name="Picture 38" descr="C:\Users\Admin\Pictures\dang k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dang k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DA95" w14:textId="77777777" w:rsidR="00076F8F" w:rsidRDefault="00076F8F" w:rsidP="00076F8F">
      <w:pPr>
        <w:pStyle w:val="BodyText"/>
      </w:pPr>
    </w:p>
    <w:tbl>
      <w:tblPr>
        <w:tblW w:w="104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51"/>
        <w:gridCol w:w="9"/>
        <w:gridCol w:w="2408"/>
        <w:gridCol w:w="180"/>
        <w:gridCol w:w="1641"/>
        <w:gridCol w:w="1779"/>
        <w:gridCol w:w="2756"/>
      </w:tblGrid>
      <w:tr w:rsidR="00076F8F" w:rsidRPr="007F7CF5" w14:paraId="05885A52" w14:textId="77777777" w:rsidTr="001D1638">
        <w:tc>
          <w:tcPr>
            <w:tcW w:w="1651" w:type="dxa"/>
            <w:shd w:val="clear" w:color="auto" w:fill="CCFFCC"/>
          </w:tcPr>
          <w:p w14:paraId="4B2F897E" w14:textId="77777777" w:rsidR="00076F8F" w:rsidRPr="009A1054" w:rsidRDefault="00076F8F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</w:t>
            </w:r>
          </w:p>
        </w:tc>
        <w:tc>
          <w:tcPr>
            <w:tcW w:w="8773" w:type="dxa"/>
            <w:gridSpan w:val="6"/>
            <w:shd w:val="clear" w:color="auto" w:fill="auto"/>
          </w:tcPr>
          <w:p w14:paraId="79BA9238" w14:textId="77777777" w:rsidR="00076F8F" w:rsidRPr="007F7CF5" w:rsidRDefault="00076F8F" w:rsidP="001D1638">
            <w:pPr>
              <w:tabs>
                <w:tab w:val="left" w:pos="3135"/>
              </w:tabs>
              <w:spacing w:after="0"/>
            </w:pPr>
            <w:r>
              <w:t>Register user - register</w:t>
            </w:r>
          </w:p>
        </w:tc>
      </w:tr>
      <w:tr w:rsidR="00076F8F" w:rsidRPr="00AA1BDB" w14:paraId="2962977B" w14:textId="77777777" w:rsidTr="001D1638">
        <w:trPr>
          <w:trHeight w:val="85"/>
        </w:trPr>
        <w:tc>
          <w:tcPr>
            <w:tcW w:w="1660" w:type="dxa"/>
            <w:gridSpan w:val="2"/>
            <w:shd w:val="clear" w:color="auto" w:fill="CCFFCC"/>
          </w:tcPr>
          <w:p w14:paraId="5AFDA586" w14:textId="77777777" w:rsidR="00076F8F" w:rsidRPr="009A1054" w:rsidRDefault="00076F8F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8764" w:type="dxa"/>
            <w:gridSpan w:val="5"/>
            <w:shd w:val="clear" w:color="auto" w:fill="auto"/>
          </w:tcPr>
          <w:p w14:paraId="4FC3E630" w14:textId="3437237D" w:rsidR="00076F8F" w:rsidRPr="00AA1BDB" w:rsidRDefault="00076F8F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 xml:space="preserve">Sign up </w:t>
            </w:r>
          </w:p>
        </w:tc>
      </w:tr>
      <w:tr w:rsidR="00076F8F" w:rsidRPr="00AA1BDB" w14:paraId="07372D20" w14:textId="77777777" w:rsidTr="001D1638">
        <w:tc>
          <w:tcPr>
            <w:tcW w:w="1660" w:type="dxa"/>
            <w:gridSpan w:val="2"/>
            <w:shd w:val="clear" w:color="auto" w:fill="CCFFCC"/>
          </w:tcPr>
          <w:p w14:paraId="465A0D92" w14:textId="77777777" w:rsidR="00076F8F" w:rsidRPr="009A1054" w:rsidRDefault="00076F8F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Access</w:t>
            </w:r>
          </w:p>
        </w:tc>
        <w:tc>
          <w:tcPr>
            <w:tcW w:w="8764" w:type="dxa"/>
            <w:gridSpan w:val="5"/>
            <w:shd w:val="clear" w:color="auto" w:fill="auto"/>
          </w:tcPr>
          <w:p w14:paraId="07C7633F" w14:textId="74A71DC0" w:rsidR="00076F8F" w:rsidRPr="000A3422" w:rsidRDefault="00076F8F" w:rsidP="001D1638">
            <w:pPr>
              <w:spacing w:after="0"/>
              <w:rPr>
                <w:rFonts w:cs="Tahoma"/>
                <w:color w:val="002060"/>
              </w:rPr>
            </w:pPr>
            <w:r>
              <w:rPr>
                <w:rFonts w:cs="Tahoma"/>
              </w:rPr>
              <w:t>Guest can sign up for website here</w:t>
            </w:r>
          </w:p>
        </w:tc>
      </w:tr>
      <w:tr w:rsidR="00076F8F" w:rsidRPr="009A1054" w14:paraId="01DFB9FC" w14:textId="77777777" w:rsidTr="001D1638">
        <w:trPr>
          <w:trHeight w:val="499"/>
        </w:trPr>
        <w:tc>
          <w:tcPr>
            <w:tcW w:w="10424" w:type="dxa"/>
            <w:gridSpan w:val="7"/>
            <w:shd w:val="clear" w:color="auto" w:fill="auto"/>
          </w:tcPr>
          <w:p w14:paraId="6ACAD1CE" w14:textId="77777777" w:rsidR="00076F8F" w:rsidRPr="009A1054" w:rsidRDefault="00076F8F" w:rsidP="001D1638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Content</w:t>
            </w:r>
          </w:p>
        </w:tc>
      </w:tr>
      <w:tr w:rsidR="00076F8F" w:rsidRPr="009A1054" w14:paraId="3DE34ADF" w14:textId="77777777" w:rsidTr="001D1638">
        <w:tc>
          <w:tcPr>
            <w:tcW w:w="1660" w:type="dxa"/>
            <w:gridSpan w:val="2"/>
            <w:shd w:val="clear" w:color="auto" w:fill="CCFFCC"/>
          </w:tcPr>
          <w:p w14:paraId="7EEEAC9E" w14:textId="77777777" w:rsidR="00076F8F" w:rsidRPr="009A1054" w:rsidRDefault="00076F8F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Item</w:t>
            </w:r>
          </w:p>
        </w:tc>
        <w:tc>
          <w:tcPr>
            <w:tcW w:w="2408" w:type="dxa"/>
            <w:shd w:val="clear" w:color="auto" w:fill="CCFFCC"/>
          </w:tcPr>
          <w:p w14:paraId="256132D2" w14:textId="77777777" w:rsidR="00076F8F" w:rsidRPr="009A1054" w:rsidRDefault="00076F8F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Type</w:t>
            </w:r>
          </w:p>
        </w:tc>
        <w:tc>
          <w:tcPr>
            <w:tcW w:w="1821" w:type="dxa"/>
            <w:gridSpan w:val="2"/>
            <w:shd w:val="clear" w:color="auto" w:fill="CCFFCC"/>
          </w:tcPr>
          <w:p w14:paraId="1CE771CA" w14:textId="77777777" w:rsidR="00076F8F" w:rsidRPr="009A1054" w:rsidRDefault="00076F8F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Data</w:t>
            </w:r>
          </w:p>
        </w:tc>
        <w:tc>
          <w:tcPr>
            <w:tcW w:w="4535" w:type="dxa"/>
            <w:gridSpan w:val="2"/>
            <w:shd w:val="clear" w:color="auto" w:fill="CCFFCC"/>
          </w:tcPr>
          <w:p w14:paraId="76052181" w14:textId="77777777" w:rsidR="00076F8F" w:rsidRPr="009A1054" w:rsidRDefault="00076F8F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</w:tr>
      <w:tr w:rsidR="00076F8F" w:rsidRPr="00034322" w14:paraId="276D79E0" w14:textId="77777777" w:rsidTr="001D1638">
        <w:trPr>
          <w:trHeight w:val="1088"/>
        </w:trPr>
        <w:tc>
          <w:tcPr>
            <w:tcW w:w="1660" w:type="dxa"/>
            <w:gridSpan w:val="2"/>
          </w:tcPr>
          <w:p w14:paraId="53BC3456" w14:textId="77777777" w:rsidR="00076F8F" w:rsidRPr="00391794" w:rsidRDefault="00076F8F" w:rsidP="001D1638">
            <w:pPr>
              <w:spacing w:after="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2408" w:type="dxa"/>
          </w:tcPr>
          <w:p w14:paraId="7630B396" w14:textId="77777777" w:rsidR="00076F8F" w:rsidRPr="00391794" w:rsidRDefault="00076F8F" w:rsidP="001D1638">
            <w:pPr>
              <w:spacing w:after="0"/>
            </w:pPr>
            <w:r>
              <w:t>Label - String</w:t>
            </w:r>
          </w:p>
        </w:tc>
        <w:tc>
          <w:tcPr>
            <w:tcW w:w="1821" w:type="dxa"/>
            <w:gridSpan w:val="2"/>
          </w:tcPr>
          <w:p w14:paraId="4566745B" w14:textId="77777777" w:rsidR="00076F8F" w:rsidRPr="00391794" w:rsidRDefault="00076F8F" w:rsidP="001D1638">
            <w:pPr>
              <w:spacing w:after="0"/>
            </w:pPr>
          </w:p>
        </w:tc>
        <w:tc>
          <w:tcPr>
            <w:tcW w:w="4535" w:type="dxa"/>
            <w:gridSpan w:val="2"/>
          </w:tcPr>
          <w:p w14:paraId="068AB26F" w14:textId="450191FE" w:rsidR="00076F8F" w:rsidRDefault="00076F8F" w:rsidP="001D1638">
            <w:pPr>
              <w:spacing w:after="0"/>
            </w:pPr>
            <w:r>
              <w:t>Full name of user</w:t>
            </w:r>
          </w:p>
          <w:p w14:paraId="11EC0AF8" w14:textId="131AC81D" w:rsidR="00076F8F" w:rsidRPr="00034322" w:rsidRDefault="00076F8F" w:rsidP="001D1638">
            <w:pPr>
              <w:spacing w:after="0"/>
            </w:pPr>
            <w:r>
              <w:t>This field is required</w:t>
            </w:r>
          </w:p>
        </w:tc>
      </w:tr>
      <w:tr w:rsidR="00076F8F" w:rsidRPr="00034322" w14:paraId="11DC11C5" w14:textId="77777777" w:rsidTr="001D1638">
        <w:tc>
          <w:tcPr>
            <w:tcW w:w="1660" w:type="dxa"/>
            <w:gridSpan w:val="2"/>
          </w:tcPr>
          <w:p w14:paraId="2DE95F8B" w14:textId="77777777" w:rsidR="00076F8F" w:rsidRDefault="00076F8F" w:rsidP="001D1638">
            <w:pPr>
              <w:spacing w:after="0"/>
            </w:pP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2408" w:type="dxa"/>
          </w:tcPr>
          <w:p w14:paraId="6D0310D0" w14:textId="77777777" w:rsidR="00076F8F" w:rsidRDefault="00076F8F" w:rsidP="001D1638">
            <w:pPr>
              <w:spacing w:after="0"/>
            </w:pPr>
            <w:r>
              <w:t>Text Field - String</w:t>
            </w:r>
          </w:p>
        </w:tc>
        <w:tc>
          <w:tcPr>
            <w:tcW w:w="1821" w:type="dxa"/>
            <w:gridSpan w:val="2"/>
          </w:tcPr>
          <w:p w14:paraId="29A8FA0B" w14:textId="77777777" w:rsidR="00076F8F" w:rsidRPr="00391794" w:rsidRDefault="00076F8F" w:rsidP="001D1638">
            <w:pPr>
              <w:spacing w:after="0"/>
            </w:pPr>
          </w:p>
        </w:tc>
        <w:tc>
          <w:tcPr>
            <w:tcW w:w="4535" w:type="dxa"/>
            <w:gridSpan w:val="2"/>
          </w:tcPr>
          <w:p w14:paraId="528D42D9" w14:textId="7C0B57F3" w:rsidR="00076F8F" w:rsidRDefault="002539A7" w:rsidP="001D1638">
            <w:pPr>
              <w:spacing w:after="0"/>
            </w:pPr>
            <w:r>
              <w:t>Account’s username</w:t>
            </w:r>
          </w:p>
          <w:p w14:paraId="104A6A48" w14:textId="7E027C16" w:rsidR="00076F8F" w:rsidRDefault="002539A7" w:rsidP="001D1638">
            <w:pPr>
              <w:spacing w:after="0"/>
            </w:pPr>
            <w:r>
              <w:t>This field is required</w:t>
            </w:r>
          </w:p>
        </w:tc>
      </w:tr>
      <w:tr w:rsidR="00076F8F" w:rsidRPr="00034322" w14:paraId="6ACD2463" w14:textId="77777777" w:rsidTr="001D1638">
        <w:tc>
          <w:tcPr>
            <w:tcW w:w="1660" w:type="dxa"/>
            <w:gridSpan w:val="2"/>
          </w:tcPr>
          <w:p w14:paraId="42A25C3A" w14:textId="77777777" w:rsidR="00076F8F" w:rsidRDefault="00076F8F" w:rsidP="001D1638">
            <w:pPr>
              <w:spacing w:after="0"/>
            </w:pPr>
            <w:proofErr w:type="spellStart"/>
            <w:r>
              <w:lastRenderedPageBreak/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2408" w:type="dxa"/>
          </w:tcPr>
          <w:p w14:paraId="69B8F69B" w14:textId="77777777" w:rsidR="00076F8F" w:rsidRDefault="00076F8F" w:rsidP="001D1638">
            <w:pPr>
              <w:spacing w:after="0"/>
            </w:pPr>
            <w:r>
              <w:t>Text Field - Password</w:t>
            </w:r>
          </w:p>
        </w:tc>
        <w:tc>
          <w:tcPr>
            <w:tcW w:w="1821" w:type="dxa"/>
            <w:gridSpan w:val="2"/>
          </w:tcPr>
          <w:p w14:paraId="77D99AD5" w14:textId="77777777" w:rsidR="00076F8F" w:rsidRPr="00391794" w:rsidRDefault="00076F8F" w:rsidP="001D1638">
            <w:pPr>
              <w:spacing w:after="0"/>
            </w:pPr>
          </w:p>
        </w:tc>
        <w:tc>
          <w:tcPr>
            <w:tcW w:w="4535" w:type="dxa"/>
            <w:gridSpan w:val="2"/>
          </w:tcPr>
          <w:p w14:paraId="187CE539" w14:textId="0A727568" w:rsidR="00513A6C" w:rsidRDefault="00513A6C" w:rsidP="001D1638">
            <w:pPr>
              <w:spacing w:after="0"/>
            </w:pPr>
            <w:r>
              <w:t>Password</w:t>
            </w:r>
          </w:p>
          <w:p w14:paraId="4889D56A" w14:textId="25A8E0B4" w:rsidR="00076F8F" w:rsidRDefault="00513A6C" w:rsidP="001D1638">
            <w:pPr>
              <w:spacing w:after="0"/>
            </w:pPr>
            <w:r>
              <w:t>This field is required</w:t>
            </w:r>
          </w:p>
        </w:tc>
      </w:tr>
      <w:tr w:rsidR="00076F8F" w:rsidRPr="00034322" w14:paraId="1E8EC475" w14:textId="77777777" w:rsidTr="001D1638">
        <w:tc>
          <w:tcPr>
            <w:tcW w:w="1660" w:type="dxa"/>
            <w:gridSpan w:val="2"/>
          </w:tcPr>
          <w:p w14:paraId="5AF9E4D9" w14:textId="77777777" w:rsidR="00076F8F" w:rsidRDefault="00076F8F" w:rsidP="001D1638">
            <w:pPr>
              <w:spacing w:after="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  <w:tc>
          <w:tcPr>
            <w:tcW w:w="2408" w:type="dxa"/>
          </w:tcPr>
          <w:p w14:paraId="3FCD2E7A" w14:textId="77777777" w:rsidR="00076F8F" w:rsidRDefault="00076F8F" w:rsidP="001D1638">
            <w:pPr>
              <w:spacing w:after="0"/>
            </w:pPr>
            <w:r>
              <w:t>Text Field - Date</w:t>
            </w:r>
          </w:p>
        </w:tc>
        <w:tc>
          <w:tcPr>
            <w:tcW w:w="1821" w:type="dxa"/>
            <w:gridSpan w:val="2"/>
          </w:tcPr>
          <w:p w14:paraId="3D7CC966" w14:textId="77777777" w:rsidR="00076F8F" w:rsidRPr="00391794" w:rsidRDefault="00076F8F" w:rsidP="001D1638">
            <w:pPr>
              <w:spacing w:after="0"/>
            </w:pPr>
          </w:p>
        </w:tc>
        <w:tc>
          <w:tcPr>
            <w:tcW w:w="4535" w:type="dxa"/>
            <w:gridSpan w:val="2"/>
          </w:tcPr>
          <w:p w14:paraId="7747280A" w14:textId="4A26F261" w:rsidR="00076F8F" w:rsidRDefault="00513A6C" w:rsidP="001D1638">
            <w:pPr>
              <w:spacing w:after="0"/>
            </w:pPr>
            <w:r>
              <w:t>User’s date of birth</w:t>
            </w:r>
          </w:p>
          <w:p w14:paraId="7FD80D9A" w14:textId="0D3D5B12" w:rsidR="00076F8F" w:rsidRDefault="00513A6C" w:rsidP="001D1638">
            <w:pPr>
              <w:spacing w:after="0"/>
            </w:pPr>
            <w:r>
              <w:t>This field is required</w:t>
            </w:r>
          </w:p>
        </w:tc>
      </w:tr>
      <w:tr w:rsidR="00076F8F" w:rsidRPr="00034322" w14:paraId="0E3121F3" w14:textId="77777777" w:rsidTr="001D1638">
        <w:tc>
          <w:tcPr>
            <w:tcW w:w="1660" w:type="dxa"/>
            <w:gridSpan w:val="2"/>
          </w:tcPr>
          <w:p w14:paraId="66138B8D" w14:textId="77777777" w:rsidR="00076F8F" w:rsidRDefault="00076F8F" w:rsidP="001D1638">
            <w:pPr>
              <w:spacing w:after="0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  <w:tc>
          <w:tcPr>
            <w:tcW w:w="2408" w:type="dxa"/>
          </w:tcPr>
          <w:p w14:paraId="16DD9244" w14:textId="77777777" w:rsidR="00076F8F" w:rsidRDefault="00076F8F" w:rsidP="001D1638">
            <w:pPr>
              <w:spacing w:after="0"/>
            </w:pPr>
            <w:r>
              <w:t>Text Field - String</w:t>
            </w:r>
          </w:p>
        </w:tc>
        <w:tc>
          <w:tcPr>
            <w:tcW w:w="1821" w:type="dxa"/>
            <w:gridSpan w:val="2"/>
          </w:tcPr>
          <w:p w14:paraId="4D40FFB6" w14:textId="77777777" w:rsidR="00076F8F" w:rsidRPr="00391794" w:rsidRDefault="00076F8F" w:rsidP="001D1638">
            <w:pPr>
              <w:spacing w:after="0"/>
            </w:pPr>
          </w:p>
        </w:tc>
        <w:tc>
          <w:tcPr>
            <w:tcW w:w="4535" w:type="dxa"/>
            <w:gridSpan w:val="2"/>
          </w:tcPr>
          <w:p w14:paraId="519ECE1F" w14:textId="5F99B21D" w:rsidR="00076F8F" w:rsidRDefault="00513A6C" w:rsidP="001D1638">
            <w:pPr>
              <w:spacing w:after="0"/>
            </w:pPr>
            <w:r>
              <w:t>User’s address</w:t>
            </w:r>
          </w:p>
          <w:p w14:paraId="54564F68" w14:textId="545E7ABA" w:rsidR="00076F8F" w:rsidRDefault="00513A6C" w:rsidP="001D1638">
            <w:pPr>
              <w:spacing w:after="0"/>
            </w:pPr>
            <w:r>
              <w:t>This field is required</w:t>
            </w:r>
          </w:p>
        </w:tc>
      </w:tr>
      <w:tr w:rsidR="00076F8F" w:rsidRPr="00034322" w14:paraId="57A0D862" w14:textId="77777777" w:rsidTr="001D1638">
        <w:tc>
          <w:tcPr>
            <w:tcW w:w="1660" w:type="dxa"/>
            <w:gridSpan w:val="2"/>
          </w:tcPr>
          <w:p w14:paraId="0DF0209A" w14:textId="77777777" w:rsidR="00076F8F" w:rsidRDefault="00076F8F" w:rsidP="001D1638">
            <w:pPr>
              <w:spacing w:after="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2408" w:type="dxa"/>
          </w:tcPr>
          <w:p w14:paraId="501F65B2" w14:textId="77777777" w:rsidR="00076F8F" w:rsidRDefault="00076F8F" w:rsidP="001D1638">
            <w:pPr>
              <w:spacing w:after="0"/>
            </w:pPr>
            <w:r>
              <w:t>Text Field - String</w:t>
            </w:r>
          </w:p>
        </w:tc>
        <w:tc>
          <w:tcPr>
            <w:tcW w:w="1821" w:type="dxa"/>
            <w:gridSpan w:val="2"/>
          </w:tcPr>
          <w:p w14:paraId="5F8D4EE1" w14:textId="77777777" w:rsidR="00076F8F" w:rsidRPr="00391794" w:rsidRDefault="00076F8F" w:rsidP="001D1638">
            <w:pPr>
              <w:spacing w:after="0"/>
            </w:pPr>
          </w:p>
        </w:tc>
        <w:tc>
          <w:tcPr>
            <w:tcW w:w="4535" w:type="dxa"/>
            <w:gridSpan w:val="2"/>
          </w:tcPr>
          <w:p w14:paraId="4B17F92F" w14:textId="10382B83" w:rsidR="00076F8F" w:rsidRDefault="00513A6C" w:rsidP="001D1638">
            <w:pPr>
              <w:spacing w:after="0"/>
            </w:pPr>
            <w:r>
              <w:t>User’s phone  number</w:t>
            </w:r>
          </w:p>
          <w:p w14:paraId="71BF6C0B" w14:textId="6F0162BA" w:rsidR="00076F8F" w:rsidRDefault="00513A6C" w:rsidP="001D1638">
            <w:pPr>
              <w:spacing w:after="0"/>
            </w:pPr>
            <w:r>
              <w:t>This field is required</w:t>
            </w:r>
          </w:p>
        </w:tc>
      </w:tr>
      <w:tr w:rsidR="00076F8F" w:rsidRPr="00034322" w14:paraId="1F333AFF" w14:textId="77777777" w:rsidTr="001D1638">
        <w:tc>
          <w:tcPr>
            <w:tcW w:w="1660" w:type="dxa"/>
            <w:gridSpan w:val="2"/>
          </w:tcPr>
          <w:p w14:paraId="509A0124" w14:textId="77777777" w:rsidR="00076F8F" w:rsidRDefault="00076F8F" w:rsidP="001D1638">
            <w:pPr>
              <w:spacing w:after="0"/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2408" w:type="dxa"/>
          </w:tcPr>
          <w:p w14:paraId="3F2A9E3E" w14:textId="77777777" w:rsidR="00076F8F" w:rsidRDefault="00076F8F" w:rsidP="001D1638">
            <w:pPr>
              <w:spacing w:after="0"/>
            </w:pPr>
            <w:r>
              <w:t>checkbox</w:t>
            </w:r>
          </w:p>
        </w:tc>
        <w:tc>
          <w:tcPr>
            <w:tcW w:w="1821" w:type="dxa"/>
            <w:gridSpan w:val="2"/>
          </w:tcPr>
          <w:p w14:paraId="61057408" w14:textId="77777777" w:rsidR="00076F8F" w:rsidRPr="00391794" w:rsidRDefault="00076F8F" w:rsidP="001D1638">
            <w:pPr>
              <w:spacing w:after="0"/>
            </w:pPr>
          </w:p>
        </w:tc>
        <w:tc>
          <w:tcPr>
            <w:tcW w:w="4535" w:type="dxa"/>
            <w:gridSpan w:val="2"/>
          </w:tcPr>
          <w:p w14:paraId="294149FF" w14:textId="3FDFC2E7" w:rsidR="00076F8F" w:rsidRDefault="00933388" w:rsidP="001D1638">
            <w:pPr>
              <w:spacing w:after="0"/>
            </w:pPr>
            <w:r>
              <w:t>Gender</w:t>
            </w:r>
          </w:p>
          <w:p w14:paraId="48C0957A" w14:textId="1E576D03" w:rsidR="00076F8F" w:rsidRDefault="00933388" w:rsidP="001D1638">
            <w:pPr>
              <w:spacing w:after="0"/>
            </w:pPr>
            <w:r>
              <w:t>This field is required</w:t>
            </w:r>
          </w:p>
        </w:tc>
      </w:tr>
      <w:tr w:rsidR="00076F8F" w:rsidRPr="00034322" w14:paraId="2076C129" w14:textId="77777777" w:rsidTr="001D1638">
        <w:tc>
          <w:tcPr>
            <w:tcW w:w="1660" w:type="dxa"/>
            <w:gridSpan w:val="2"/>
          </w:tcPr>
          <w:p w14:paraId="0B6AFBAB" w14:textId="77777777" w:rsidR="00076F8F" w:rsidRDefault="00076F8F" w:rsidP="001D1638">
            <w:pPr>
              <w:spacing w:after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  <w:tc>
          <w:tcPr>
            <w:tcW w:w="2408" w:type="dxa"/>
          </w:tcPr>
          <w:p w14:paraId="224576FC" w14:textId="77777777" w:rsidR="00076F8F" w:rsidRDefault="00076F8F" w:rsidP="001D1638">
            <w:pPr>
              <w:spacing w:after="0"/>
            </w:pPr>
            <w:r>
              <w:t>Button</w:t>
            </w:r>
          </w:p>
        </w:tc>
        <w:tc>
          <w:tcPr>
            <w:tcW w:w="1821" w:type="dxa"/>
            <w:gridSpan w:val="2"/>
          </w:tcPr>
          <w:p w14:paraId="5DF26D4C" w14:textId="77777777" w:rsidR="00076F8F" w:rsidRPr="00391794" w:rsidRDefault="00076F8F" w:rsidP="001D1638">
            <w:pPr>
              <w:spacing w:after="0"/>
            </w:pPr>
          </w:p>
        </w:tc>
        <w:tc>
          <w:tcPr>
            <w:tcW w:w="4535" w:type="dxa"/>
            <w:gridSpan w:val="2"/>
          </w:tcPr>
          <w:p w14:paraId="3857EEF3" w14:textId="74637226" w:rsidR="00076F8F" w:rsidRDefault="00933388" w:rsidP="001D1638">
            <w:pPr>
              <w:spacing w:after="0"/>
            </w:pPr>
            <w:r>
              <w:t>A button for submit</w:t>
            </w:r>
          </w:p>
        </w:tc>
      </w:tr>
      <w:tr w:rsidR="00076F8F" w:rsidRPr="009A1054" w14:paraId="6AB1B626" w14:textId="77777777" w:rsidTr="001D1638">
        <w:trPr>
          <w:trHeight w:val="499"/>
        </w:trPr>
        <w:tc>
          <w:tcPr>
            <w:tcW w:w="10424" w:type="dxa"/>
            <w:gridSpan w:val="7"/>
            <w:shd w:val="clear" w:color="auto" w:fill="auto"/>
          </w:tcPr>
          <w:p w14:paraId="06DD166B" w14:textId="77777777" w:rsidR="00076F8F" w:rsidRPr="009A1054" w:rsidRDefault="00076F8F" w:rsidP="001D1638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Actions</w:t>
            </w:r>
          </w:p>
        </w:tc>
      </w:tr>
      <w:tr w:rsidR="00076F8F" w:rsidRPr="009A1054" w14:paraId="13DE32A4" w14:textId="77777777" w:rsidTr="001D1638">
        <w:tc>
          <w:tcPr>
            <w:tcW w:w="1660" w:type="dxa"/>
            <w:gridSpan w:val="2"/>
            <w:shd w:val="clear" w:color="auto" w:fill="CCFFCC"/>
          </w:tcPr>
          <w:p w14:paraId="3EA5C13F" w14:textId="77777777" w:rsidR="00076F8F" w:rsidRPr="009A1054" w:rsidRDefault="00076F8F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Action Name</w:t>
            </w:r>
          </w:p>
        </w:tc>
        <w:tc>
          <w:tcPr>
            <w:tcW w:w="2588" w:type="dxa"/>
            <w:gridSpan w:val="2"/>
            <w:shd w:val="clear" w:color="auto" w:fill="CCFFCC"/>
          </w:tcPr>
          <w:p w14:paraId="77F367DF" w14:textId="77777777" w:rsidR="00076F8F" w:rsidRPr="009A1054" w:rsidRDefault="00076F8F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3420" w:type="dxa"/>
            <w:gridSpan w:val="2"/>
            <w:shd w:val="clear" w:color="auto" w:fill="CCFFCC"/>
          </w:tcPr>
          <w:p w14:paraId="4FE4DBFC" w14:textId="77777777" w:rsidR="00076F8F" w:rsidRPr="009A1054" w:rsidRDefault="00076F8F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Success</w:t>
            </w:r>
          </w:p>
        </w:tc>
        <w:tc>
          <w:tcPr>
            <w:tcW w:w="2756" w:type="dxa"/>
            <w:shd w:val="clear" w:color="auto" w:fill="CCFFCC"/>
          </w:tcPr>
          <w:p w14:paraId="19D823B2" w14:textId="77777777" w:rsidR="00076F8F" w:rsidRPr="009A1054" w:rsidRDefault="00076F8F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Failure</w:t>
            </w:r>
          </w:p>
        </w:tc>
      </w:tr>
      <w:tr w:rsidR="00076F8F" w:rsidRPr="00391794" w14:paraId="50007A1E" w14:textId="77777777" w:rsidTr="001D1638">
        <w:trPr>
          <w:trHeight w:val="3770"/>
        </w:trPr>
        <w:tc>
          <w:tcPr>
            <w:tcW w:w="1660" w:type="dxa"/>
            <w:gridSpan w:val="2"/>
          </w:tcPr>
          <w:p w14:paraId="4E498249" w14:textId="127F6094" w:rsidR="00076F8F" w:rsidRPr="00391794" w:rsidRDefault="00127D4D" w:rsidP="001D1638">
            <w:pPr>
              <w:spacing w:after="0"/>
            </w:pPr>
            <w:r>
              <w:t>Sign up</w:t>
            </w:r>
          </w:p>
        </w:tc>
        <w:tc>
          <w:tcPr>
            <w:tcW w:w="2588" w:type="dxa"/>
            <w:gridSpan w:val="2"/>
          </w:tcPr>
          <w:p w14:paraId="75181A03" w14:textId="3E033760" w:rsidR="00076F8F" w:rsidRPr="00020545" w:rsidRDefault="00127D4D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When click on “</w:t>
            </w:r>
            <w:proofErr w:type="spellStart"/>
            <w:r>
              <w:rPr>
                <w:rFonts w:cs="Tahoma"/>
              </w:rPr>
              <w:t>Đăng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ký</w:t>
            </w:r>
            <w:proofErr w:type="spellEnd"/>
            <w:r>
              <w:rPr>
                <w:rFonts w:cs="Tahoma"/>
              </w:rPr>
              <w:t>”, all date user have input will be send to server to register</w:t>
            </w:r>
          </w:p>
        </w:tc>
        <w:tc>
          <w:tcPr>
            <w:tcW w:w="3420" w:type="dxa"/>
            <w:gridSpan w:val="2"/>
          </w:tcPr>
          <w:p w14:paraId="38AAC9B8" w14:textId="02D5D37F" w:rsidR="00076F8F" w:rsidRPr="00701C5A" w:rsidRDefault="00127D4D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Sign up successful and redirect to homepage</w:t>
            </w:r>
          </w:p>
        </w:tc>
        <w:tc>
          <w:tcPr>
            <w:tcW w:w="2756" w:type="dxa"/>
          </w:tcPr>
          <w:p w14:paraId="260A6D57" w14:textId="7A131C58" w:rsidR="00076F8F" w:rsidRDefault="00127D4D" w:rsidP="001D1638">
            <w:pPr>
              <w:spacing w:after="0"/>
            </w:pPr>
            <w:r>
              <w:t>When any required field is missing</w:t>
            </w:r>
            <w:r w:rsidR="00076F8F">
              <w:t xml:space="preserve"> -&gt; </w:t>
            </w:r>
            <w:r>
              <w:t>Alert</w:t>
            </w:r>
            <w:r w:rsidR="00076F8F">
              <w:t>: “</w:t>
            </w:r>
            <w:proofErr w:type="spellStart"/>
            <w:r w:rsidR="00076F8F">
              <w:t>Hãy</w:t>
            </w:r>
            <w:proofErr w:type="spellEnd"/>
            <w:r w:rsidR="00076F8F">
              <w:t xml:space="preserve"> </w:t>
            </w:r>
            <w:proofErr w:type="spellStart"/>
            <w:r w:rsidR="00076F8F">
              <w:t>điền</w:t>
            </w:r>
            <w:proofErr w:type="spellEnd"/>
            <w:r w:rsidR="00076F8F">
              <w:t xml:space="preserve"> </w:t>
            </w:r>
            <w:proofErr w:type="spellStart"/>
            <w:r w:rsidR="00076F8F">
              <w:t>đầy</w:t>
            </w:r>
            <w:proofErr w:type="spellEnd"/>
            <w:r w:rsidR="00076F8F">
              <w:t xml:space="preserve"> </w:t>
            </w:r>
            <w:proofErr w:type="spellStart"/>
            <w:r w:rsidR="00076F8F">
              <w:t>đủ</w:t>
            </w:r>
            <w:proofErr w:type="spellEnd"/>
            <w:r w:rsidR="00076F8F">
              <w:t xml:space="preserve"> </w:t>
            </w:r>
            <w:proofErr w:type="spellStart"/>
            <w:r w:rsidR="00076F8F">
              <w:t>thông</w:t>
            </w:r>
            <w:proofErr w:type="spellEnd"/>
            <w:r w:rsidR="00076F8F">
              <w:t xml:space="preserve"> tin”</w:t>
            </w:r>
          </w:p>
          <w:p w14:paraId="79116656" w14:textId="77777777" w:rsidR="00076F8F" w:rsidRDefault="00076F8F" w:rsidP="001D1638">
            <w:pPr>
              <w:spacing w:after="0"/>
            </w:pPr>
          </w:p>
          <w:p w14:paraId="2B8FF93D" w14:textId="64825319" w:rsidR="00076F8F" w:rsidRDefault="00127D4D" w:rsidP="001D1638">
            <w:pPr>
              <w:spacing w:after="0"/>
            </w:pPr>
            <w:r>
              <w:t>When username is not unique</w:t>
            </w:r>
            <w:r w:rsidR="00076F8F">
              <w:t xml:space="preserve"> -&gt; </w:t>
            </w:r>
            <w:r>
              <w:t>Alert</w:t>
            </w:r>
            <w:r w:rsidR="00076F8F">
              <w:t>: “</w:t>
            </w:r>
            <w:proofErr w:type="spellStart"/>
            <w:r w:rsidR="00076F8F">
              <w:t>tài</w:t>
            </w:r>
            <w:proofErr w:type="spellEnd"/>
            <w:r w:rsidR="00076F8F">
              <w:t xml:space="preserve"> </w:t>
            </w:r>
            <w:proofErr w:type="spellStart"/>
            <w:r w:rsidR="00076F8F">
              <w:t>khoản</w:t>
            </w:r>
            <w:proofErr w:type="spellEnd"/>
            <w:r w:rsidR="00076F8F">
              <w:t xml:space="preserve"> </w:t>
            </w:r>
            <w:proofErr w:type="spellStart"/>
            <w:r w:rsidR="00076F8F">
              <w:t>này</w:t>
            </w:r>
            <w:proofErr w:type="spellEnd"/>
            <w:r w:rsidR="00076F8F">
              <w:t xml:space="preserve"> </w:t>
            </w:r>
            <w:proofErr w:type="spellStart"/>
            <w:r w:rsidR="00076F8F">
              <w:t>đã</w:t>
            </w:r>
            <w:proofErr w:type="spellEnd"/>
            <w:r w:rsidR="00076F8F">
              <w:t xml:space="preserve"> </w:t>
            </w:r>
            <w:proofErr w:type="spellStart"/>
            <w:r w:rsidR="00076F8F">
              <w:t>tồn</w:t>
            </w:r>
            <w:proofErr w:type="spellEnd"/>
            <w:r w:rsidR="00076F8F">
              <w:t xml:space="preserve"> </w:t>
            </w:r>
            <w:proofErr w:type="spellStart"/>
            <w:r w:rsidR="00076F8F">
              <w:t>tại</w:t>
            </w:r>
            <w:proofErr w:type="spellEnd"/>
            <w:r w:rsidR="00076F8F">
              <w:t>”</w:t>
            </w:r>
          </w:p>
          <w:p w14:paraId="4D5966B6" w14:textId="77777777" w:rsidR="00076F8F" w:rsidRDefault="00076F8F" w:rsidP="001D1638">
            <w:pPr>
              <w:spacing w:after="0"/>
            </w:pPr>
          </w:p>
          <w:p w14:paraId="66E1196B" w14:textId="4BEA5E66" w:rsidR="00076F8F" w:rsidRDefault="00DA69DD" w:rsidP="001D1638">
            <w:pPr>
              <w:spacing w:after="0"/>
            </w:pPr>
            <w:r>
              <w:t>When password length is less than 8</w:t>
            </w:r>
            <w:r w:rsidR="00076F8F">
              <w:t xml:space="preserve"> -&gt; </w:t>
            </w:r>
            <w:r>
              <w:t>Alert</w:t>
            </w:r>
            <w:r w:rsidR="00076F8F">
              <w:t>: “</w:t>
            </w:r>
            <w:proofErr w:type="spellStart"/>
            <w:r w:rsidR="00076F8F">
              <w:t>Mật</w:t>
            </w:r>
            <w:proofErr w:type="spellEnd"/>
            <w:r w:rsidR="00076F8F">
              <w:t xml:space="preserve"> </w:t>
            </w:r>
            <w:proofErr w:type="spellStart"/>
            <w:r w:rsidR="00076F8F">
              <w:t>khẩu</w:t>
            </w:r>
            <w:proofErr w:type="spellEnd"/>
            <w:r w:rsidR="00076F8F">
              <w:t xml:space="preserve"> </w:t>
            </w:r>
            <w:proofErr w:type="spellStart"/>
            <w:r w:rsidR="00076F8F">
              <w:t>không</w:t>
            </w:r>
            <w:proofErr w:type="spellEnd"/>
            <w:r w:rsidR="00076F8F">
              <w:t xml:space="preserve"> </w:t>
            </w:r>
            <w:proofErr w:type="spellStart"/>
            <w:r w:rsidR="00076F8F">
              <w:t>hợp</w:t>
            </w:r>
            <w:proofErr w:type="spellEnd"/>
            <w:r w:rsidR="00076F8F">
              <w:t xml:space="preserve"> </w:t>
            </w:r>
            <w:proofErr w:type="spellStart"/>
            <w:r w:rsidR="00076F8F">
              <w:t>lệ</w:t>
            </w:r>
            <w:proofErr w:type="spellEnd"/>
            <w:r>
              <w:t xml:space="preserve">, </w:t>
            </w:r>
            <w:proofErr w:type="spellStart"/>
            <w:r>
              <w:t>ít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8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>,</w:t>
            </w:r>
            <w:r w:rsidR="00076F8F">
              <w:t xml:space="preserve"> </w:t>
            </w:r>
            <w:proofErr w:type="spellStart"/>
            <w:r w:rsidR="00076F8F">
              <w:t>xin</w:t>
            </w:r>
            <w:proofErr w:type="spellEnd"/>
            <w:r w:rsidR="00076F8F">
              <w:t xml:space="preserve"> </w:t>
            </w:r>
            <w:proofErr w:type="spellStart"/>
            <w:r w:rsidR="00076F8F">
              <w:t>mời</w:t>
            </w:r>
            <w:proofErr w:type="spellEnd"/>
            <w:r w:rsidR="00076F8F">
              <w:t xml:space="preserve"> </w:t>
            </w:r>
            <w:proofErr w:type="spellStart"/>
            <w:r w:rsidR="00076F8F">
              <w:t>nhập</w:t>
            </w:r>
            <w:proofErr w:type="spellEnd"/>
            <w:r w:rsidR="00076F8F">
              <w:t xml:space="preserve"> </w:t>
            </w:r>
            <w:proofErr w:type="spellStart"/>
            <w:r w:rsidR="00076F8F">
              <w:t>lại</w:t>
            </w:r>
            <w:proofErr w:type="spellEnd"/>
            <w:r w:rsidR="00076F8F">
              <w:t>”</w:t>
            </w:r>
          </w:p>
          <w:p w14:paraId="6499190D" w14:textId="77777777" w:rsidR="00076F8F" w:rsidRDefault="00076F8F" w:rsidP="001D1638">
            <w:pPr>
              <w:spacing w:after="0"/>
            </w:pPr>
          </w:p>
          <w:p w14:paraId="6062F93D" w14:textId="42EA0010" w:rsidR="00076F8F" w:rsidRPr="00391794" w:rsidRDefault="00DA69DD" w:rsidP="00DA69DD">
            <w:pPr>
              <w:spacing w:after="0"/>
            </w:pPr>
            <w:r>
              <w:t>When phone number is wrong</w:t>
            </w:r>
            <w:r w:rsidR="00076F8F">
              <w:t xml:space="preserve"> -&gt; </w:t>
            </w:r>
            <w:r>
              <w:t>Alert</w:t>
            </w:r>
            <w:r w:rsidR="00076F8F">
              <w:t>: “</w:t>
            </w:r>
            <w:proofErr w:type="spellStart"/>
            <w:r w:rsidR="00076F8F">
              <w:t>Số</w:t>
            </w:r>
            <w:proofErr w:type="spellEnd"/>
            <w:r w:rsidR="00076F8F">
              <w:t xml:space="preserve"> </w:t>
            </w:r>
            <w:proofErr w:type="spellStart"/>
            <w:r w:rsidR="00076F8F">
              <w:t>điện</w:t>
            </w:r>
            <w:proofErr w:type="spellEnd"/>
            <w:r w:rsidR="00076F8F">
              <w:t xml:space="preserve"> </w:t>
            </w:r>
            <w:proofErr w:type="spellStart"/>
            <w:r w:rsidR="00076F8F">
              <w:t>thoại</w:t>
            </w:r>
            <w:proofErr w:type="spellEnd"/>
            <w:r w:rsidR="00076F8F">
              <w:t xml:space="preserve"> </w:t>
            </w:r>
            <w:proofErr w:type="spellStart"/>
            <w:r w:rsidR="00076F8F">
              <w:t>phải</w:t>
            </w:r>
            <w:proofErr w:type="spellEnd"/>
            <w:r w:rsidR="00076F8F">
              <w:t xml:space="preserve"> </w:t>
            </w:r>
            <w:proofErr w:type="spellStart"/>
            <w:r w:rsidR="00076F8F">
              <w:t>đúng</w:t>
            </w:r>
            <w:proofErr w:type="spellEnd"/>
            <w:r w:rsidR="00076F8F">
              <w:t xml:space="preserve"> </w:t>
            </w:r>
            <w:proofErr w:type="spellStart"/>
            <w:r w:rsidR="00076F8F">
              <w:t>định</w:t>
            </w:r>
            <w:proofErr w:type="spellEnd"/>
            <w:r w:rsidR="00076F8F">
              <w:t xml:space="preserve"> </w:t>
            </w:r>
            <w:proofErr w:type="spellStart"/>
            <w:r w:rsidR="00076F8F">
              <w:t>dạng</w:t>
            </w:r>
            <w:proofErr w:type="spellEnd"/>
            <w:r w:rsidR="00076F8F">
              <w:t xml:space="preserve"> </w:t>
            </w:r>
            <w:proofErr w:type="spellStart"/>
            <w:r w:rsidR="00076F8F">
              <w:t>hoặc</w:t>
            </w:r>
            <w:proofErr w:type="spellEnd"/>
            <w:r w:rsidR="00076F8F">
              <w:t xml:space="preserve"> </w:t>
            </w:r>
            <w:proofErr w:type="spellStart"/>
            <w:r w:rsidR="00076F8F">
              <w:t>đã</w:t>
            </w:r>
            <w:proofErr w:type="spellEnd"/>
            <w:r w:rsidR="00076F8F">
              <w:t xml:space="preserve"> </w:t>
            </w:r>
            <w:proofErr w:type="spellStart"/>
            <w:r w:rsidR="00076F8F">
              <w:t>tồn</w:t>
            </w:r>
            <w:proofErr w:type="spellEnd"/>
            <w:r w:rsidR="00076F8F">
              <w:t xml:space="preserve"> </w:t>
            </w:r>
            <w:proofErr w:type="spellStart"/>
            <w:r w:rsidR="00076F8F">
              <w:t>tại</w:t>
            </w:r>
            <w:proofErr w:type="spellEnd"/>
            <w:r w:rsidR="00076F8F">
              <w:t>”</w:t>
            </w:r>
          </w:p>
        </w:tc>
      </w:tr>
    </w:tbl>
    <w:p w14:paraId="30A81F8D" w14:textId="77777777" w:rsidR="003C1ED6" w:rsidRPr="00076F8F" w:rsidRDefault="003C1ED6" w:rsidP="00076F8F">
      <w:pPr>
        <w:pStyle w:val="BodyText"/>
      </w:pPr>
    </w:p>
    <w:p w14:paraId="1F5B6D2E" w14:textId="729E7F3C" w:rsidR="00E34D38" w:rsidRDefault="003C1ED6" w:rsidP="00E34D38">
      <w:pPr>
        <w:pStyle w:val="Heading2"/>
        <w:ind w:left="720" w:hanging="720"/>
      </w:pPr>
      <w:bookmarkStart w:id="37" w:name="_Toc495870562"/>
      <w:bookmarkStart w:id="38" w:name="_Toc495870673"/>
      <w:r>
        <w:lastRenderedPageBreak/>
        <w:t>Login screen</w:t>
      </w:r>
      <w:bookmarkEnd w:id="37"/>
      <w:bookmarkEnd w:id="38"/>
    </w:p>
    <w:p w14:paraId="38A8BB92" w14:textId="029699CE" w:rsidR="003C1ED6" w:rsidRDefault="006C43B4" w:rsidP="003C1ED6">
      <w:pPr>
        <w:pStyle w:val="BodyText"/>
      </w:pPr>
      <w:r w:rsidRPr="00DA5163">
        <w:rPr>
          <w:noProof/>
          <w:lang w:eastAsia="en-US"/>
        </w:rPr>
        <w:drawing>
          <wp:inline distT="0" distB="0" distL="0" distR="0" wp14:anchorId="66972DC1" wp14:editId="50C32E9D">
            <wp:extent cx="5943600" cy="3236899"/>
            <wp:effectExtent l="0" t="0" r="0" b="1905"/>
            <wp:docPr id="7" name="Picture 7" descr="C:\Users\Admin\Pictures\dangnh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dangnha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02449" w14:textId="77777777" w:rsidR="006C43B4" w:rsidRDefault="006C43B4" w:rsidP="003C1ED6">
      <w:pPr>
        <w:pStyle w:val="BodyText"/>
      </w:pPr>
    </w:p>
    <w:tbl>
      <w:tblPr>
        <w:tblW w:w="104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51"/>
        <w:gridCol w:w="9"/>
        <w:gridCol w:w="2408"/>
        <w:gridCol w:w="180"/>
        <w:gridCol w:w="1641"/>
        <w:gridCol w:w="1779"/>
        <w:gridCol w:w="2756"/>
      </w:tblGrid>
      <w:tr w:rsidR="00AB35A4" w:rsidRPr="007F7CF5" w14:paraId="1C3EE5E9" w14:textId="77777777" w:rsidTr="001D1638">
        <w:tc>
          <w:tcPr>
            <w:tcW w:w="1651" w:type="dxa"/>
            <w:shd w:val="clear" w:color="auto" w:fill="CCFFCC"/>
          </w:tcPr>
          <w:p w14:paraId="62FB08BD" w14:textId="77777777" w:rsidR="00AB35A4" w:rsidRPr="009A1054" w:rsidRDefault="00AB35A4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</w:t>
            </w:r>
          </w:p>
        </w:tc>
        <w:tc>
          <w:tcPr>
            <w:tcW w:w="8773" w:type="dxa"/>
            <w:gridSpan w:val="6"/>
            <w:shd w:val="clear" w:color="auto" w:fill="auto"/>
          </w:tcPr>
          <w:p w14:paraId="538B2608" w14:textId="77777777" w:rsidR="00AB35A4" w:rsidRPr="007F7CF5" w:rsidRDefault="00AB35A4" w:rsidP="001D1638">
            <w:pPr>
              <w:tabs>
                <w:tab w:val="left" w:pos="3135"/>
              </w:tabs>
              <w:spacing w:after="0"/>
            </w:pPr>
            <w:r>
              <w:t>Login user - login</w:t>
            </w:r>
          </w:p>
        </w:tc>
      </w:tr>
      <w:tr w:rsidR="00AB35A4" w:rsidRPr="00AA1BDB" w14:paraId="2924678B" w14:textId="77777777" w:rsidTr="001D1638">
        <w:trPr>
          <w:trHeight w:val="85"/>
        </w:trPr>
        <w:tc>
          <w:tcPr>
            <w:tcW w:w="1660" w:type="dxa"/>
            <w:gridSpan w:val="2"/>
            <w:shd w:val="clear" w:color="auto" w:fill="CCFFCC"/>
          </w:tcPr>
          <w:p w14:paraId="3406EFCA" w14:textId="77777777" w:rsidR="00AB35A4" w:rsidRPr="009A1054" w:rsidRDefault="00AB35A4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8764" w:type="dxa"/>
            <w:gridSpan w:val="5"/>
            <w:shd w:val="clear" w:color="auto" w:fill="auto"/>
          </w:tcPr>
          <w:p w14:paraId="0929F18D" w14:textId="4284053F" w:rsidR="00AB35A4" w:rsidRPr="00AA1BDB" w:rsidRDefault="00AB35A4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 xml:space="preserve">Screen </w:t>
            </w:r>
            <w:proofErr w:type="spellStart"/>
            <w:r>
              <w:rPr>
                <w:rFonts w:cs="Tahoma"/>
              </w:rPr>
              <w:t>fo</w:t>
            </w:r>
            <w:proofErr w:type="spellEnd"/>
            <w:r>
              <w:rPr>
                <w:rFonts w:cs="Tahoma"/>
              </w:rPr>
              <w:t xml:space="preserve"> user to login </w:t>
            </w:r>
          </w:p>
        </w:tc>
      </w:tr>
      <w:tr w:rsidR="00AB35A4" w:rsidRPr="00AA1BDB" w14:paraId="7C006BFC" w14:textId="77777777" w:rsidTr="001D1638">
        <w:tc>
          <w:tcPr>
            <w:tcW w:w="1660" w:type="dxa"/>
            <w:gridSpan w:val="2"/>
            <w:shd w:val="clear" w:color="auto" w:fill="CCFFCC"/>
          </w:tcPr>
          <w:p w14:paraId="74A5179C" w14:textId="77777777" w:rsidR="00AB35A4" w:rsidRPr="009A1054" w:rsidRDefault="00AB35A4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Access</w:t>
            </w:r>
          </w:p>
        </w:tc>
        <w:tc>
          <w:tcPr>
            <w:tcW w:w="8764" w:type="dxa"/>
            <w:gridSpan w:val="5"/>
            <w:shd w:val="clear" w:color="auto" w:fill="auto"/>
          </w:tcPr>
          <w:p w14:paraId="7C87ACE3" w14:textId="2D4EA37A" w:rsidR="00AB35A4" w:rsidRPr="000A3422" w:rsidRDefault="00AB35A4" w:rsidP="001D1638">
            <w:pPr>
              <w:spacing w:after="0"/>
              <w:rPr>
                <w:rFonts w:cs="Tahoma"/>
                <w:color w:val="002060"/>
              </w:rPr>
            </w:pPr>
            <w:r>
              <w:rPr>
                <w:rFonts w:cs="Tahoma"/>
              </w:rPr>
              <w:t>User input info and press login</w:t>
            </w:r>
          </w:p>
        </w:tc>
      </w:tr>
      <w:tr w:rsidR="00AB35A4" w:rsidRPr="009A1054" w14:paraId="03E58843" w14:textId="77777777" w:rsidTr="001D1638">
        <w:trPr>
          <w:trHeight w:val="499"/>
        </w:trPr>
        <w:tc>
          <w:tcPr>
            <w:tcW w:w="10424" w:type="dxa"/>
            <w:gridSpan w:val="7"/>
            <w:shd w:val="clear" w:color="auto" w:fill="auto"/>
          </w:tcPr>
          <w:p w14:paraId="373B9590" w14:textId="77777777" w:rsidR="00AB35A4" w:rsidRPr="009A1054" w:rsidRDefault="00AB35A4" w:rsidP="001D1638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Content</w:t>
            </w:r>
          </w:p>
        </w:tc>
      </w:tr>
      <w:tr w:rsidR="00AB35A4" w:rsidRPr="009A1054" w14:paraId="3CC414B8" w14:textId="77777777" w:rsidTr="001D1638">
        <w:tc>
          <w:tcPr>
            <w:tcW w:w="1660" w:type="dxa"/>
            <w:gridSpan w:val="2"/>
            <w:shd w:val="clear" w:color="auto" w:fill="CCFFCC"/>
          </w:tcPr>
          <w:p w14:paraId="17A928BE" w14:textId="77777777" w:rsidR="00AB35A4" w:rsidRPr="009A1054" w:rsidRDefault="00AB35A4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Item</w:t>
            </w:r>
          </w:p>
        </w:tc>
        <w:tc>
          <w:tcPr>
            <w:tcW w:w="2408" w:type="dxa"/>
            <w:shd w:val="clear" w:color="auto" w:fill="CCFFCC"/>
          </w:tcPr>
          <w:p w14:paraId="4F8CAF8E" w14:textId="77777777" w:rsidR="00AB35A4" w:rsidRPr="009A1054" w:rsidRDefault="00AB35A4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Type</w:t>
            </w:r>
          </w:p>
        </w:tc>
        <w:tc>
          <w:tcPr>
            <w:tcW w:w="1821" w:type="dxa"/>
            <w:gridSpan w:val="2"/>
            <w:shd w:val="clear" w:color="auto" w:fill="CCFFCC"/>
          </w:tcPr>
          <w:p w14:paraId="6337ACB5" w14:textId="77777777" w:rsidR="00AB35A4" w:rsidRPr="009A1054" w:rsidRDefault="00AB35A4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Data</w:t>
            </w:r>
          </w:p>
        </w:tc>
        <w:tc>
          <w:tcPr>
            <w:tcW w:w="4535" w:type="dxa"/>
            <w:gridSpan w:val="2"/>
            <w:shd w:val="clear" w:color="auto" w:fill="CCFFCC"/>
          </w:tcPr>
          <w:p w14:paraId="69E97896" w14:textId="77777777" w:rsidR="00AB35A4" w:rsidRPr="009A1054" w:rsidRDefault="00AB35A4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</w:tr>
      <w:tr w:rsidR="00AB35A4" w:rsidRPr="00034322" w14:paraId="73D3BFCC" w14:textId="77777777" w:rsidTr="001D1638">
        <w:tc>
          <w:tcPr>
            <w:tcW w:w="1660" w:type="dxa"/>
            <w:gridSpan w:val="2"/>
          </w:tcPr>
          <w:p w14:paraId="495BA4D8" w14:textId="77777777" w:rsidR="00AB35A4" w:rsidRDefault="00AB35A4" w:rsidP="001D1638">
            <w:pPr>
              <w:spacing w:after="0"/>
            </w:pP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2408" w:type="dxa"/>
          </w:tcPr>
          <w:p w14:paraId="5BCFCFAE" w14:textId="77777777" w:rsidR="00AB35A4" w:rsidRDefault="00AB35A4" w:rsidP="001D1638">
            <w:pPr>
              <w:spacing w:after="0"/>
            </w:pPr>
            <w:r>
              <w:t>Text Field - String</w:t>
            </w:r>
          </w:p>
        </w:tc>
        <w:tc>
          <w:tcPr>
            <w:tcW w:w="1821" w:type="dxa"/>
            <w:gridSpan w:val="2"/>
          </w:tcPr>
          <w:p w14:paraId="4E5F1E8D" w14:textId="77777777" w:rsidR="00AB35A4" w:rsidRPr="00391794" w:rsidRDefault="00AB35A4" w:rsidP="001D1638">
            <w:pPr>
              <w:spacing w:after="0"/>
            </w:pPr>
          </w:p>
        </w:tc>
        <w:tc>
          <w:tcPr>
            <w:tcW w:w="4535" w:type="dxa"/>
            <w:gridSpan w:val="2"/>
          </w:tcPr>
          <w:p w14:paraId="3223E6FB" w14:textId="25B2198D" w:rsidR="00AB35A4" w:rsidRDefault="00AB35A4" w:rsidP="001D1638">
            <w:pPr>
              <w:spacing w:after="0"/>
            </w:pPr>
            <w:r>
              <w:t>Username of user</w:t>
            </w:r>
          </w:p>
          <w:p w14:paraId="26610A45" w14:textId="3DB4D24D" w:rsidR="00AB35A4" w:rsidRDefault="00AB35A4" w:rsidP="001D1638">
            <w:pPr>
              <w:spacing w:after="0"/>
            </w:pPr>
            <w:r>
              <w:t>This field is required</w:t>
            </w:r>
          </w:p>
        </w:tc>
      </w:tr>
      <w:tr w:rsidR="00AB35A4" w:rsidRPr="00034322" w14:paraId="765CA7E2" w14:textId="77777777" w:rsidTr="001D1638">
        <w:tc>
          <w:tcPr>
            <w:tcW w:w="1660" w:type="dxa"/>
            <w:gridSpan w:val="2"/>
          </w:tcPr>
          <w:p w14:paraId="1D71E0EF" w14:textId="77777777" w:rsidR="00AB35A4" w:rsidRDefault="00AB35A4" w:rsidP="001D1638">
            <w:pPr>
              <w:spacing w:after="0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2408" w:type="dxa"/>
          </w:tcPr>
          <w:p w14:paraId="34CEF2FD" w14:textId="77777777" w:rsidR="00AB35A4" w:rsidRDefault="00AB35A4" w:rsidP="001D1638">
            <w:pPr>
              <w:spacing w:after="0"/>
            </w:pPr>
            <w:r>
              <w:t>Text Field - Password</w:t>
            </w:r>
          </w:p>
        </w:tc>
        <w:tc>
          <w:tcPr>
            <w:tcW w:w="1821" w:type="dxa"/>
            <w:gridSpan w:val="2"/>
          </w:tcPr>
          <w:p w14:paraId="024C964D" w14:textId="77777777" w:rsidR="00AB35A4" w:rsidRPr="00391794" w:rsidRDefault="00AB35A4" w:rsidP="001D1638">
            <w:pPr>
              <w:spacing w:after="0"/>
            </w:pPr>
          </w:p>
        </w:tc>
        <w:tc>
          <w:tcPr>
            <w:tcW w:w="4535" w:type="dxa"/>
            <w:gridSpan w:val="2"/>
          </w:tcPr>
          <w:p w14:paraId="4F2EB8E6" w14:textId="3335654B" w:rsidR="00AB35A4" w:rsidRDefault="00AB35A4" w:rsidP="001D1638">
            <w:pPr>
              <w:spacing w:after="0"/>
            </w:pPr>
            <w:r>
              <w:t>Password</w:t>
            </w:r>
          </w:p>
          <w:p w14:paraId="4E7840D9" w14:textId="013C2B3B" w:rsidR="00AB35A4" w:rsidRDefault="00AB35A4" w:rsidP="001D1638">
            <w:pPr>
              <w:spacing w:after="0"/>
            </w:pPr>
            <w:r>
              <w:t>This field is required</w:t>
            </w:r>
          </w:p>
        </w:tc>
      </w:tr>
      <w:tr w:rsidR="00AB35A4" w:rsidRPr="00034322" w14:paraId="46F7A002" w14:textId="77777777" w:rsidTr="001D1638">
        <w:tc>
          <w:tcPr>
            <w:tcW w:w="1660" w:type="dxa"/>
            <w:gridSpan w:val="2"/>
          </w:tcPr>
          <w:p w14:paraId="5BA18E3F" w14:textId="77777777" w:rsidR="00AB35A4" w:rsidRDefault="00AB35A4" w:rsidP="001D1638">
            <w:pPr>
              <w:spacing w:after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2408" w:type="dxa"/>
          </w:tcPr>
          <w:p w14:paraId="5FDAFE8C" w14:textId="77777777" w:rsidR="00AB35A4" w:rsidRDefault="00AB35A4" w:rsidP="001D1638">
            <w:pPr>
              <w:spacing w:after="0"/>
            </w:pPr>
            <w:r>
              <w:t>Button</w:t>
            </w:r>
          </w:p>
        </w:tc>
        <w:tc>
          <w:tcPr>
            <w:tcW w:w="1821" w:type="dxa"/>
            <w:gridSpan w:val="2"/>
          </w:tcPr>
          <w:p w14:paraId="6F641DC5" w14:textId="77777777" w:rsidR="00AB35A4" w:rsidRPr="00391794" w:rsidRDefault="00AB35A4" w:rsidP="001D1638">
            <w:pPr>
              <w:spacing w:after="0"/>
            </w:pPr>
          </w:p>
        </w:tc>
        <w:tc>
          <w:tcPr>
            <w:tcW w:w="4535" w:type="dxa"/>
            <w:gridSpan w:val="2"/>
          </w:tcPr>
          <w:p w14:paraId="6ED6F165" w14:textId="1B39DB51" w:rsidR="00AB35A4" w:rsidRDefault="00AB35A4" w:rsidP="001D1638">
            <w:pPr>
              <w:spacing w:after="0"/>
            </w:pPr>
            <w:r>
              <w:t>Perform login</w:t>
            </w:r>
          </w:p>
        </w:tc>
      </w:tr>
      <w:tr w:rsidR="00AB35A4" w:rsidRPr="009A1054" w14:paraId="4DB7E7B9" w14:textId="77777777" w:rsidTr="001D1638">
        <w:trPr>
          <w:trHeight w:val="499"/>
        </w:trPr>
        <w:tc>
          <w:tcPr>
            <w:tcW w:w="10424" w:type="dxa"/>
            <w:gridSpan w:val="7"/>
            <w:shd w:val="clear" w:color="auto" w:fill="auto"/>
          </w:tcPr>
          <w:p w14:paraId="24C2515B" w14:textId="77777777" w:rsidR="00AB35A4" w:rsidRPr="009A1054" w:rsidRDefault="00AB35A4" w:rsidP="001D1638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Actions</w:t>
            </w:r>
          </w:p>
        </w:tc>
      </w:tr>
      <w:tr w:rsidR="00AB35A4" w:rsidRPr="009A1054" w14:paraId="0D22D2A7" w14:textId="77777777" w:rsidTr="001D1638">
        <w:tc>
          <w:tcPr>
            <w:tcW w:w="1660" w:type="dxa"/>
            <w:gridSpan w:val="2"/>
            <w:shd w:val="clear" w:color="auto" w:fill="CCFFCC"/>
          </w:tcPr>
          <w:p w14:paraId="234191FB" w14:textId="77777777" w:rsidR="00AB35A4" w:rsidRPr="009A1054" w:rsidRDefault="00AB35A4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Action Name</w:t>
            </w:r>
          </w:p>
        </w:tc>
        <w:tc>
          <w:tcPr>
            <w:tcW w:w="2588" w:type="dxa"/>
            <w:gridSpan w:val="2"/>
            <w:shd w:val="clear" w:color="auto" w:fill="CCFFCC"/>
          </w:tcPr>
          <w:p w14:paraId="258A01A2" w14:textId="77777777" w:rsidR="00AB35A4" w:rsidRPr="009A1054" w:rsidRDefault="00AB35A4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3420" w:type="dxa"/>
            <w:gridSpan w:val="2"/>
            <w:shd w:val="clear" w:color="auto" w:fill="CCFFCC"/>
          </w:tcPr>
          <w:p w14:paraId="3A6D6736" w14:textId="77777777" w:rsidR="00AB35A4" w:rsidRPr="009A1054" w:rsidRDefault="00AB35A4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Success</w:t>
            </w:r>
          </w:p>
        </w:tc>
        <w:tc>
          <w:tcPr>
            <w:tcW w:w="2756" w:type="dxa"/>
            <w:shd w:val="clear" w:color="auto" w:fill="CCFFCC"/>
          </w:tcPr>
          <w:p w14:paraId="121D67C6" w14:textId="77777777" w:rsidR="00AB35A4" w:rsidRPr="009A1054" w:rsidRDefault="00AB35A4" w:rsidP="001D1638">
            <w:pPr>
              <w:spacing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Failure</w:t>
            </w:r>
          </w:p>
        </w:tc>
      </w:tr>
      <w:tr w:rsidR="00AB35A4" w:rsidRPr="00391794" w14:paraId="171B4EF2" w14:textId="77777777" w:rsidTr="001D1638">
        <w:trPr>
          <w:trHeight w:val="3770"/>
        </w:trPr>
        <w:tc>
          <w:tcPr>
            <w:tcW w:w="1660" w:type="dxa"/>
            <w:gridSpan w:val="2"/>
          </w:tcPr>
          <w:p w14:paraId="0BF7FB3B" w14:textId="14A8A2F1" w:rsidR="00AB35A4" w:rsidRPr="00391794" w:rsidRDefault="000403FB" w:rsidP="001D1638">
            <w:pPr>
              <w:spacing w:after="0"/>
            </w:pPr>
            <w:r>
              <w:lastRenderedPageBreak/>
              <w:t>Login</w:t>
            </w:r>
          </w:p>
        </w:tc>
        <w:tc>
          <w:tcPr>
            <w:tcW w:w="2588" w:type="dxa"/>
            <w:gridSpan w:val="2"/>
          </w:tcPr>
          <w:p w14:paraId="436DC081" w14:textId="5CB335CE" w:rsidR="00AB35A4" w:rsidRPr="00020545" w:rsidRDefault="000403FB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When user input data and press “</w:t>
            </w:r>
            <w:proofErr w:type="spellStart"/>
            <w:r>
              <w:rPr>
                <w:rFonts w:cs="Tahoma"/>
              </w:rPr>
              <w:t>Đăng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nhập</w:t>
            </w:r>
            <w:proofErr w:type="spellEnd"/>
            <w:r>
              <w:rPr>
                <w:rFonts w:cs="Tahoma"/>
              </w:rPr>
              <w:t>”, data will be send to server and validate for login</w:t>
            </w:r>
          </w:p>
        </w:tc>
        <w:tc>
          <w:tcPr>
            <w:tcW w:w="3420" w:type="dxa"/>
            <w:gridSpan w:val="2"/>
          </w:tcPr>
          <w:p w14:paraId="647EE5EF" w14:textId="7830BA73" w:rsidR="00AB35A4" w:rsidRPr="00701C5A" w:rsidRDefault="000403FB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Login successful and redirect to homepage</w:t>
            </w:r>
          </w:p>
        </w:tc>
        <w:tc>
          <w:tcPr>
            <w:tcW w:w="2756" w:type="dxa"/>
          </w:tcPr>
          <w:p w14:paraId="239FDD65" w14:textId="638FFF37" w:rsidR="00AB35A4" w:rsidRDefault="000403FB" w:rsidP="001D1638">
            <w:pPr>
              <w:spacing w:after="0"/>
            </w:pPr>
            <w:r>
              <w:t>When any required field is missing</w:t>
            </w:r>
            <w:r w:rsidR="00AB35A4">
              <w:t xml:space="preserve"> -&gt; </w:t>
            </w:r>
            <w:r>
              <w:t>Alert</w:t>
            </w:r>
            <w:r w:rsidR="00AB35A4">
              <w:t>: “</w:t>
            </w:r>
            <w:proofErr w:type="spellStart"/>
            <w:r w:rsidR="00AB35A4">
              <w:t>Hãy</w:t>
            </w:r>
            <w:proofErr w:type="spellEnd"/>
            <w:r w:rsidR="00AB35A4">
              <w:t xml:space="preserve"> </w:t>
            </w:r>
            <w:proofErr w:type="spellStart"/>
            <w:r w:rsidR="00AB35A4">
              <w:t>điền</w:t>
            </w:r>
            <w:proofErr w:type="spellEnd"/>
            <w:r w:rsidR="00AB35A4">
              <w:t xml:space="preserve"> </w:t>
            </w:r>
            <w:proofErr w:type="spellStart"/>
            <w:r w:rsidR="00AB35A4">
              <w:t>đầy</w:t>
            </w:r>
            <w:proofErr w:type="spellEnd"/>
            <w:r w:rsidR="00AB35A4">
              <w:t xml:space="preserve"> </w:t>
            </w:r>
            <w:proofErr w:type="spellStart"/>
            <w:r w:rsidR="00AB35A4">
              <w:t>đủ</w:t>
            </w:r>
            <w:proofErr w:type="spellEnd"/>
            <w:r w:rsidR="00AB35A4">
              <w:t xml:space="preserve"> </w:t>
            </w:r>
            <w:proofErr w:type="spellStart"/>
            <w:r w:rsidR="00AB35A4">
              <w:t>thông</w:t>
            </w:r>
            <w:proofErr w:type="spellEnd"/>
            <w:r w:rsidR="00AB35A4">
              <w:t xml:space="preserve"> tin”</w:t>
            </w:r>
          </w:p>
          <w:p w14:paraId="46FD2D7A" w14:textId="77777777" w:rsidR="00AB35A4" w:rsidRDefault="00AB35A4" w:rsidP="001D1638">
            <w:pPr>
              <w:spacing w:after="0"/>
            </w:pPr>
          </w:p>
          <w:p w14:paraId="5132C5C0" w14:textId="626C477D" w:rsidR="00AB35A4" w:rsidRDefault="000403FB" w:rsidP="001D1638">
            <w:pPr>
              <w:spacing w:after="0"/>
            </w:pPr>
            <w:r>
              <w:t xml:space="preserve">When </w:t>
            </w:r>
            <w:proofErr w:type="spellStart"/>
            <w:r>
              <w:t>usename</w:t>
            </w:r>
            <w:proofErr w:type="spellEnd"/>
            <w:r>
              <w:t xml:space="preserve"> doesn’t exist</w:t>
            </w:r>
            <w:r w:rsidR="00AB35A4">
              <w:t xml:space="preserve">&gt; </w:t>
            </w:r>
            <w:r>
              <w:t>Alert</w:t>
            </w:r>
            <w:r w:rsidR="00AB35A4">
              <w:t>: “</w:t>
            </w:r>
            <w:proofErr w:type="spellStart"/>
            <w:r w:rsidR="00AB35A4">
              <w:t>tài</w:t>
            </w:r>
            <w:proofErr w:type="spellEnd"/>
            <w:r w:rsidR="00AB35A4">
              <w:t xml:space="preserve"> </w:t>
            </w:r>
            <w:proofErr w:type="spellStart"/>
            <w:r w:rsidR="00AB35A4">
              <w:t>hoản</w:t>
            </w:r>
            <w:proofErr w:type="spellEnd"/>
            <w:r w:rsidR="00AB35A4">
              <w:t xml:space="preserve"> </w:t>
            </w:r>
            <w:proofErr w:type="spellStart"/>
            <w:r w:rsidR="00AB35A4">
              <w:t>không</w:t>
            </w:r>
            <w:proofErr w:type="spellEnd"/>
            <w:r w:rsidR="00AB35A4">
              <w:t xml:space="preserve"> </w:t>
            </w:r>
            <w:proofErr w:type="spellStart"/>
            <w:r w:rsidR="00AB35A4">
              <w:t>tồn</w:t>
            </w:r>
            <w:proofErr w:type="spellEnd"/>
            <w:r w:rsidR="00AB35A4">
              <w:t xml:space="preserve"> </w:t>
            </w:r>
            <w:proofErr w:type="spellStart"/>
            <w:r w:rsidR="00AB35A4">
              <w:t>tại</w:t>
            </w:r>
            <w:proofErr w:type="spellEnd"/>
            <w:r w:rsidR="00AB35A4">
              <w:t>”</w:t>
            </w:r>
          </w:p>
          <w:p w14:paraId="23D9462C" w14:textId="77777777" w:rsidR="00AB35A4" w:rsidRDefault="00AB35A4" w:rsidP="001D1638">
            <w:pPr>
              <w:spacing w:after="0"/>
            </w:pPr>
          </w:p>
          <w:p w14:paraId="6165BD48" w14:textId="163D5B0E" w:rsidR="00AB35A4" w:rsidRPr="00391794" w:rsidRDefault="000403FB" w:rsidP="000403FB">
            <w:pPr>
              <w:spacing w:after="0"/>
            </w:pPr>
            <w:r>
              <w:t>When password is not correct</w:t>
            </w:r>
            <w:r w:rsidR="00AB35A4">
              <w:t xml:space="preserve"> -&gt; </w:t>
            </w:r>
            <w:r>
              <w:t>Alert</w:t>
            </w:r>
            <w:r w:rsidR="00AB35A4">
              <w:t>: “</w:t>
            </w:r>
            <w:proofErr w:type="spellStart"/>
            <w:r w:rsidR="00AB35A4">
              <w:t>Mật</w:t>
            </w:r>
            <w:proofErr w:type="spellEnd"/>
            <w:r w:rsidR="00AB35A4">
              <w:t xml:space="preserve"> </w:t>
            </w:r>
            <w:proofErr w:type="spellStart"/>
            <w:r w:rsidR="00AB35A4">
              <w:t>khẩu</w:t>
            </w:r>
            <w:proofErr w:type="spellEnd"/>
            <w:r w:rsidR="00AB35A4">
              <w:t xml:space="preserve"> </w:t>
            </w:r>
            <w:proofErr w:type="spellStart"/>
            <w:r w:rsidR="00AB35A4">
              <w:t>của</w:t>
            </w:r>
            <w:proofErr w:type="spellEnd"/>
            <w:r w:rsidR="00AB35A4">
              <w:t xml:space="preserve"> </w:t>
            </w:r>
            <w:proofErr w:type="spellStart"/>
            <w:r w:rsidR="00AB35A4">
              <w:t>bạn</w:t>
            </w:r>
            <w:proofErr w:type="spellEnd"/>
            <w:r w:rsidR="00AB35A4">
              <w:t xml:space="preserve"> </w:t>
            </w:r>
            <w:proofErr w:type="spellStart"/>
            <w:r w:rsidR="00AB35A4">
              <w:t>không</w:t>
            </w:r>
            <w:proofErr w:type="spellEnd"/>
            <w:r w:rsidR="00AB35A4">
              <w:t xml:space="preserve"> </w:t>
            </w:r>
            <w:proofErr w:type="spellStart"/>
            <w:r w:rsidR="00AB35A4">
              <w:t>đúng</w:t>
            </w:r>
            <w:proofErr w:type="spellEnd"/>
            <w:r w:rsidR="00AB35A4">
              <w:t>”</w:t>
            </w:r>
          </w:p>
        </w:tc>
      </w:tr>
    </w:tbl>
    <w:p w14:paraId="276BA225" w14:textId="77777777" w:rsidR="006C43B4" w:rsidRPr="003C1ED6" w:rsidRDefault="006C43B4" w:rsidP="003C1ED6">
      <w:pPr>
        <w:pStyle w:val="BodyText"/>
      </w:pPr>
    </w:p>
    <w:p w14:paraId="440BF8B8" w14:textId="1CC7A725" w:rsidR="00A812BA" w:rsidRDefault="00A94312" w:rsidP="00AE6408">
      <w:pPr>
        <w:pStyle w:val="Heading2"/>
      </w:pPr>
      <w:bookmarkStart w:id="39" w:name="_Toc495870563"/>
      <w:bookmarkStart w:id="40" w:name="_Toc495870674"/>
      <w:r>
        <w:t>Mange match</w:t>
      </w:r>
      <w:bookmarkEnd w:id="39"/>
      <w:bookmarkEnd w:id="40"/>
    </w:p>
    <w:p w14:paraId="1A518523" w14:textId="42DFF6B1" w:rsidR="00AB4C4E" w:rsidRDefault="00A94312" w:rsidP="00A812BA">
      <w:pPr>
        <w:pStyle w:val="Heading3"/>
      </w:pPr>
      <w:bookmarkStart w:id="41" w:name="_Toc495870675"/>
      <w:r>
        <w:t>Create match</w:t>
      </w:r>
      <w:bookmarkEnd w:id="41"/>
    </w:p>
    <w:p w14:paraId="2507BE97" w14:textId="576C124D" w:rsidR="00A94312" w:rsidRDefault="00A94312" w:rsidP="00A94312">
      <w:pPr>
        <w:pStyle w:val="BodyText"/>
      </w:pPr>
      <w:r>
        <w:rPr>
          <w:noProof/>
          <w:lang w:eastAsia="en-US"/>
        </w:rPr>
        <w:drawing>
          <wp:inline distT="0" distB="0" distL="0" distR="0" wp14:anchorId="6806FDC5" wp14:editId="6F425AAF">
            <wp:extent cx="5943600" cy="350075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 matc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EFE5" w14:textId="77777777" w:rsidR="00A94312" w:rsidRDefault="00A94312" w:rsidP="00A94312">
      <w:pPr>
        <w:pStyle w:val="BodyText"/>
      </w:pP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50"/>
        <w:gridCol w:w="9"/>
        <w:gridCol w:w="1410"/>
        <w:gridCol w:w="2843"/>
        <w:gridCol w:w="2306"/>
        <w:gridCol w:w="1970"/>
      </w:tblGrid>
      <w:tr w:rsidR="00A94312" w:rsidRPr="00832EA1" w14:paraId="2D1BA8B4" w14:textId="77777777" w:rsidTr="001D1638">
        <w:tc>
          <w:tcPr>
            <w:tcW w:w="1651" w:type="dxa"/>
            <w:shd w:val="clear" w:color="auto" w:fill="CCFFCC"/>
          </w:tcPr>
          <w:p w14:paraId="0584B9DF" w14:textId="77777777" w:rsidR="00A94312" w:rsidRPr="00832EA1" w:rsidRDefault="00A94312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Screen</w:t>
            </w:r>
          </w:p>
        </w:tc>
        <w:tc>
          <w:tcPr>
            <w:tcW w:w="8537" w:type="dxa"/>
            <w:gridSpan w:val="5"/>
            <w:shd w:val="clear" w:color="auto" w:fill="auto"/>
          </w:tcPr>
          <w:p w14:paraId="4FDB5A15" w14:textId="77777777" w:rsidR="00A94312" w:rsidRPr="00832EA1" w:rsidRDefault="00A94312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 xml:space="preserve">Manage </w:t>
            </w:r>
            <w:proofErr w:type="spellStart"/>
            <w:r>
              <w:rPr>
                <w:rFonts w:cs="Tahoma"/>
              </w:rPr>
              <w:t>mathces</w:t>
            </w:r>
            <w:proofErr w:type="spellEnd"/>
            <w:r w:rsidRPr="00832EA1">
              <w:rPr>
                <w:rFonts w:cs="Tahoma"/>
              </w:rPr>
              <w:t xml:space="preserve"> – </w:t>
            </w:r>
            <w:r>
              <w:rPr>
                <w:rFonts w:cs="Tahoma"/>
              </w:rPr>
              <w:t>Create match</w:t>
            </w:r>
          </w:p>
        </w:tc>
      </w:tr>
      <w:tr w:rsidR="00A94312" w:rsidRPr="00832EA1" w14:paraId="3E64CB38" w14:textId="77777777" w:rsidTr="001D1638">
        <w:tc>
          <w:tcPr>
            <w:tcW w:w="1660" w:type="dxa"/>
            <w:gridSpan w:val="2"/>
            <w:shd w:val="clear" w:color="auto" w:fill="CCFFCC"/>
          </w:tcPr>
          <w:p w14:paraId="1923C966" w14:textId="77777777" w:rsidR="00A94312" w:rsidRPr="00832EA1" w:rsidRDefault="00A94312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Description</w:t>
            </w:r>
          </w:p>
        </w:tc>
        <w:tc>
          <w:tcPr>
            <w:tcW w:w="8528" w:type="dxa"/>
            <w:gridSpan w:val="4"/>
            <w:shd w:val="clear" w:color="auto" w:fill="auto"/>
          </w:tcPr>
          <w:p w14:paraId="0CF216E3" w14:textId="77777777" w:rsidR="00A94312" w:rsidRPr="00A41B18" w:rsidRDefault="00A94312" w:rsidP="001D1638">
            <w:pPr>
              <w:spacing w:after="0"/>
              <w:rPr>
                <w:rFonts w:cs="Tahoma"/>
                <w:lang w:val="vi-VN"/>
              </w:rPr>
            </w:pPr>
            <w:r>
              <w:rPr>
                <w:rFonts w:cs="Tahoma"/>
              </w:rPr>
              <w:t xml:space="preserve">Allow user can create match </w:t>
            </w:r>
          </w:p>
        </w:tc>
      </w:tr>
      <w:tr w:rsidR="00A94312" w:rsidRPr="00832EA1" w14:paraId="26950AE5" w14:textId="77777777" w:rsidTr="001D1638">
        <w:tc>
          <w:tcPr>
            <w:tcW w:w="1660" w:type="dxa"/>
            <w:gridSpan w:val="2"/>
            <w:shd w:val="clear" w:color="auto" w:fill="CCFFCC"/>
          </w:tcPr>
          <w:p w14:paraId="3BD50B7F" w14:textId="77777777" w:rsidR="00A94312" w:rsidRPr="00832EA1" w:rsidRDefault="00A94312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Screen Access</w:t>
            </w:r>
          </w:p>
        </w:tc>
        <w:tc>
          <w:tcPr>
            <w:tcW w:w="8528" w:type="dxa"/>
            <w:gridSpan w:val="4"/>
            <w:shd w:val="clear" w:color="auto" w:fill="auto"/>
          </w:tcPr>
          <w:p w14:paraId="7726CD0B" w14:textId="6590027A" w:rsidR="00A94312" w:rsidRPr="00832EA1" w:rsidRDefault="00A94312" w:rsidP="001D1638">
            <w:pPr>
              <w:spacing w:after="0"/>
              <w:rPr>
                <w:rFonts w:cs="Tahoma"/>
                <w:b/>
                <w:color w:val="000080"/>
              </w:rPr>
            </w:pPr>
            <w:r>
              <w:rPr>
                <w:rFonts w:cs="Tahoma"/>
              </w:rPr>
              <w:t>Press</w:t>
            </w:r>
            <w:r w:rsidR="00124DB4">
              <w:rPr>
                <w:rFonts w:cs="Tahoma"/>
              </w:rPr>
              <w:t xml:space="preserve"> link “Create match” in navigation</w:t>
            </w:r>
            <w:r>
              <w:rPr>
                <w:rFonts w:cs="Tahoma"/>
              </w:rPr>
              <w:t xml:space="preserve"> bar</w:t>
            </w:r>
          </w:p>
        </w:tc>
      </w:tr>
      <w:tr w:rsidR="00A94312" w:rsidRPr="00832EA1" w14:paraId="42759A8C" w14:textId="77777777" w:rsidTr="001D1638">
        <w:trPr>
          <w:trHeight w:val="499"/>
        </w:trPr>
        <w:tc>
          <w:tcPr>
            <w:tcW w:w="10188" w:type="dxa"/>
            <w:gridSpan w:val="6"/>
            <w:shd w:val="clear" w:color="auto" w:fill="auto"/>
          </w:tcPr>
          <w:p w14:paraId="3ECFBC3F" w14:textId="77777777" w:rsidR="00A94312" w:rsidRPr="00832EA1" w:rsidRDefault="00A94312" w:rsidP="001D1638">
            <w:pPr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Screen Content</w:t>
            </w:r>
          </w:p>
        </w:tc>
      </w:tr>
      <w:tr w:rsidR="00A94312" w:rsidRPr="00832EA1" w14:paraId="57B46B6D" w14:textId="77777777" w:rsidTr="001D1638">
        <w:tc>
          <w:tcPr>
            <w:tcW w:w="1660" w:type="dxa"/>
            <w:gridSpan w:val="2"/>
            <w:shd w:val="clear" w:color="auto" w:fill="CCFFCC"/>
          </w:tcPr>
          <w:p w14:paraId="34B6C8A6" w14:textId="77777777" w:rsidR="00A94312" w:rsidRPr="00832EA1" w:rsidRDefault="00A94312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Item</w:t>
            </w:r>
          </w:p>
        </w:tc>
        <w:tc>
          <w:tcPr>
            <w:tcW w:w="1363" w:type="dxa"/>
            <w:shd w:val="clear" w:color="auto" w:fill="CCFFCC"/>
          </w:tcPr>
          <w:p w14:paraId="633C4F56" w14:textId="77777777" w:rsidR="00A94312" w:rsidRPr="00832EA1" w:rsidRDefault="00A94312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Type</w:t>
            </w:r>
          </w:p>
        </w:tc>
        <w:tc>
          <w:tcPr>
            <w:tcW w:w="2866" w:type="dxa"/>
            <w:shd w:val="clear" w:color="auto" w:fill="CCFFCC"/>
          </w:tcPr>
          <w:p w14:paraId="1BBC7794" w14:textId="77777777" w:rsidR="00A94312" w:rsidRPr="00832EA1" w:rsidRDefault="00A94312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Data</w:t>
            </w:r>
          </w:p>
        </w:tc>
        <w:tc>
          <w:tcPr>
            <w:tcW w:w="4299" w:type="dxa"/>
            <w:gridSpan w:val="2"/>
            <w:shd w:val="clear" w:color="auto" w:fill="CCFFCC"/>
          </w:tcPr>
          <w:p w14:paraId="28441A5F" w14:textId="77777777" w:rsidR="00A94312" w:rsidRPr="00832EA1" w:rsidRDefault="00A94312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Description</w:t>
            </w:r>
          </w:p>
        </w:tc>
      </w:tr>
      <w:tr w:rsidR="00A94312" w:rsidRPr="00832EA1" w14:paraId="009B6671" w14:textId="77777777" w:rsidTr="001D1638">
        <w:tc>
          <w:tcPr>
            <w:tcW w:w="1660" w:type="dxa"/>
            <w:gridSpan w:val="2"/>
          </w:tcPr>
          <w:p w14:paraId="3F8A284A" w14:textId="77777777" w:rsidR="00A94312" w:rsidRPr="00832EA1" w:rsidRDefault="00A94312" w:rsidP="001D1638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lastRenderedPageBreak/>
              <w:t>Tên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trân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đấu</w:t>
            </w:r>
            <w:proofErr w:type="spellEnd"/>
          </w:p>
        </w:tc>
        <w:tc>
          <w:tcPr>
            <w:tcW w:w="1363" w:type="dxa"/>
          </w:tcPr>
          <w:p w14:paraId="323863BE" w14:textId="77777777" w:rsidR="00A94312" w:rsidRPr="00832EA1" w:rsidRDefault="00A94312" w:rsidP="001D1638">
            <w:pPr>
              <w:spacing w:after="0"/>
              <w:rPr>
                <w:rFonts w:cs="Tahoma"/>
              </w:rPr>
            </w:pPr>
            <w:proofErr w:type="spellStart"/>
            <w:r w:rsidRPr="00832EA1">
              <w:rPr>
                <w:rFonts w:cs="Tahoma"/>
              </w:rPr>
              <w:t>TextField</w:t>
            </w:r>
            <w:proofErr w:type="spellEnd"/>
            <w:r w:rsidRPr="00832EA1">
              <w:rPr>
                <w:rFonts w:cs="Tahoma"/>
              </w:rPr>
              <w:t xml:space="preserve"> – String (50)</w:t>
            </w:r>
          </w:p>
        </w:tc>
        <w:tc>
          <w:tcPr>
            <w:tcW w:w="2866" w:type="dxa"/>
          </w:tcPr>
          <w:p w14:paraId="38574717" w14:textId="77777777" w:rsidR="00A94312" w:rsidRPr="00832EA1" w:rsidRDefault="00A94312" w:rsidP="001D1638">
            <w:pPr>
              <w:spacing w:after="0"/>
              <w:rPr>
                <w:rFonts w:cs="Tahoma"/>
              </w:rPr>
            </w:pPr>
          </w:p>
        </w:tc>
        <w:tc>
          <w:tcPr>
            <w:tcW w:w="4299" w:type="dxa"/>
            <w:gridSpan w:val="2"/>
          </w:tcPr>
          <w:p w14:paraId="074F19BF" w14:textId="77777777" w:rsidR="00A94312" w:rsidRPr="00832EA1" w:rsidRDefault="00A94312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Input match name</w:t>
            </w:r>
          </w:p>
        </w:tc>
      </w:tr>
      <w:tr w:rsidR="00A94312" w:rsidRPr="00832EA1" w14:paraId="4B35BABA" w14:textId="77777777" w:rsidTr="001D1638">
        <w:tc>
          <w:tcPr>
            <w:tcW w:w="1660" w:type="dxa"/>
            <w:gridSpan w:val="2"/>
          </w:tcPr>
          <w:p w14:paraId="64B5BD6A" w14:textId="77777777" w:rsidR="00A94312" w:rsidRPr="00832EA1" w:rsidRDefault="00A94312" w:rsidP="001D1638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Ngày</w:t>
            </w:r>
            <w:proofErr w:type="spellEnd"/>
          </w:p>
        </w:tc>
        <w:tc>
          <w:tcPr>
            <w:tcW w:w="1363" w:type="dxa"/>
          </w:tcPr>
          <w:p w14:paraId="2B306679" w14:textId="77777777" w:rsidR="00A94312" w:rsidRPr="00832EA1" w:rsidRDefault="00A94312" w:rsidP="001D1638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Datetime</w:t>
            </w:r>
            <w:proofErr w:type="spellEnd"/>
            <w:r>
              <w:rPr>
                <w:rFonts w:cs="Tahoma"/>
              </w:rPr>
              <w:t xml:space="preserve"> </w:t>
            </w:r>
          </w:p>
        </w:tc>
        <w:tc>
          <w:tcPr>
            <w:tcW w:w="2866" w:type="dxa"/>
          </w:tcPr>
          <w:p w14:paraId="7AD80286" w14:textId="77777777" w:rsidR="00A94312" w:rsidRPr="00832EA1" w:rsidRDefault="00A94312" w:rsidP="001D1638">
            <w:pPr>
              <w:spacing w:after="0"/>
              <w:rPr>
                <w:rFonts w:cs="Tahoma"/>
              </w:rPr>
            </w:pPr>
            <w:r w:rsidRPr="00832EA1">
              <w:rPr>
                <w:rFonts w:cs="Tahoma"/>
              </w:rPr>
              <w:t xml:space="preserve"> </w:t>
            </w:r>
          </w:p>
        </w:tc>
        <w:tc>
          <w:tcPr>
            <w:tcW w:w="4299" w:type="dxa"/>
            <w:gridSpan w:val="2"/>
          </w:tcPr>
          <w:p w14:paraId="4BE5D553" w14:textId="77777777" w:rsidR="00A94312" w:rsidRPr="00832EA1" w:rsidRDefault="00A94312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Input date</w:t>
            </w:r>
          </w:p>
        </w:tc>
      </w:tr>
      <w:tr w:rsidR="00A94312" w:rsidRPr="00832EA1" w14:paraId="0224B7F9" w14:textId="77777777" w:rsidTr="001D1638">
        <w:tc>
          <w:tcPr>
            <w:tcW w:w="1660" w:type="dxa"/>
            <w:gridSpan w:val="2"/>
          </w:tcPr>
          <w:p w14:paraId="674948C9" w14:textId="77777777" w:rsidR="00A94312" w:rsidRPr="00832EA1" w:rsidRDefault="00A94312" w:rsidP="001D1638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Giờ</w:t>
            </w:r>
            <w:proofErr w:type="spellEnd"/>
          </w:p>
        </w:tc>
        <w:tc>
          <w:tcPr>
            <w:tcW w:w="1363" w:type="dxa"/>
          </w:tcPr>
          <w:p w14:paraId="017A3159" w14:textId="77777777" w:rsidR="00A94312" w:rsidRPr="00A41B18" w:rsidRDefault="00A94312" w:rsidP="001D1638">
            <w:pPr>
              <w:spacing w:after="0"/>
              <w:rPr>
                <w:rFonts w:cs="Tahoma"/>
              </w:rPr>
            </w:pPr>
            <w:proofErr w:type="spellStart"/>
            <w:r w:rsidRPr="00832EA1">
              <w:rPr>
                <w:rFonts w:cs="Tahoma"/>
              </w:rPr>
              <w:t>TextField</w:t>
            </w:r>
            <w:proofErr w:type="spellEnd"/>
            <w:r w:rsidRPr="00832EA1">
              <w:rPr>
                <w:rFonts w:cs="Tahoma"/>
              </w:rPr>
              <w:t xml:space="preserve"> – String (</w:t>
            </w:r>
            <w:r>
              <w:rPr>
                <w:rFonts w:cs="Tahoma"/>
              </w:rPr>
              <w:t>3</w:t>
            </w:r>
            <w:r w:rsidRPr="00832EA1">
              <w:rPr>
                <w:rFonts w:cs="Tahoma"/>
              </w:rPr>
              <w:t>0)</w:t>
            </w:r>
          </w:p>
        </w:tc>
        <w:tc>
          <w:tcPr>
            <w:tcW w:w="2866" w:type="dxa"/>
          </w:tcPr>
          <w:p w14:paraId="47C3CD24" w14:textId="77777777" w:rsidR="00A94312" w:rsidRPr="00832EA1" w:rsidRDefault="00A94312" w:rsidP="001D1638">
            <w:pPr>
              <w:spacing w:after="0"/>
              <w:rPr>
                <w:rFonts w:cs="Tahoma"/>
              </w:rPr>
            </w:pPr>
          </w:p>
        </w:tc>
        <w:tc>
          <w:tcPr>
            <w:tcW w:w="4299" w:type="dxa"/>
            <w:gridSpan w:val="2"/>
          </w:tcPr>
          <w:p w14:paraId="3DA1C58E" w14:textId="77777777" w:rsidR="00A94312" w:rsidRPr="00832EA1" w:rsidRDefault="00A94312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Input time</w:t>
            </w:r>
          </w:p>
        </w:tc>
      </w:tr>
      <w:tr w:rsidR="00A94312" w:rsidRPr="00832EA1" w14:paraId="6B73836C" w14:textId="77777777" w:rsidTr="001D1638">
        <w:tc>
          <w:tcPr>
            <w:tcW w:w="1660" w:type="dxa"/>
            <w:gridSpan w:val="2"/>
          </w:tcPr>
          <w:p w14:paraId="55B287B3" w14:textId="77777777" w:rsidR="00A94312" w:rsidRDefault="00A94312" w:rsidP="001D1638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Địa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điểm</w:t>
            </w:r>
            <w:proofErr w:type="spellEnd"/>
          </w:p>
        </w:tc>
        <w:tc>
          <w:tcPr>
            <w:tcW w:w="1363" w:type="dxa"/>
          </w:tcPr>
          <w:p w14:paraId="3D0CB95E" w14:textId="77777777" w:rsidR="00A94312" w:rsidRPr="00832EA1" w:rsidRDefault="00A94312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Combo Box</w:t>
            </w:r>
          </w:p>
        </w:tc>
        <w:tc>
          <w:tcPr>
            <w:tcW w:w="2866" w:type="dxa"/>
          </w:tcPr>
          <w:p w14:paraId="2C3025BD" w14:textId="77777777" w:rsidR="00A94312" w:rsidRPr="00832EA1" w:rsidRDefault="00A94312" w:rsidP="001D1638">
            <w:pPr>
              <w:spacing w:after="0"/>
              <w:rPr>
                <w:rFonts w:cs="Tahoma"/>
              </w:rPr>
            </w:pPr>
          </w:p>
        </w:tc>
        <w:tc>
          <w:tcPr>
            <w:tcW w:w="4299" w:type="dxa"/>
            <w:gridSpan w:val="2"/>
          </w:tcPr>
          <w:p w14:paraId="4E248E4A" w14:textId="77777777" w:rsidR="00A94312" w:rsidRDefault="00A94312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Choose location</w:t>
            </w:r>
          </w:p>
        </w:tc>
      </w:tr>
      <w:tr w:rsidR="00A94312" w:rsidRPr="00832EA1" w14:paraId="4E02AACC" w14:textId="77777777" w:rsidTr="001D1638">
        <w:tc>
          <w:tcPr>
            <w:tcW w:w="1660" w:type="dxa"/>
            <w:gridSpan w:val="2"/>
          </w:tcPr>
          <w:p w14:paraId="4985BE92" w14:textId="77777777" w:rsidR="00A94312" w:rsidRDefault="00A94312" w:rsidP="001D1638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Loại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sân</w:t>
            </w:r>
            <w:proofErr w:type="spellEnd"/>
          </w:p>
        </w:tc>
        <w:tc>
          <w:tcPr>
            <w:tcW w:w="1363" w:type="dxa"/>
          </w:tcPr>
          <w:p w14:paraId="2AECB617" w14:textId="77777777" w:rsidR="00A94312" w:rsidRPr="00832EA1" w:rsidRDefault="00A94312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Combo Box</w:t>
            </w:r>
          </w:p>
        </w:tc>
        <w:tc>
          <w:tcPr>
            <w:tcW w:w="2866" w:type="dxa"/>
          </w:tcPr>
          <w:p w14:paraId="56125C08" w14:textId="77777777" w:rsidR="00A94312" w:rsidRPr="00832EA1" w:rsidRDefault="00A94312" w:rsidP="001D1638">
            <w:pPr>
              <w:spacing w:after="0"/>
              <w:rPr>
                <w:rFonts w:cs="Tahoma"/>
              </w:rPr>
            </w:pPr>
          </w:p>
        </w:tc>
        <w:tc>
          <w:tcPr>
            <w:tcW w:w="4299" w:type="dxa"/>
            <w:gridSpan w:val="2"/>
          </w:tcPr>
          <w:p w14:paraId="19618A48" w14:textId="60BBFB54" w:rsidR="00A94312" w:rsidRDefault="00A94312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Choose minimum of number of player</w:t>
            </w:r>
            <w:r w:rsidR="00124DB4">
              <w:rPr>
                <w:rFonts w:cs="Tahoma"/>
              </w:rPr>
              <w:t>s</w:t>
            </w:r>
            <w:r>
              <w:rPr>
                <w:rFonts w:cs="Tahoma"/>
              </w:rPr>
              <w:t xml:space="preserve"> for each team</w:t>
            </w:r>
          </w:p>
        </w:tc>
      </w:tr>
      <w:tr w:rsidR="00A94312" w:rsidRPr="00832EA1" w14:paraId="78981EC6" w14:textId="77777777" w:rsidTr="001D1638">
        <w:trPr>
          <w:trHeight w:val="499"/>
        </w:trPr>
        <w:tc>
          <w:tcPr>
            <w:tcW w:w="10188" w:type="dxa"/>
            <w:gridSpan w:val="6"/>
            <w:shd w:val="clear" w:color="auto" w:fill="auto"/>
          </w:tcPr>
          <w:p w14:paraId="575F2841" w14:textId="77777777" w:rsidR="00A94312" w:rsidRPr="00832EA1" w:rsidRDefault="00A94312" w:rsidP="001D1638">
            <w:pPr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Screen Actions</w:t>
            </w:r>
          </w:p>
        </w:tc>
      </w:tr>
      <w:tr w:rsidR="00A94312" w:rsidRPr="00832EA1" w14:paraId="741CA354" w14:textId="77777777" w:rsidTr="001D1638">
        <w:tc>
          <w:tcPr>
            <w:tcW w:w="1660" w:type="dxa"/>
            <w:gridSpan w:val="2"/>
            <w:shd w:val="clear" w:color="auto" w:fill="CCFFCC"/>
          </w:tcPr>
          <w:p w14:paraId="7EE197F9" w14:textId="77777777" w:rsidR="00A94312" w:rsidRPr="00832EA1" w:rsidRDefault="00A94312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Action Name</w:t>
            </w:r>
          </w:p>
        </w:tc>
        <w:tc>
          <w:tcPr>
            <w:tcW w:w="4229" w:type="dxa"/>
            <w:gridSpan w:val="2"/>
            <w:shd w:val="clear" w:color="auto" w:fill="CCFFCC"/>
          </w:tcPr>
          <w:p w14:paraId="2F902A03" w14:textId="77777777" w:rsidR="00A94312" w:rsidRPr="00832EA1" w:rsidRDefault="00A94312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Description</w:t>
            </w:r>
          </w:p>
        </w:tc>
        <w:tc>
          <w:tcPr>
            <w:tcW w:w="2319" w:type="dxa"/>
            <w:shd w:val="clear" w:color="auto" w:fill="CCFFCC"/>
          </w:tcPr>
          <w:p w14:paraId="48A886FC" w14:textId="77777777" w:rsidR="00A94312" w:rsidRPr="00832EA1" w:rsidRDefault="00A94312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Success</w:t>
            </w:r>
          </w:p>
        </w:tc>
        <w:tc>
          <w:tcPr>
            <w:tcW w:w="1980" w:type="dxa"/>
            <w:shd w:val="clear" w:color="auto" w:fill="CCFFCC"/>
          </w:tcPr>
          <w:p w14:paraId="044F5FD8" w14:textId="77777777" w:rsidR="00A94312" w:rsidRPr="00832EA1" w:rsidRDefault="00A94312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Failure</w:t>
            </w:r>
          </w:p>
        </w:tc>
      </w:tr>
      <w:tr w:rsidR="00A94312" w:rsidRPr="00832EA1" w14:paraId="5AFA5F7C" w14:textId="77777777" w:rsidTr="001D1638">
        <w:tc>
          <w:tcPr>
            <w:tcW w:w="1660" w:type="dxa"/>
            <w:gridSpan w:val="2"/>
          </w:tcPr>
          <w:p w14:paraId="09B2C0C2" w14:textId="65BCEA5A" w:rsidR="00A94312" w:rsidRPr="00832EA1" w:rsidRDefault="00C3749B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Create match</w:t>
            </w:r>
          </w:p>
        </w:tc>
        <w:tc>
          <w:tcPr>
            <w:tcW w:w="4229" w:type="dxa"/>
            <w:gridSpan w:val="2"/>
          </w:tcPr>
          <w:p w14:paraId="2999940A" w14:textId="77777777" w:rsidR="00A94312" w:rsidRPr="00832EA1" w:rsidRDefault="00A94312" w:rsidP="001D1638">
            <w:pPr>
              <w:spacing w:after="0"/>
              <w:rPr>
                <w:rFonts w:cs="Tahoma"/>
                <w:color w:val="FF0000"/>
              </w:rPr>
            </w:pPr>
            <w:r>
              <w:rPr>
                <w:rFonts w:cs="Tahoma"/>
              </w:rPr>
              <w:t>Add match to list of matches</w:t>
            </w:r>
          </w:p>
        </w:tc>
        <w:tc>
          <w:tcPr>
            <w:tcW w:w="2319" w:type="dxa"/>
          </w:tcPr>
          <w:p w14:paraId="03D11B01" w14:textId="53BE1A00" w:rsidR="00A94312" w:rsidRPr="00832EA1" w:rsidRDefault="00124DB4" w:rsidP="00124DB4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Display message</w:t>
            </w:r>
            <w:r w:rsidR="00A94312">
              <w:rPr>
                <w:rFonts w:cs="Tahoma"/>
              </w:rPr>
              <w:t xml:space="preserve"> “</w:t>
            </w:r>
            <w:proofErr w:type="spellStart"/>
            <w:r>
              <w:rPr>
                <w:rFonts w:cs="Tahoma"/>
              </w:rPr>
              <w:t>Tạo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trận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đấu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thành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công</w:t>
            </w:r>
            <w:proofErr w:type="spellEnd"/>
            <w:r>
              <w:rPr>
                <w:rFonts w:cs="Tahoma"/>
              </w:rPr>
              <w:t xml:space="preserve"> </w:t>
            </w:r>
            <w:r w:rsidR="00A94312">
              <w:rPr>
                <w:rFonts w:cs="Tahoma"/>
              </w:rPr>
              <w:t>” and</w:t>
            </w:r>
            <w:r>
              <w:rPr>
                <w:rFonts w:cs="Tahoma"/>
              </w:rPr>
              <w:t xml:space="preserve"> redirect to list of matches</w:t>
            </w:r>
          </w:p>
        </w:tc>
        <w:tc>
          <w:tcPr>
            <w:tcW w:w="1980" w:type="dxa"/>
          </w:tcPr>
          <w:p w14:paraId="0805A0E6" w14:textId="5551967C" w:rsidR="00A94312" w:rsidRPr="00832EA1" w:rsidRDefault="00A94312" w:rsidP="00124DB4">
            <w:pPr>
              <w:spacing w:after="0"/>
              <w:rPr>
                <w:rFonts w:cs="Tahoma"/>
                <w:lang w:val="vi-VN"/>
              </w:rPr>
            </w:pPr>
            <w:r>
              <w:rPr>
                <w:rFonts w:cs="Tahoma"/>
              </w:rPr>
              <w:t>Show alerts “</w:t>
            </w:r>
            <w:proofErr w:type="spellStart"/>
            <w:r w:rsidR="00124DB4">
              <w:rPr>
                <w:rFonts w:cs="Tahoma"/>
              </w:rPr>
              <w:t>Không</w:t>
            </w:r>
            <w:proofErr w:type="spellEnd"/>
            <w:r w:rsidR="00124DB4">
              <w:rPr>
                <w:rFonts w:cs="Tahoma"/>
              </w:rPr>
              <w:t xml:space="preserve"> </w:t>
            </w:r>
            <w:proofErr w:type="spellStart"/>
            <w:r w:rsidR="00124DB4">
              <w:rPr>
                <w:rFonts w:cs="Tahoma"/>
              </w:rPr>
              <w:t>thể</w:t>
            </w:r>
            <w:proofErr w:type="spellEnd"/>
            <w:r w:rsidR="00124DB4">
              <w:rPr>
                <w:rFonts w:cs="Tahoma"/>
              </w:rPr>
              <w:t xml:space="preserve"> </w:t>
            </w:r>
            <w:proofErr w:type="spellStart"/>
            <w:r w:rsidR="00124DB4">
              <w:rPr>
                <w:rFonts w:cs="Tahoma"/>
              </w:rPr>
              <w:t>tạo</w:t>
            </w:r>
            <w:proofErr w:type="spellEnd"/>
            <w:r w:rsidR="00124DB4">
              <w:rPr>
                <w:rFonts w:cs="Tahoma"/>
              </w:rPr>
              <w:t xml:space="preserve"> </w:t>
            </w:r>
            <w:proofErr w:type="spellStart"/>
            <w:r w:rsidR="00124DB4">
              <w:rPr>
                <w:rFonts w:cs="Tahoma"/>
              </w:rPr>
              <w:t>trận</w:t>
            </w:r>
            <w:proofErr w:type="spellEnd"/>
            <w:r w:rsidR="00124DB4">
              <w:rPr>
                <w:rFonts w:cs="Tahoma"/>
              </w:rPr>
              <w:t xml:space="preserve"> </w:t>
            </w:r>
            <w:proofErr w:type="spellStart"/>
            <w:r w:rsidR="00124DB4">
              <w:rPr>
                <w:rFonts w:cs="Tahoma"/>
              </w:rPr>
              <w:t>đầu</w:t>
            </w:r>
            <w:proofErr w:type="spellEnd"/>
            <w:r w:rsidR="00124DB4">
              <w:rPr>
                <w:rFonts w:cs="Tahoma"/>
              </w:rPr>
              <w:t xml:space="preserve">, </w:t>
            </w:r>
            <w:proofErr w:type="spellStart"/>
            <w:r w:rsidR="00124DB4">
              <w:rPr>
                <w:rFonts w:cs="Tahoma"/>
              </w:rPr>
              <w:t>mời</w:t>
            </w:r>
            <w:proofErr w:type="spellEnd"/>
            <w:r w:rsidR="00124DB4">
              <w:rPr>
                <w:rFonts w:cs="Tahoma"/>
              </w:rPr>
              <w:t xml:space="preserve"> </w:t>
            </w:r>
            <w:proofErr w:type="spellStart"/>
            <w:r w:rsidR="00124DB4">
              <w:rPr>
                <w:rFonts w:cs="Tahoma"/>
              </w:rPr>
              <w:t>nhập</w:t>
            </w:r>
            <w:proofErr w:type="spellEnd"/>
            <w:r w:rsidR="00124DB4">
              <w:rPr>
                <w:rFonts w:cs="Tahoma"/>
              </w:rPr>
              <w:t xml:space="preserve"> </w:t>
            </w:r>
            <w:proofErr w:type="spellStart"/>
            <w:r w:rsidR="00124DB4">
              <w:rPr>
                <w:rFonts w:cs="Tahoma"/>
              </w:rPr>
              <w:t>lại</w:t>
            </w:r>
            <w:proofErr w:type="spellEnd"/>
            <w:r w:rsidR="00124DB4">
              <w:rPr>
                <w:rFonts w:cs="Tahoma"/>
              </w:rPr>
              <w:t xml:space="preserve"> </w:t>
            </w:r>
            <w:proofErr w:type="spellStart"/>
            <w:r w:rsidR="00124DB4">
              <w:rPr>
                <w:rFonts w:cs="Tahoma"/>
              </w:rPr>
              <w:t>các</w:t>
            </w:r>
            <w:proofErr w:type="spellEnd"/>
            <w:r w:rsidR="00124DB4">
              <w:rPr>
                <w:rFonts w:cs="Tahoma"/>
              </w:rPr>
              <w:t xml:space="preserve"> </w:t>
            </w:r>
            <w:proofErr w:type="spellStart"/>
            <w:r w:rsidR="00124DB4">
              <w:rPr>
                <w:rFonts w:cs="Tahoma"/>
              </w:rPr>
              <w:t>thông</w:t>
            </w:r>
            <w:proofErr w:type="spellEnd"/>
            <w:r w:rsidR="00124DB4">
              <w:rPr>
                <w:rFonts w:cs="Tahoma"/>
              </w:rPr>
              <w:t xml:space="preserve"> tin </w:t>
            </w:r>
            <w:proofErr w:type="spellStart"/>
            <w:r w:rsidR="00124DB4">
              <w:rPr>
                <w:rFonts w:cs="Tahoma"/>
              </w:rPr>
              <w:t>chính</w:t>
            </w:r>
            <w:proofErr w:type="spellEnd"/>
            <w:r w:rsidR="00124DB4">
              <w:rPr>
                <w:rFonts w:cs="Tahoma"/>
              </w:rPr>
              <w:t xml:space="preserve"> </w:t>
            </w:r>
            <w:proofErr w:type="spellStart"/>
            <w:r w:rsidR="00124DB4">
              <w:rPr>
                <w:rFonts w:cs="Tahoma"/>
              </w:rPr>
              <w:t>xác</w:t>
            </w:r>
            <w:proofErr w:type="spellEnd"/>
            <w:r>
              <w:rPr>
                <w:rFonts w:cs="Tahoma"/>
              </w:rPr>
              <w:t>”.</w:t>
            </w:r>
          </w:p>
        </w:tc>
      </w:tr>
    </w:tbl>
    <w:p w14:paraId="31A5C2F0" w14:textId="77777777" w:rsidR="00A94312" w:rsidRPr="00A94312" w:rsidRDefault="00A94312" w:rsidP="00A94312">
      <w:pPr>
        <w:pStyle w:val="BodyText"/>
      </w:pPr>
    </w:p>
    <w:p w14:paraId="4430F406" w14:textId="6A518376" w:rsidR="00FE3BE5" w:rsidRPr="00F10959" w:rsidRDefault="0054163A" w:rsidP="00FE3BE5">
      <w:pPr>
        <w:pStyle w:val="Heading3"/>
      </w:pPr>
      <w:bookmarkStart w:id="42" w:name="_Toc495870676"/>
      <w:r>
        <w:rPr>
          <w:szCs w:val="22"/>
        </w:rPr>
        <w:t>Update match</w:t>
      </w:r>
      <w:bookmarkEnd w:id="42"/>
    </w:p>
    <w:p w14:paraId="08294413" w14:textId="2C4B35D1" w:rsidR="00EF3BF0" w:rsidRDefault="0054163A" w:rsidP="0054163A">
      <w:pPr>
        <w:ind w:firstLine="0"/>
      </w:pPr>
      <w:r>
        <w:rPr>
          <w:noProof/>
          <w:lang w:eastAsia="en-US"/>
        </w:rPr>
        <w:drawing>
          <wp:inline distT="0" distB="0" distL="0" distR="0" wp14:anchorId="5C5C6F89" wp14:editId="612FC817">
            <wp:extent cx="5943600" cy="350075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pdate mat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F4B9" w14:textId="77777777" w:rsidR="0054163A" w:rsidRDefault="0054163A" w:rsidP="0054163A">
      <w:pPr>
        <w:ind w:firstLine="0"/>
      </w:pP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50"/>
        <w:gridCol w:w="9"/>
        <w:gridCol w:w="1410"/>
        <w:gridCol w:w="2843"/>
        <w:gridCol w:w="2306"/>
        <w:gridCol w:w="1970"/>
      </w:tblGrid>
      <w:tr w:rsidR="0054163A" w:rsidRPr="00832EA1" w14:paraId="5A44B013" w14:textId="77777777" w:rsidTr="001D1638">
        <w:tc>
          <w:tcPr>
            <w:tcW w:w="1651" w:type="dxa"/>
            <w:shd w:val="clear" w:color="auto" w:fill="CCFFCC"/>
          </w:tcPr>
          <w:p w14:paraId="23A00C83" w14:textId="77777777" w:rsidR="0054163A" w:rsidRPr="00832EA1" w:rsidRDefault="0054163A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Screen</w:t>
            </w:r>
          </w:p>
        </w:tc>
        <w:tc>
          <w:tcPr>
            <w:tcW w:w="8537" w:type="dxa"/>
            <w:gridSpan w:val="5"/>
            <w:shd w:val="clear" w:color="auto" w:fill="auto"/>
          </w:tcPr>
          <w:p w14:paraId="4E0CC093" w14:textId="77777777" w:rsidR="0054163A" w:rsidRPr="00832EA1" w:rsidRDefault="0054163A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 xml:space="preserve">Manage </w:t>
            </w:r>
            <w:proofErr w:type="spellStart"/>
            <w:r>
              <w:rPr>
                <w:rFonts w:cs="Tahoma"/>
              </w:rPr>
              <w:t>mathces</w:t>
            </w:r>
            <w:proofErr w:type="spellEnd"/>
            <w:r w:rsidRPr="00832EA1">
              <w:rPr>
                <w:rFonts w:cs="Tahoma"/>
              </w:rPr>
              <w:t xml:space="preserve"> – </w:t>
            </w:r>
            <w:r>
              <w:rPr>
                <w:rFonts w:cs="Tahoma"/>
              </w:rPr>
              <w:t>Update match</w:t>
            </w:r>
          </w:p>
        </w:tc>
      </w:tr>
      <w:tr w:rsidR="0054163A" w:rsidRPr="00832EA1" w14:paraId="129CD9F6" w14:textId="77777777" w:rsidTr="001D1638">
        <w:tc>
          <w:tcPr>
            <w:tcW w:w="1660" w:type="dxa"/>
            <w:gridSpan w:val="2"/>
            <w:shd w:val="clear" w:color="auto" w:fill="CCFFCC"/>
          </w:tcPr>
          <w:p w14:paraId="1823BF97" w14:textId="77777777" w:rsidR="0054163A" w:rsidRPr="00832EA1" w:rsidRDefault="0054163A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Description</w:t>
            </w:r>
          </w:p>
        </w:tc>
        <w:tc>
          <w:tcPr>
            <w:tcW w:w="8528" w:type="dxa"/>
            <w:gridSpan w:val="4"/>
            <w:shd w:val="clear" w:color="auto" w:fill="auto"/>
          </w:tcPr>
          <w:p w14:paraId="2E79D2E8" w14:textId="77777777" w:rsidR="0054163A" w:rsidRPr="00A41B18" w:rsidRDefault="0054163A" w:rsidP="001D1638">
            <w:pPr>
              <w:spacing w:after="0"/>
              <w:rPr>
                <w:rFonts w:cs="Tahoma"/>
                <w:lang w:val="vi-VN"/>
              </w:rPr>
            </w:pPr>
            <w:r>
              <w:rPr>
                <w:rFonts w:cs="Tahoma"/>
              </w:rPr>
              <w:t xml:space="preserve">Allow user can update match </w:t>
            </w:r>
          </w:p>
        </w:tc>
      </w:tr>
      <w:tr w:rsidR="0054163A" w:rsidRPr="00832EA1" w14:paraId="1ECBC5E3" w14:textId="77777777" w:rsidTr="001D1638">
        <w:tc>
          <w:tcPr>
            <w:tcW w:w="1660" w:type="dxa"/>
            <w:gridSpan w:val="2"/>
            <w:shd w:val="clear" w:color="auto" w:fill="CCFFCC"/>
          </w:tcPr>
          <w:p w14:paraId="26627761" w14:textId="77777777" w:rsidR="0054163A" w:rsidRPr="00832EA1" w:rsidRDefault="0054163A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Screen Access</w:t>
            </w:r>
          </w:p>
        </w:tc>
        <w:tc>
          <w:tcPr>
            <w:tcW w:w="8528" w:type="dxa"/>
            <w:gridSpan w:val="4"/>
            <w:shd w:val="clear" w:color="auto" w:fill="auto"/>
          </w:tcPr>
          <w:p w14:paraId="2A8A82E1" w14:textId="33C4776F" w:rsidR="0054163A" w:rsidRPr="00832EA1" w:rsidRDefault="0054163A" w:rsidP="001D1638">
            <w:pPr>
              <w:spacing w:after="0"/>
              <w:rPr>
                <w:rFonts w:cs="Tahoma"/>
                <w:b/>
                <w:color w:val="000080"/>
              </w:rPr>
            </w:pPr>
            <w:r>
              <w:rPr>
                <w:rFonts w:cs="Tahoma"/>
              </w:rPr>
              <w:t>Press</w:t>
            </w:r>
            <w:r w:rsidR="00B94C8A">
              <w:rPr>
                <w:rFonts w:cs="Tahoma"/>
              </w:rPr>
              <w:t xml:space="preserve"> link “Create match” in navigation</w:t>
            </w:r>
            <w:r>
              <w:rPr>
                <w:rFonts w:cs="Tahoma"/>
              </w:rPr>
              <w:t xml:space="preserve"> bar</w:t>
            </w:r>
          </w:p>
        </w:tc>
      </w:tr>
      <w:tr w:rsidR="0054163A" w:rsidRPr="00832EA1" w14:paraId="03A83864" w14:textId="77777777" w:rsidTr="001D1638">
        <w:trPr>
          <w:trHeight w:val="499"/>
        </w:trPr>
        <w:tc>
          <w:tcPr>
            <w:tcW w:w="10188" w:type="dxa"/>
            <w:gridSpan w:val="6"/>
            <w:shd w:val="clear" w:color="auto" w:fill="auto"/>
          </w:tcPr>
          <w:p w14:paraId="0A734845" w14:textId="77777777" w:rsidR="0054163A" w:rsidRPr="00832EA1" w:rsidRDefault="0054163A" w:rsidP="001D1638">
            <w:pPr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Screen Content</w:t>
            </w:r>
          </w:p>
        </w:tc>
      </w:tr>
      <w:tr w:rsidR="0054163A" w:rsidRPr="00832EA1" w14:paraId="79D33676" w14:textId="77777777" w:rsidTr="001D1638">
        <w:tc>
          <w:tcPr>
            <w:tcW w:w="1660" w:type="dxa"/>
            <w:gridSpan w:val="2"/>
            <w:shd w:val="clear" w:color="auto" w:fill="CCFFCC"/>
          </w:tcPr>
          <w:p w14:paraId="67880614" w14:textId="77777777" w:rsidR="0054163A" w:rsidRPr="00832EA1" w:rsidRDefault="0054163A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Item</w:t>
            </w:r>
          </w:p>
        </w:tc>
        <w:tc>
          <w:tcPr>
            <w:tcW w:w="1363" w:type="dxa"/>
            <w:shd w:val="clear" w:color="auto" w:fill="CCFFCC"/>
          </w:tcPr>
          <w:p w14:paraId="685E1E7B" w14:textId="77777777" w:rsidR="0054163A" w:rsidRPr="00832EA1" w:rsidRDefault="0054163A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Type</w:t>
            </w:r>
          </w:p>
        </w:tc>
        <w:tc>
          <w:tcPr>
            <w:tcW w:w="2866" w:type="dxa"/>
            <w:shd w:val="clear" w:color="auto" w:fill="CCFFCC"/>
          </w:tcPr>
          <w:p w14:paraId="7DC44021" w14:textId="77777777" w:rsidR="0054163A" w:rsidRPr="00832EA1" w:rsidRDefault="0054163A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Data</w:t>
            </w:r>
          </w:p>
        </w:tc>
        <w:tc>
          <w:tcPr>
            <w:tcW w:w="4299" w:type="dxa"/>
            <w:gridSpan w:val="2"/>
            <w:shd w:val="clear" w:color="auto" w:fill="CCFFCC"/>
          </w:tcPr>
          <w:p w14:paraId="6CDD1DF5" w14:textId="77777777" w:rsidR="0054163A" w:rsidRPr="00832EA1" w:rsidRDefault="0054163A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Description</w:t>
            </w:r>
          </w:p>
        </w:tc>
      </w:tr>
      <w:tr w:rsidR="0054163A" w:rsidRPr="00832EA1" w14:paraId="281A7FCF" w14:textId="77777777" w:rsidTr="001D1638">
        <w:tc>
          <w:tcPr>
            <w:tcW w:w="1660" w:type="dxa"/>
            <w:gridSpan w:val="2"/>
          </w:tcPr>
          <w:p w14:paraId="36DD53D0" w14:textId="77777777" w:rsidR="0054163A" w:rsidRPr="00832EA1" w:rsidRDefault="0054163A" w:rsidP="001D1638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lastRenderedPageBreak/>
              <w:t>Tên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trân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đấu</w:t>
            </w:r>
            <w:proofErr w:type="spellEnd"/>
          </w:p>
        </w:tc>
        <w:tc>
          <w:tcPr>
            <w:tcW w:w="1363" w:type="dxa"/>
          </w:tcPr>
          <w:p w14:paraId="63E531A5" w14:textId="77777777" w:rsidR="0054163A" w:rsidRPr="00832EA1" w:rsidRDefault="0054163A" w:rsidP="001D1638">
            <w:pPr>
              <w:spacing w:after="0"/>
              <w:rPr>
                <w:rFonts w:cs="Tahoma"/>
              </w:rPr>
            </w:pPr>
            <w:proofErr w:type="spellStart"/>
            <w:r w:rsidRPr="00832EA1">
              <w:rPr>
                <w:rFonts w:cs="Tahoma"/>
              </w:rPr>
              <w:t>TextField</w:t>
            </w:r>
            <w:proofErr w:type="spellEnd"/>
            <w:r w:rsidRPr="00832EA1">
              <w:rPr>
                <w:rFonts w:cs="Tahoma"/>
              </w:rPr>
              <w:t xml:space="preserve"> – String (50)</w:t>
            </w:r>
          </w:p>
        </w:tc>
        <w:tc>
          <w:tcPr>
            <w:tcW w:w="2866" w:type="dxa"/>
          </w:tcPr>
          <w:p w14:paraId="6AAE7409" w14:textId="77777777" w:rsidR="0054163A" w:rsidRPr="00832EA1" w:rsidRDefault="0054163A" w:rsidP="001D1638">
            <w:pPr>
              <w:spacing w:after="0"/>
              <w:rPr>
                <w:rFonts w:cs="Tahoma"/>
              </w:rPr>
            </w:pPr>
          </w:p>
        </w:tc>
        <w:tc>
          <w:tcPr>
            <w:tcW w:w="4299" w:type="dxa"/>
            <w:gridSpan w:val="2"/>
          </w:tcPr>
          <w:p w14:paraId="41A66917" w14:textId="77777777" w:rsidR="0054163A" w:rsidRPr="00832EA1" w:rsidRDefault="0054163A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Change “</w:t>
            </w:r>
            <w:proofErr w:type="spellStart"/>
            <w:r>
              <w:rPr>
                <w:rFonts w:cs="Tahoma"/>
              </w:rPr>
              <w:t>Tên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trận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đấu</w:t>
            </w:r>
            <w:proofErr w:type="spellEnd"/>
            <w:r>
              <w:rPr>
                <w:rFonts w:cs="Tahoma"/>
              </w:rPr>
              <w:t>” field if user want to change this field</w:t>
            </w:r>
          </w:p>
        </w:tc>
      </w:tr>
      <w:tr w:rsidR="0054163A" w:rsidRPr="00832EA1" w14:paraId="30D86F33" w14:textId="77777777" w:rsidTr="001D1638">
        <w:tc>
          <w:tcPr>
            <w:tcW w:w="1660" w:type="dxa"/>
            <w:gridSpan w:val="2"/>
          </w:tcPr>
          <w:p w14:paraId="1BA5E39F" w14:textId="77777777" w:rsidR="0054163A" w:rsidRPr="00832EA1" w:rsidRDefault="0054163A" w:rsidP="001D1638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Ngày</w:t>
            </w:r>
            <w:proofErr w:type="spellEnd"/>
          </w:p>
        </w:tc>
        <w:tc>
          <w:tcPr>
            <w:tcW w:w="1363" w:type="dxa"/>
          </w:tcPr>
          <w:p w14:paraId="4619FFD0" w14:textId="77777777" w:rsidR="0054163A" w:rsidRPr="00832EA1" w:rsidRDefault="0054163A" w:rsidP="001D1638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Datetime</w:t>
            </w:r>
            <w:proofErr w:type="spellEnd"/>
            <w:r>
              <w:rPr>
                <w:rFonts w:cs="Tahoma"/>
              </w:rPr>
              <w:t xml:space="preserve"> </w:t>
            </w:r>
          </w:p>
        </w:tc>
        <w:tc>
          <w:tcPr>
            <w:tcW w:w="2866" w:type="dxa"/>
          </w:tcPr>
          <w:p w14:paraId="6E77991D" w14:textId="77777777" w:rsidR="0054163A" w:rsidRPr="00832EA1" w:rsidRDefault="0054163A" w:rsidP="001D1638">
            <w:pPr>
              <w:spacing w:after="0"/>
              <w:rPr>
                <w:rFonts w:cs="Tahoma"/>
              </w:rPr>
            </w:pPr>
            <w:r w:rsidRPr="00832EA1">
              <w:rPr>
                <w:rFonts w:cs="Tahoma"/>
              </w:rPr>
              <w:t xml:space="preserve"> </w:t>
            </w:r>
          </w:p>
        </w:tc>
        <w:tc>
          <w:tcPr>
            <w:tcW w:w="4299" w:type="dxa"/>
            <w:gridSpan w:val="2"/>
          </w:tcPr>
          <w:p w14:paraId="7D39E378" w14:textId="77777777" w:rsidR="0054163A" w:rsidRPr="00832EA1" w:rsidRDefault="0054163A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 xml:space="preserve">Change “ </w:t>
            </w:r>
            <w:proofErr w:type="spellStart"/>
            <w:r>
              <w:rPr>
                <w:rFonts w:cs="Tahoma"/>
              </w:rPr>
              <w:t>Ngày</w:t>
            </w:r>
            <w:proofErr w:type="spellEnd"/>
            <w:r>
              <w:rPr>
                <w:rFonts w:cs="Tahoma"/>
              </w:rPr>
              <w:t>” field if user want to change this field</w:t>
            </w:r>
          </w:p>
        </w:tc>
      </w:tr>
      <w:tr w:rsidR="0054163A" w:rsidRPr="00832EA1" w14:paraId="2CB80B61" w14:textId="77777777" w:rsidTr="001D1638">
        <w:tc>
          <w:tcPr>
            <w:tcW w:w="1660" w:type="dxa"/>
            <w:gridSpan w:val="2"/>
          </w:tcPr>
          <w:p w14:paraId="7A2ED410" w14:textId="77777777" w:rsidR="0054163A" w:rsidRPr="00832EA1" w:rsidRDefault="0054163A" w:rsidP="001D1638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Giờ</w:t>
            </w:r>
            <w:proofErr w:type="spellEnd"/>
          </w:p>
        </w:tc>
        <w:tc>
          <w:tcPr>
            <w:tcW w:w="1363" w:type="dxa"/>
          </w:tcPr>
          <w:p w14:paraId="718A5029" w14:textId="77777777" w:rsidR="0054163A" w:rsidRPr="00A41B18" w:rsidRDefault="0054163A" w:rsidP="001D1638">
            <w:pPr>
              <w:spacing w:after="0"/>
              <w:rPr>
                <w:rFonts w:cs="Tahoma"/>
              </w:rPr>
            </w:pPr>
            <w:proofErr w:type="spellStart"/>
            <w:r w:rsidRPr="00832EA1">
              <w:rPr>
                <w:rFonts w:cs="Tahoma"/>
              </w:rPr>
              <w:t>TextField</w:t>
            </w:r>
            <w:proofErr w:type="spellEnd"/>
            <w:r w:rsidRPr="00832EA1">
              <w:rPr>
                <w:rFonts w:cs="Tahoma"/>
              </w:rPr>
              <w:t xml:space="preserve"> – String (</w:t>
            </w:r>
            <w:r>
              <w:rPr>
                <w:rFonts w:cs="Tahoma"/>
              </w:rPr>
              <w:t>3</w:t>
            </w:r>
            <w:r w:rsidRPr="00832EA1">
              <w:rPr>
                <w:rFonts w:cs="Tahoma"/>
              </w:rPr>
              <w:t>0)</w:t>
            </w:r>
          </w:p>
        </w:tc>
        <w:tc>
          <w:tcPr>
            <w:tcW w:w="2866" w:type="dxa"/>
          </w:tcPr>
          <w:p w14:paraId="623239E4" w14:textId="77777777" w:rsidR="0054163A" w:rsidRPr="00832EA1" w:rsidRDefault="0054163A" w:rsidP="001D1638">
            <w:pPr>
              <w:spacing w:after="0"/>
              <w:rPr>
                <w:rFonts w:cs="Tahoma"/>
              </w:rPr>
            </w:pPr>
          </w:p>
        </w:tc>
        <w:tc>
          <w:tcPr>
            <w:tcW w:w="4299" w:type="dxa"/>
            <w:gridSpan w:val="2"/>
          </w:tcPr>
          <w:p w14:paraId="3BE3C98D" w14:textId="77777777" w:rsidR="0054163A" w:rsidRPr="00832EA1" w:rsidRDefault="0054163A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 xml:space="preserve">Change “ </w:t>
            </w:r>
            <w:proofErr w:type="spellStart"/>
            <w:r>
              <w:rPr>
                <w:rFonts w:cs="Tahoma"/>
              </w:rPr>
              <w:t>Giờ</w:t>
            </w:r>
            <w:proofErr w:type="spellEnd"/>
            <w:r>
              <w:rPr>
                <w:rFonts w:cs="Tahoma"/>
              </w:rPr>
              <w:t>” field if user want to change this field</w:t>
            </w:r>
          </w:p>
        </w:tc>
      </w:tr>
      <w:tr w:rsidR="0054163A" w:rsidRPr="00832EA1" w14:paraId="32F13AB1" w14:textId="77777777" w:rsidTr="001D1638">
        <w:tc>
          <w:tcPr>
            <w:tcW w:w="1660" w:type="dxa"/>
            <w:gridSpan w:val="2"/>
          </w:tcPr>
          <w:p w14:paraId="2B9943F5" w14:textId="77777777" w:rsidR="0054163A" w:rsidRDefault="0054163A" w:rsidP="001D1638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Địa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điểm</w:t>
            </w:r>
            <w:proofErr w:type="spellEnd"/>
          </w:p>
        </w:tc>
        <w:tc>
          <w:tcPr>
            <w:tcW w:w="1363" w:type="dxa"/>
          </w:tcPr>
          <w:p w14:paraId="31D0DEED" w14:textId="77777777" w:rsidR="0054163A" w:rsidRPr="00832EA1" w:rsidRDefault="0054163A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Combo Box</w:t>
            </w:r>
          </w:p>
        </w:tc>
        <w:tc>
          <w:tcPr>
            <w:tcW w:w="2866" w:type="dxa"/>
          </w:tcPr>
          <w:p w14:paraId="35050A88" w14:textId="77777777" w:rsidR="0054163A" w:rsidRPr="00832EA1" w:rsidRDefault="0054163A" w:rsidP="001D1638">
            <w:pPr>
              <w:spacing w:after="0"/>
              <w:rPr>
                <w:rFonts w:cs="Tahoma"/>
              </w:rPr>
            </w:pPr>
          </w:p>
        </w:tc>
        <w:tc>
          <w:tcPr>
            <w:tcW w:w="4299" w:type="dxa"/>
            <w:gridSpan w:val="2"/>
          </w:tcPr>
          <w:p w14:paraId="1D71D47B" w14:textId="77777777" w:rsidR="0054163A" w:rsidRDefault="0054163A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 xml:space="preserve">Change “ </w:t>
            </w:r>
            <w:proofErr w:type="spellStart"/>
            <w:r>
              <w:rPr>
                <w:rFonts w:cs="Tahoma"/>
              </w:rPr>
              <w:t>Địa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điểm</w:t>
            </w:r>
            <w:proofErr w:type="spellEnd"/>
            <w:r>
              <w:rPr>
                <w:rFonts w:cs="Tahoma"/>
              </w:rPr>
              <w:t>” field if user want to change this field</w:t>
            </w:r>
          </w:p>
        </w:tc>
      </w:tr>
      <w:tr w:rsidR="0054163A" w:rsidRPr="00832EA1" w14:paraId="633A6B37" w14:textId="77777777" w:rsidTr="001D1638">
        <w:tc>
          <w:tcPr>
            <w:tcW w:w="1660" w:type="dxa"/>
            <w:gridSpan w:val="2"/>
          </w:tcPr>
          <w:p w14:paraId="6B656121" w14:textId="77777777" w:rsidR="0054163A" w:rsidRDefault="0054163A" w:rsidP="001D1638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Loại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sân</w:t>
            </w:r>
            <w:proofErr w:type="spellEnd"/>
          </w:p>
        </w:tc>
        <w:tc>
          <w:tcPr>
            <w:tcW w:w="1363" w:type="dxa"/>
          </w:tcPr>
          <w:p w14:paraId="2B4C1E1C" w14:textId="77777777" w:rsidR="0054163A" w:rsidRPr="00832EA1" w:rsidRDefault="0054163A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Combo Box</w:t>
            </w:r>
          </w:p>
        </w:tc>
        <w:tc>
          <w:tcPr>
            <w:tcW w:w="2866" w:type="dxa"/>
          </w:tcPr>
          <w:p w14:paraId="222BDA09" w14:textId="77777777" w:rsidR="0054163A" w:rsidRPr="00832EA1" w:rsidRDefault="0054163A" w:rsidP="001D1638">
            <w:pPr>
              <w:spacing w:after="0"/>
              <w:rPr>
                <w:rFonts w:cs="Tahoma"/>
              </w:rPr>
            </w:pPr>
          </w:p>
        </w:tc>
        <w:tc>
          <w:tcPr>
            <w:tcW w:w="4299" w:type="dxa"/>
            <w:gridSpan w:val="2"/>
          </w:tcPr>
          <w:p w14:paraId="07585826" w14:textId="77777777" w:rsidR="0054163A" w:rsidRDefault="0054163A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 xml:space="preserve">Change “ </w:t>
            </w:r>
            <w:proofErr w:type="spellStart"/>
            <w:r>
              <w:rPr>
                <w:rFonts w:cs="Tahoma"/>
              </w:rPr>
              <w:t>Loại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sân</w:t>
            </w:r>
            <w:proofErr w:type="spellEnd"/>
            <w:r>
              <w:rPr>
                <w:rFonts w:cs="Tahoma"/>
              </w:rPr>
              <w:t>” field if user want to change this field</w:t>
            </w:r>
          </w:p>
        </w:tc>
      </w:tr>
      <w:tr w:rsidR="0054163A" w:rsidRPr="00832EA1" w14:paraId="7566E211" w14:textId="77777777" w:rsidTr="001D1638">
        <w:trPr>
          <w:trHeight w:val="499"/>
        </w:trPr>
        <w:tc>
          <w:tcPr>
            <w:tcW w:w="10188" w:type="dxa"/>
            <w:gridSpan w:val="6"/>
            <w:shd w:val="clear" w:color="auto" w:fill="auto"/>
          </w:tcPr>
          <w:p w14:paraId="53300CC6" w14:textId="77777777" w:rsidR="0054163A" w:rsidRPr="00832EA1" w:rsidRDefault="0054163A" w:rsidP="001D1638">
            <w:pPr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Screen Actions</w:t>
            </w:r>
          </w:p>
        </w:tc>
      </w:tr>
      <w:tr w:rsidR="0054163A" w:rsidRPr="00832EA1" w14:paraId="3C851028" w14:textId="77777777" w:rsidTr="008D3B8D">
        <w:trPr>
          <w:trHeight w:val="620"/>
        </w:trPr>
        <w:tc>
          <w:tcPr>
            <w:tcW w:w="1660" w:type="dxa"/>
            <w:gridSpan w:val="2"/>
            <w:shd w:val="clear" w:color="auto" w:fill="CCFFCC"/>
          </w:tcPr>
          <w:p w14:paraId="06FB93BA" w14:textId="77777777" w:rsidR="0054163A" w:rsidRPr="00832EA1" w:rsidRDefault="0054163A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Action Name</w:t>
            </w:r>
          </w:p>
        </w:tc>
        <w:tc>
          <w:tcPr>
            <w:tcW w:w="4229" w:type="dxa"/>
            <w:gridSpan w:val="2"/>
            <w:shd w:val="clear" w:color="auto" w:fill="CCFFCC"/>
          </w:tcPr>
          <w:p w14:paraId="7C5EE942" w14:textId="77777777" w:rsidR="0054163A" w:rsidRPr="00832EA1" w:rsidRDefault="0054163A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Description</w:t>
            </w:r>
          </w:p>
        </w:tc>
        <w:tc>
          <w:tcPr>
            <w:tcW w:w="2319" w:type="dxa"/>
            <w:shd w:val="clear" w:color="auto" w:fill="CCFFCC"/>
          </w:tcPr>
          <w:p w14:paraId="60278D00" w14:textId="77777777" w:rsidR="0054163A" w:rsidRPr="00832EA1" w:rsidRDefault="0054163A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Success</w:t>
            </w:r>
          </w:p>
        </w:tc>
        <w:tc>
          <w:tcPr>
            <w:tcW w:w="1980" w:type="dxa"/>
            <w:shd w:val="clear" w:color="auto" w:fill="CCFFCC"/>
          </w:tcPr>
          <w:p w14:paraId="685914EF" w14:textId="77777777" w:rsidR="0054163A" w:rsidRPr="00832EA1" w:rsidRDefault="0054163A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Failure</w:t>
            </w:r>
          </w:p>
        </w:tc>
      </w:tr>
      <w:tr w:rsidR="0054163A" w:rsidRPr="00832EA1" w14:paraId="4FCF7370" w14:textId="77777777" w:rsidTr="001D1638">
        <w:tc>
          <w:tcPr>
            <w:tcW w:w="1660" w:type="dxa"/>
            <w:gridSpan w:val="2"/>
          </w:tcPr>
          <w:p w14:paraId="57C9A79F" w14:textId="034D6D57" w:rsidR="0054163A" w:rsidRPr="00832EA1" w:rsidRDefault="00C3749B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Update match</w:t>
            </w:r>
          </w:p>
        </w:tc>
        <w:tc>
          <w:tcPr>
            <w:tcW w:w="4229" w:type="dxa"/>
            <w:gridSpan w:val="2"/>
          </w:tcPr>
          <w:p w14:paraId="6E305779" w14:textId="77777777" w:rsidR="0054163A" w:rsidRPr="00832EA1" w:rsidRDefault="0054163A" w:rsidP="001D1638">
            <w:pPr>
              <w:spacing w:after="0"/>
              <w:rPr>
                <w:rFonts w:cs="Tahoma"/>
                <w:color w:val="FF0000"/>
              </w:rPr>
            </w:pPr>
            <w:r>
              <w:rPr>
                <w:rFonts w:cs="Tahoma"/>
              </w:rPr>
              <w:t>Add match to list of matches</w:t>
            </w:r>
          </w:p>
        </w:tc>
        <w:tc>
          <w:tcPr>
            <w:tcW w:w="2319" w:type="dxa"/>
          </w:tcPr>
          <w:p w14:paraId="4F98BF8E" w14:textId="0F9F5141" w:rsidR="0054163A" w:rsidRPr="00832EA1" w:rsidRDefault="008D3B8D" w:rsidP="008D3B8D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Display message</w:t>
            </w:r>
            <w:r w:rsidR="0054163A">
              <w:rPr>
                <w:rFonts w:cs="Tahoma"/>
              </w:rPr>
              <w:t xml:space="preserve"> “</w:t>
            </w:r>
            <w:proofErr w:type="spellStart"/>
            <w:r>
              <w:rPr>
                <w:rFonts w:cs="Tahoma"/>
              </w:rPr>
              <w:t>Cập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nhật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trận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đấu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thành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công</w:t>
            </w:r>
            <w:proofErr w:type="spellEnd"/>
            <w:r w:rsidR="0054163A">
              <w:rPr>
                <w:rFonts w:cs="Tahoma"/>
              </w:rPr>
              <w:t>” and redirect to list of matches page</w:t>
            </w:r>
          </w:p>
        </w:tc>
        <w:tc>
          <w:tcPr>
            <w:tcW w:w="1980" w:type="dxa"/>
          </w:tcPr>
          <w:p w14:paraId="31F99B81" w14:textId="100D1D54" w:rsidR="0054163A" w:rsidRPr="00832EA1" w:rsidRDefault="0054163A" w:rsidP="009A6962">
            <w:pPr>
              <w:spacing w:after="0"/>
              <w:rPr>
                <w:rFonts w:cs="Tahoma"/>
                <w:lang w:val="vi-VN"/>
              </w:rPr>
            </w:pPr>
            <w:r>
              <w:rPr>
                <w:rFonts w:cs="Tahoma"/>
              </w:rPr>
              <w:t>Show alerts “</w:t>
            </w:r>
            <w:proofErr w:type="spellStart"/>
            <w:r w:rsidR="009A6962">
              <w:rPr>
                <w:rFonts w:cs="Tahoma"/>
              </w:rPr>
              <w:t>Cập</w:t>
            </w:r>
            <w:proofErr w:type="spellEnd"/>
            <w:r w:rsidR="009A6962">
              <w:rPr>
                <w:rFonts w:cs="Tahoma"/>
              </w:rPr>
              <w:t xml:space="preserve"> </w:t>
            </w:r>
            <w:proofErr w:type="spellStart"/>
            <w:r w:rsidR="009A6962">
              <w:rPr>
                <w:rFonts w:cs="Tahoma"/>
              </w:rPr>
              <w:t>nhật</w:t>
            </w:r>
            <w:proofErr w:type="spellEnd"/>
            <w:r w:rsidR="009A6962">
              <w:rPr>
                <w:rFonts w:cs="Tahoma"/>
              </w:rPr>
              <w:t xml:space="preserve"> </w:t>
            </w:r>
            <w:proofErr w:type="spellStart"/>
            <w:r w:rsidR="009A6962">
              <w:rPr>
                <w:rFonts w:cs="Tahoma"/>
              </w:rPr>
              <w:t>thất</w:t>
            </w:r>
            <w:proofErr w:type="spellEnd"/>
            <w:r w:rsidR="009A6962">
              <w:rPr>
                <w:rFonts w:cs="Tahoma"/>
              </w:rPr>
              <w:t xml:space="preserve"> </w:t>
            </w:r>
            <w:proofErr w:type="spellStart"/>
            <w:r w:rsidR="009A6962">
              <w:rPr>
                <w:rFonts w:cs="Tahoma"/>
              </w:rPr>
              <w:t>bại</w:t>
            </w:r>
            <w:proofErr w:type="spellEnd"/>
            <w:r w:rsidR="009A6962">
              <w:rPr>
                <w:rFonts w:cs="Tahoma"/>
              </w:rPr>
              <w:t xml:space="preserve">, </w:t>
            </w:r>
            <w:proofErr w:type="spellStart"/>
            <w:r w:rsidR="009A6962">
              <w:rPr>
                <w:rFonts w:cs="Tahoma"/>
              </w:rPr>
              <w:t>vui</w:t>
            </w:r>
            <w:proofErr w:type="spellEnd"/>
            <w:r w:rsidR="009A6962">
              <w:rPr>
                <w:rFonts w:cs="Tahoma"/>
              </w:rPr>
              <w:t xml:space="preserve"> </w:t>
            </w:r>
            <w:proofErr w:type="spellStart"/>
            <w:r w:rsidR="009A6962">
              <w:rPr>
                <w:rFonts w:cs="Tahoma"/>
              </w:rPr>
              <w:t>lòng</w:t>
            </w:r>
            <w:proofErr w:type="spellEnd"/>
            <w:r w:rsidR="009A6962">
              <w:rPr>
                <w:rFonts w:cs="Tahoma"/>
              </w:rPr>
              <w:t xml:space="preserve"> </w:t>
            </w:r>
            <w:proofErr w:type="spellStart"/>
            <w:r w:rsidR="009A6962">
              <w:rPr>
                <w:rFonts w:cs="Tahoma"/>
              </w:rPr>
              <w:t>kiểm</w:t>
            </w:r>
            <w:proofErr w:type="spellEnd"/>
            <w:r w:rsidR="009A6962">
              <w:rPr>
                <w:rFonts w:cs="Tahoma"/>
              </w:rPr>
              <w:t xml:space="preserve"> </w:t>
            </w:r>
            <w:proofErr w:type="spellStart"/>
            <w:r w:rsidR="009A6962">
              <w:rPr>
                <w:rFonts w:cs="Tahoma"/>
              </w:rPr>
              <w:t>tra</w:t>
            </w:r>
            <w:proofErr w:type="spellEnd"/>
            <w:r w:rsidR="009A6962">
              <w:rPr>
                <w:rFonts w:cs="Tahoma"/>
              </w:rPr>
              <w:t xml:space="preserve"> </w:t>
            </w:r>
            <w:proofErr w:type="spellStart"/>
            <w:r w:rsidR="009A6962">
              <w:rPr>
                <w:rFonts w:cs="Tahoma"/>
              </w:rPr>
              <w:t>lại</w:t>
            </w:r>
            <w:proofErr w:type="spellEnd"/>
            <w:r>
              <w:rPr>
                <w:rFonts w:cs="Tahoma"/>
              </w:rPr>
              <w:t>”.</w:t>
            </w:r>
          </w:p>
        </w:tc>
      </w:tr>
    </w:tbl>
    <w:p w14:paraId="28AD83A5" w14:textId="77777777" w:rsidR="0054163A" w:rsidRDefault="0054163A" w:rsidP="0054163A">
      <w:pPr>
        <w:ind w:firstLine="0"/>
      </w:pPr>
    </w:p>
    <w:p w14:paraId="32254A0C" w14:textId="27BA59E4" w:rsidR="00E22A78" w:rsidRDefault="000A61F7" w:rsidP="00061E4F">
      <w:pPr>
        <w:pStyle w:val="Heading3"/>
      </w:pPr>
      <w:bookmarkStart w:id="43" w:name="_Toc495870677"/>
      <w:r>
        <w:t>List matches</w:t>
      </w:r>
      <w:bookmarkEnd w:id="43"/>
    </w:p>
    <w:p w14:paraId="28F6702E" w14:textId="113A66C3" w:rsidR="000A61F7" w:rsidRPr="000A61F7" w:rsidRDefault="000A61F7" w:rsidP="000A61F7">
      <w:pPr>
        <w:pStyle w:val="BodyText"/>
      </w:pPr>
      <w:r>
        <w:rPr>
          <w:noProof/>
          <w:lang w:eastAsia="en-US"/>
        </w:rPr>
        <w:drawing>
          <wp:inline distT="0" distB="0" distL="0" distR="0" wp14:anchorId="0884F659" wp14:editId="6FEB6DF3">
            <wp:extent cx="6010275" cy="339344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tch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D7F2" w14:textId="35E5F744" w:rsidR="005C3363" w:rsidRDefault="005C3363" w:rsidP="000A61F7">
      <w:pPr>
        <w:pStyle w:val="BodyText"/>
        <w:ind w:firstLine="0"/>
      </w:pP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51"/>
        <w:gridCol w:w="9"/>
        <w:gridCol w:w="4229"/>
        <w:gridCol w:w="2319"/>
        <w:gridCol w:w="1980"/>
      </w:tblGrid>
      <w:tr w:rsidR="000A61F7" w:rsidRPr="00832EA1" w14:paraId="4B55EF50" w14:textId="77777777" w:rsidTr="001D1638">
        <w:tc>
          <w:tcPr>
            <w:tcW w:w="1651" w:type="dxa"/>
            <w:shd w:val="clear" w:color="auto" w:fill="CCFFCC"/>
          </w:tcPr>
          <w:p w14:paraId="302A16CF" w14:textId="77777777" w:rsidR="000A61F7" w:rsidRPr="00832EA1" w:rsidRDefault="000A61F7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Screen</w:t>
            </w:r>
          </w:p>
        </w:tc>
        <w:tc>
          <w:tcPr>
            <w:tcW w:w="8537" w:type="dxa"/>
            <w:gridSpan w:val="4"/>
            <w:shd w:val="clear" w:color="auto" w:fill="auto"/>
          </w:tcPr>
          <w:p w14:paraId="59B9E368" w14:textId="77777777" w:rsidR="000A61F7" w:rsidRPr="00832EA1" w:rsidRDefault="000A61F7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Manage match – List created matches</w:t>
            </w:r>
          </w:p>
        </w:tc>
      </w:tr>
      <w:tr w:rsidR="000A61F7" w:rsidRPr="00832EA1" w14:paraId="3D81264F" w14:textId="77777777" w:rsidTr="001D1638">
        <w:tc>
          <w:tcPr>
            <w:tcW w:w="1660" w:type="dxa"/>
            <w:gridSpan w:val="2"/>
            <w:shd w:val="clear" w:color="auto" w:fill="CCFFCC"/>
          </w:tcPr>
          <w:p w14:paraId="3ACAA46F" w14:textId="77777777" w:rsidR="000A61F7" w:rsidRPr="00832EA1" w:rsidRDefault="000A61F7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Description</w:t>
            </w:r>
          </w:p>
        </w:tc>
        <w:tc>
          <w:tcPr>
            <w:tcW w:w="8528" w:type="dxa"/>
            <w:gridSpan w:val="3"/>
            <w:shd w:val="clear" w:color="auto" w:fill="auto"/>
          </w:tcPr>
          <w:p w14:paraId="0B12FE09" w14:textId="77777777" w:rsidR="000A61F7" w:rsidRPr="00832EA1" w:rsidRDefault="000A61F7" w:rsidP="001D1638">
            <w:pPr>
              <w:spacing w:after="0"/>
              <w:rPr>
                <w:rFonts w:cs="Tahoma"/>
                <w:lang w:val="vi-VN"/>
              </w:rPr>
            </w:pPr>
            <w:r>
              <w:rPr>
                <w:rFonts w:cs="Tahoma"/>
              </w:rPr>
              <w:t>User who created match can delete/update/share information matches</w:t>
            </w:r>
          </w:p>
          <w:p w14:paraId="72A84C39" w14:textId="77777777" w:rsidR="000A61F7" w:rsidRPr="00832EA1" w:rsidRDefault="000A61F7" w:rsidP="001D1638">
            <w:pPr>
              <w:spacing w:after="0"/>
              <w:rPr>
                <w:rFonts w:cs="Tahoma"/>
              </w:rPr>
            </w:pPr>
          </w:p>
        </w:tc>
      </w:tr>
      <w:tr w:rsidR="000A61F7" w:rsidRPr="00832EA1" w14:paraId="4207EE6B" w14:textId="77777777" w:rsidTr="001D1638">
        <w:tc>
          <w:tcPr>
            <w:tcW w:w="1660" w:type="dxa"/>
            <w:gridSpan w:val="2"/>
            <w:shd w:val="clear" w:color="auto" w:fill="CCFFCC"/>
          </w:tcPr>
          <w:p w14:paraId="1EA78B6E" w14:textId="77777777" w:rsidR="000A61F7" w:rsidRPr="00832EA1" w:rsidRDefault="000A61F7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Screen Access</w:t>
            </w:r>
          </w:p>
        </w:tc>
        <w:tc>
          <w:tcPr>
            <w:tcW w:w="8528" w:type="dxa"/>
            <w:gridSpan w:val="3"/>
            <w:shd w:val="clear" w:color="auto" w:fill="auto"/>
          </w:tcPr>
          <w:p w14:paraId="1C9CAF90" w14:textId="2C55D86C" w:rsidR="000A61F7" w:rsidRPr="00832EA1" w:rsidRDefault="000A61F7" w:rsidP="00E47CEB">
            <w:pPr>
              <w:spacing w:after="0"/>
              <w:rPr>
                <w:rFonts w:cs="Tahoma"/>
                <w:b/>
                <w:color w:val="000080"/>
              </w:rPr>
            </w:pPr>
            <w:r>
              <w:rPr>
                <w:rFonts w:cs="Tahoma"/>
              </w:rPr>
              <w:t>Press link “List created matches” in navigat</w:t>
            </w:r>
            <w:r w:rsidR="00E47CEB">
              <w:rPr>
                <w:rFonts w:cs="Tahoma"/>
              </w:rPr>
              <w:t>ion</w:t>
            </w:r>
            <w:r>
              <w:rPr>
                <w:rFonts w:cs="Tahoma"/>
              </w:rPr>
              <w:t xml:space="preserve"> bar</w:t>
            </w:r>
          </w:p>
        </w:tc>
      </w:tr>
      <w:tr w:rsidR="000A61F7" w:rsidRPr="00832EA1" w14:paraId="054CD6D5" w14:textId="77777777" w:rsidTr="001D1638">
        <w:trPr>
          <w:trHeight w:val="499"/>
        </w:trPr>
        <w:tc>
          <w:tcPr>
            <w:tcW w:w="10188" w:type="dxa"/>
            <w:gridSpan w:val="5"/>
            <w:shd w:val="clear" w:color="auto" w:fill="auto"/>
          </w:tcPr>
          <w:p w14:paraId="4552672C" w14:textId="77777777" w:rsidR="000A61F7" w:rsidRPr="00832EA1" w:rsidRDefault="000A61F7" w:rsidP="001D1638">
            <w:pPr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lastRenderedPageBreak/>
              <w:t>Screen Actions</w:t>
            </w:r>
          </w:p>
        </w:tc>
      </w:tr>
      <w:tr w:rsidR="000A61F7" w:rsidRPr="00832EA1" w14:paraId="306AD9B9" w14:textId="77777777" w:rsidTr="001D1638">
        <w:tc>
          <w:tcPr>
            <w:tcW w:w="1660" w:type="dxa"/>
            <w:gridSpan w:val="2"/>
            <w:shd w:val="clear" w:color="auto" w:fill="CCFFCC"/>
          </w:tcPr>
          <w:p w14:paraId="6FDA66AB" w14:textId="77777777" w:rsidR="000A61F7" w:rsidRPr="00832EA1" w:rsidRDefault="000A61F7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Action Name</w:t>
            </w:r>
          </w:p>
        </w:tc>
        <w:tc>
          <w:tcPr>
            <w:tcW w:w="4229" w:type="dxa"/>
            <w:shd w:val="clear" w:color="auto" w:fill="CCFFCC"/>
          </w:tcPr>
          <w:p w14:paraId="28A19E4A" w14:textId="77777777" w:rsidR="000A61F7" w:rsidRPr="00832EA1" w:rsidRDefault="000A61F7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Description</w:t>
            </w:r>
          </w:p>
        </w:tc>
        <w:tc>
          <w:tcPr>
            <w:tcW w:w="2319" w:type="dxa"/>
            <w:shd w:val="clear" w:color="auto" w:fill="CCFFCC"/>
          </w:tcPr>
          <w:p w14:paraId="5B425393" w14:textId="77777777" w:rsidR="000A61F7" w:rsidRPr="00832EA1" w:rsidRDefault="000A61F7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Success</w:t>
            </w:r>
          </w:p>
        </w:tc>
        <w:tc>
          <w:tcPr>
            <w:tcW w:w="1980" w:type="dxa"/>
            <w:shd w:val="clear" w:color="auto" w:fill="CCFFCC"/>
          </w:tcPr>
          <w:p w14:paraId="1A8D0E50" w14:textId="77777777" w:rsidR="000A61F7" w:rsidRPr="00832EA1" w:rsidRDefault="000A61F7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Failure</w:t>
            </w:r>
          </w:p>
        </w:tc>
      </w:tr>
      <w:tr w:rsidR="000A61F7" w:rsidRPr="00832EA1" w14:paraId="7C1202CF" w14:textId="77777777" w:rsidTr="001D1638">
        <w:tc>
          <w:tcPr>
            <w:tcW w:w="1660" w:type="dxa"/>
            <w:gridSpan w:val="2"/>
          </w:tcPr>
          <w:p w14:paraId="0E2F4CB3" w14:textId="29E31924" w:rsidR="000A61F7" w:rsidRPr="00832EA1" w:rsidRDefault="00CD0EFA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Delete match</w:t>
            </w:r>
          </w:p>
        </w:tc>
        <w:tc>
          <w:tcPr>
            <w:tcW w:w="4229" w:type="dxa"/>
          </w:tcPr>
          <w:p w14:paraId="479E353C" w14:textId="4E87461F" w:rsidR="000A61F7" w:rsidRPr="00832EA1" w:rsidRDefault="000A61F7" w:rsidP="00CD0EFA">
            <w:pPr>
              <w:spacing w:after="0"/>
              <w:rPr>
                <w:rFonts w:cs="Tahoma"/>
                <w:color w:val="FF0000"/>
              </w:rPr>
            </w:pPr>
            <w:r>
              <w:rPr>
                <w:rFonts w:cs="Tahoma"/>
              </w:rPr>
              <w:t>User</w:t>
            </w:r>
            <w:r w:rsidR="00CD0EFA">
              <w:rPr>
                <w:rFonts w:cs="Tahoma"/>
              </w:rPr>
              <w:t xml:space="preserve"> click on “</w:t>
            </w:r>
            <w:proofErr w:type="spellStart"/>
            <w:r w:rsidR="00CD0EFA">
              <w:rPr>
                <w:rFonts w:cs="Tahoma"/>
              </w:rPr>
              <w:t>Xóa</w:t>
            </w:r>
            <w:proofErr w:type="spellEnd"/>
            <w:r w:rsidR="00CD0EFA">
              <w:rPr>
                <w:rFonts w:cs="Tahoma"/>
              </w:rPr>
              <w:t xml:space="preserve">”, that match will be </w:t>
            </w:r>
            <w:r>
              <w:rPr>
                <w:rFonts w:cs="Tahoma"/>
              </w:rPr>
              <w:t>delete</w:t>
            </w:r>
            <w:r w:rsidR="00CD0EFA">
              <w:rPr>
                <w:rFonts w:cs="Tahoma"/>
              </w:rPr>
              <w:t>d. Admin can delete any matches, but user can only delete match which is they created</w:t>
            </w:r>
            <w:r>
              <w:rPr>
                <w:rFonts w:cs="Tahoma"/>
              </w:rPr>
              <w:t xml:space="preserve"> </w:t>
            </w:r>
          </w:p>
        </w:tc>
        <w:tc>
          <w:tcPr>
            <w:tcW w:w="2319" w:type="dxa"/>
          </w:tcPr>
          <w:p w14:paraId="1B6D2035" w14:textId="50B00D42" w:rsidR="000A61F7" w:rsidRPr="00832EA1" w:rsidRDefault="00CD0EFA" w:rsidP="00CD0EFA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Display message</w:t>
            </w:r>
            <w:r w:rsidR="000A61F7">
              <w:rPr>
                <w:rFonts w:cs="Tahoma"/>
              </w:rPr>
              <w:t xml:space="preserve"> “</w:t>
            </w:r>
            <w:proofErr w:type="spellStart"/>
            <w:r>
              <w:rPr>
                <w:rFonts w:cs="Tahoma"/>
              </w:rPr>
              <w:t>Đã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xóa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trận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đấu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thành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công</w:t>
            </w:r>
            <w:proofErr w:type="spellEnd"/>
            <w:r w:rsidR="000A61F7">
              <w:rPr>
                <w:rFonts w:cs="Tahoma"/>
              </w:rPr>
              <w:t>”</w:t>
            </w:r>
          </w:p>
        </w:tc>
        <w:tc>
          <w:tcPr>
            <w:tcW w:w="1980" w:type="dxa"/>
          </w:tcPr>
          <w:p w14:paraId="447949D3" w14:textId="7B5FBC64" w:rsidR="000A61F7" w:rsidRPr="002923FF" w:rsidRDefault="000A61F7" w:rsidP="00804A7D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Show alert “</w:t>
            </w:r>
            <w:proofErr w:type="spellStart"/>
            <w:r w:rsidR="00804A7D">
              <w:rPr>
                <w:rFonts w:cs="Tahoma"/>
              </w:rPr>
              <w:t>Không</w:t>
            </w:r>
            <w:proofErr w:type="spellEnd"/>
            <w:r w:rsidR="00804A7D">
              <w:rPr>
                <w:rFonts w:cs="Tahoma"/>
              </w:rPr>
              <w:t xml:space="preserve"> </w:t>
            </w:r>
            <w:proofErr w:type="spellStart"/>
            <w:r w:rsidR="00804A7D">
              <w:rPr>
                <w:rFonts w:cs="Tahoma"/>
              </w:rPr>
              <w:t>thể</w:t>
            </w:r>
            <w:proofErr w:type="spellEnd"/>
            <w:r w:rsidR="00804A7D">
              <w:rPr>
                <w:rFonts w:cs="Tahoma"/>
              </w:rPr>
              <w:t xml:space="preserve"> </w:t>
            </w:r>
            <w:proofErr w:type="spellStart"/>
            <w:r w:rsidR="00804A7D">
              <w:rPr>
                <w:rFonts w:cs="Tahoma"/>
              </w:rPr>
              <w:t>xóa</w:t>
            </w:r>
            <w:proofErr w:type="spellEnd"/>
            <w:r w:rsidR="00804A7D">
              <w:rPr>
                <w:rFonts w:cs="Tahoma"/>
              </w:rPr>
              <w:t xml:space="preserve"> </w:t>
            </w:r>
            <w:proofErr w:type="spellStart"/>
            <w:r w:rsidR="00804A7D">
              <w:rPr>
                <w:rFonts w:cs="Tahoma"/>
              </w:rPr>
              <w:t>trận</w:t>
            </w:r>
            <w:proofErr w:type="spellEnd"/>
            <w:r w:rsidR="00804A7D">
              <w:rPr>
                <w:rFonts w:cs="Tahoma"/>
              </w:rPr>
              <w:t xml:space="preserve"> </w:t>
            </w:r>
            <w:proofErr w:type="spellStart"/>
            <w:r w:rsidR="00804A7D">
              <w:rPr>
                <w:rFonts w:cs="Tahoma"/>
              </w:rPr>
              <w:t>đấu</w:t>
            </w:r>
            <w:proofErr w:type="spellEnd"/>
            <w:r w:rsidR="00804A7D">
              <w:rPr>
                <w:rFonts w:cs="Tahoma"/>
              </w:rPr>
              <w:t xml:space="preserve">, </w:t>
            </w:r>
            <w:proofErr w:type="spellStart"/>
            <w:r w:rsidR="00804A7D">
              <w:rPr>
                <w:rFonts w:cs="Tahoma"/>
              </w:rPr>
              <w:t>vui</w:t>
            </w:r>
            <w:proofErr w:type="spellEnd"/>
            <w:r w:rsidR="00804A7D">
              <w:rPr>
                <w:rFonts w:cs="Tahoma"/>
              </w:rPr>
              <w:t xml:space="preserve"> </w:t>
            </w:r>
            <w:proofErr w:type="spellStart"/>
            <w:r w:rsidR="00804A7D">
              <w:rPr>
                <w:rFonts w:cs="Tahoma"/>
              </w:rPr>
              <w:t>lòng</w:t>
            </w:r>
            <w:proofErr w:type="spellEnd"/>
            <w:r w:rsidR="00804A7D">
              <w:rPr>
                <w:rFonts w:cs="Tahoma"/>
              </w:rPr>
              <w:t xml:space="preserve"> </w:t>
            </w:r>
            <w:proofErr w:type="spellStart"/>
            <w:r w:rsidR="00804A7D">
              <w:rPr>
                <w:rFonts w:cs="Tahoma"/>
              </w:rPr>
              <w:t>kiểm</w:t>
            </w:r>
            <w:proofErr w:type="spellEnd"/>
            <w:r w:rsidR="00804A7D">
              <w:rPr>
                <w:rFonts w:cs="Tahoma"/>
              </w:rPr>
              <w:t xml:space="preserve"> </w:t>
            </w:r>
            <w:proofErr w:type="spellStart"/>
            <w:r w:rsidR="00804A7D">
              <w:rPr>
                <w:rFonts w:cs="Tahoma"/>
              </w:rPr>
              <w:t>tra</w:t>
            </w:r>
            <w:proofErr w:type="spellEnd"/>
            <w:r w:rsidR="00804A7D">
              <w:rPr>
                <w:rFonts w:cs="Tahoma"/>
              </w:rPr>
              <w:t xml:space="preserve"> </w:t>
            </w:r>
            <w:proofErr w:type="spellStart"/>
            <w:r w:rsidR="00804A7D">
              <w:rPr>
                <w:rFonts w:cs="Tahoma"/>
              </w:rPr>
              <w:t>lại</w:t>
            </w:r>
            <w:proofErr w:type="spellEnd"/>
            <w:r>
              <w:rPr>
                <w:rFonts w:cs="Tahoma"/>
              </w:rPr>
              <w:t>”</w:t>
            </w:r>
          </w:p>
        </w:tc>
      </w:tr>
      <w:tr w:rsidR="000A61F7" w:rsidRPr="00832EA1" w14:paraId="51790936" w14:textId="77777777" w:rsidTr="001D1638">
        <w:tc>
          <w:tcPr>
            <w:tcW w:w="1660" w:type="dxa"/>
            <w:gridSpan w:val="2"/>
          </w:tcPr>
          <w:p w14:paraId="5A02B343" w14:textId="765FE185" w:rsidR="000A61F7" w:rsidRPr="00832EA1" w:rsidRDefault="00362C95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Update match</w:t>
            </w:r>
          </w:p>
        </w:tc>
        <w:tc>
          <w:tcPr>
            <w:tcW w:w="4229" w:type="dxa"/>
          </w:tcPr>
          <w:p w14:paraId="34A3F91E" w14:textId="6F9F83CA" w:rsidR="000A61F7" w:rsidRPr="00832EA1" w:rsidRDefault="00362C95" w:rsidP="001D1638">
            <w:pPr>
              <w:spacing w:after="0"/>
              <w:jc w:val="both"/>
              <w:rPr>
                <w:rFonts w:cs="Tahoma"/>
              </w:rPr>
            </w:pPr>
            <w:r>
              <w:rPr>
                <w:rFonts w:cs="Tahoma"/>
              </w:rPr>
              <w:t>Update the detail of match</w:t>
            </w:r>
          </w:p>
        </w:tc>
        <w:tc>
          <w:tcPr>
            <w:tcW w:w="2319" w:type="dxa"/>
          </w:tcPr>
          <w:p w14:paraId="1198BD55" w14:textId="39AD10EC" w:rsidR="000A61F7" w:rsidRPr="00832EA1" w:rsidRDefault="003A4AC5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Navigate to update page</w:t>
            </w:r>
          </w:p>
        </w:tc>
        <w:tc>
          <w:tcPr>
            <w:tcW w:w="1980" w:type="dxa"/>
          </w:tcPr>
          <w:p w14:paraId="2BA419A8" w14:textId="77777777" w:rsidR="000A61F7" w:rsidRPr="00832EA1" w:rsidRDefault="000A61F7" w:rsidP="001D1638">
            <w:pPr>
              <w:spacing w:after="0"/>
              <w:rPr>
                <w:rFonts w:cs="Tahoma"/>
              </w:rPr>
            </w:pPr>
          </w:p>
        </w:tc>
      </w:tr>
      <w:tr w:rsidR="000A61F7" w:rsidRPr="00832EA1" w14:paraId="600D72C0" w14:textId="77777777" w:rsidTr="001D1638">
        <w:tc>
          <w:tcPr>
            <w:tcW w:w="1660" w:type="dxa"/>
            <w:gridSpan w:val="2"/>
          </w:tcPr>
          <w:p w14:paraId="2B634BE3" w14:textId="1F37FE76" w:rsidR="000A61F7" w:rsidRDefault="003A4AC5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Share match</w:t>
            </w:r>
          </w:p>
        </w:tc>
        <w:tc>
          <w:tcPr>
            <w:tcW w:w="4229" w:type="dxa"/>
          </w:tcPr>
          <w:p w14:paraId="1B631331" w14:textId="1CBB01E1" w:rsidR="000A61F7" w:rsidRDefault="000A61F7" w:rsidP="003A4AC5">
            <w:pPr>
              <w:spacing w:after="0"/>
              <w:jc w:val="both"/>
              <w:rPr>
                <w:rFonts w:cs="Tahoma"/>
              </w:rPr>
            </w:pPr>
            <w:r>
              <w:rPr>
                <w:rFonts w:cs="Tahoma"/>
              </w:rPr>
              <w:t>User shares information of match onto the home page</w:t>
            </w:r>
            <w:r w:rsidR="003A4AC5">
              <w:rPr>
                <w:rFonts w:cs="Tahoma"/>
              </w:rPr>
              <w:t xml:space="preserve">, and user can retrieve a link of match to share via </w:t>
            </w:r>
            <w:proofErr w:type="spellStart"/>
            <w:r w:rsidR="003A4AC5">
              <w:rPr>
                <w:rFonts w:cs="Tahoma"/>
              </w:rPr>
              <w:t>facebook</w:t>
            </w:r>
            <w:proofErr w:type="spellEnd"/>
            <w:r w:rsidR="003A4AC5">
              <w:rPr>
                <w:rFonts w:cs="Tahoma"/>
              </w:rPr>
              <w:t xml:space="preserve">, </w:t>
            </w:r>
            <w:proofErr w:type="spellStart"/>
            <w:r w:rsidR="003A4AC5">
              <w:rPr>
                <w:rFonts w:cs="Tahoma"/>
              </w:rPr>
              <w:t>gmail</w:t>
            </w:r>
            <w:proofErr w:type="spellEnd"/>
            <w:proofErr w:type="gramStart"/>
            <w:r w:rsidR="003A4AC5">
              <w:rPr>
                <w:rFonts w:cs="Tahoma"/>
              </w:rPr>
              <w:t>,…</w:t>
            </w:r>
            <w:proofErr w:type="gramEnd"/>
            <w:r w:rsidR="003A4AC5">
              <w:rPr>
                <w:rFonts w:cs="Tahoma"/>
              </w:rPr>
              <w:t xml:space="preserve"> </w:t>
            </w:r>
          </w:p>
        </w:tc>
        <w:tc>
          <w:tcPr>
            <w:tcW w:w="2319" w:type="dxa"/>
          </w:tcPr>
          <w:p w14:paraId="42E3FC78" w14:textId="4D43D7E0" w:rsidR="000A61F7" w:rsidRPr="00832EA1" w:rsidRDefault="003A4AC5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Share to homepage, receive link of match</w:t>
            </w:r>
          </w:p>
        </w:tc>
        <w:tc>
          <w:tcPr>
            <w:tcW w:w="1980" w:type="dxa"/>
          </w:tcPr>
          <w:p w14:paraId="3F594DE0" w14:textId="77777777" w:rsidR="000A61F7" w:rsidRPr="00832EA1" w:rsidRDefault="000A61F7" w:rsidP="001D1638">
            <w:pPr>
              <w:spacing w:after="0"/>
              <w:rPr>
                <w:rFonts w:cs="Tahoma"/>
              </w:rPr>
            </w:pPr>
          </w:p>
        </w:tc>
      </w:tr>
    </w:tbl>
    <w:p w14:paraId="524BCC6F" w14:textId="77777777" w:rsidR="000A61F7" w:rsidRDefault="000A61F7" w:rsidP="000A61F7">
      <w:pPr>
        <w:pStyle w:val="BodyText"/>
        <w:ind w:firstLine="0"/>
      </w:pPr>
    </w:p>
    <w:p w14:paraId="437C935D" w14:textId="1D2E2803" w:rsidR="00A553DE" w:rsidRDefault="00A553DE" w:rsidP="00A553DE">
      <w:pPr>
        <w:pStyle w:val="Heading3"/>
      </w:pPr>
      <w:bookmarkStart w:id="44" w:name="_Toc495870678"/>
      <w:r>
        <w:t>Show information of match</w:t>
      </w:r>
      <w:bookmarkEnd w:id="44"/>
    </w:p>
    <w:p w14:paraId="34DF75B3" w14:textId="76C54A1D" w:rsidR="00A553DE" w:rsidRDefault="00A553DE" w:rsidP="00A553DE">
      <w:pPr>
        <w:pStyle w:val="BodyText"/>
        <w:ind w:firstLine="0"/>
      </w:pPr>
      <w:r>
        <w:rPr>
          <w:noProof/>
          <w:lang w:eastAsia="en-US"/>
        </w:rPr>
        <w:drawing>
          <wp:inline distT="0" distB="0" distL="0" distR="0" wp14:anchorId="09B92251" wp14:editId="1E662092">
            <wp:extent cx="5943600" cy="3500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e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3BC8" w14:textId="77777777" w:rsidR="00A553DE" w:rsidRDefault="00A553DE" w:rsidP="00A553DE">
      <w:pPr>
        <w:pStyle w:val="BodyText"/>
        <w:ind w:firstLine="0"/>
      </w:pP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51"/>
        <w:gridCol w:w="9"/>
        <w:gridCol w:w="1363"/>
        <w:gridCol w:w="2866"/>
        <w:gridCol w:w="2319"/>
        <w:gridCol w:w="1980"/>
      </w:tblGrid>
      <w:tr w:rsidR="0096596E" w:rsidRPr="00832EA1" w14:paraId="69727916" w14:textId="77777777" w:rsidTr="001D1638">
        <w:tc>
          <w:tcPr>
            <w:tcW w:w="1651" w:type="dxa"/>
            <w:shd w:val="clear" w:color="auto" w:fill="CCFFCC"/>
          </w:tcPr>
          <w:p w14:paraId="6252FCE2" w14:textId="77777777" w:rsidR="0096596E" w:rsidRPr="00832EA1" w:rsidRDefault="0096596E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Screen</w:t>
            </w:r>
          </w:p>
        </w:tc>
        <w:tc>
          <w:tcPr>
            <w:tcW w:w="8537" w:type="dxa"/>
            <w:gridSpan w:val="5"/>
            <w:shd w:val="clear" w:color="auto" w:fill="auto"/>
          </w:tcPr>
          <w:p w14:paraId="24BC5E18" w14:textId="77777777" w:rsidR="0096596E" w:rsidRPr="00832EA1" w:rsidRDefault="0096596E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Manage matches</w:t>
            </w:r>
            <w:r w:rsidRPr="00832EA1">
              <w:rPr>
                <w:rFonts w:cs="Tahoma"/>
              </w:rPr>
              <w:t xml:space="preserve"> – </w:t>
            </w:r>
            <w:r>
              <w:rPr>
                <w:rFonts w:cs="Tahoma"/>
              </w:rPr>
              <w:t>Match Information</w:t>
            </w:r>
          </w:p>
        </w:tc>
      </w:tr>
      <w:tr w:rsidR="0096596E" w:rsidRPr="00832EA1" w14:paraId="7543593A" w14:textId="77777777" w:rsidTr="001D1638">
        <w:tc>
          <w:tcPr>
            <w:tcW w:w="1660" w:type="dxa"/>
            <w:gridSpan w:val="2"/>
            <w:shd w:val="clear" w:color="auto" w:fill="CCFFCC"/>
          </w:tcPr>
          <w:p w14:paraId="679C2DF0" w14:textId="77777777" w:rsidR="0096596E" w:rsidRPr="00832EA1" w:rsidRDefault="0096596E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Description</w:t>
            </w:r>
          </w:p>
        </w:tc>
        <w:tc>
          <w:tcPr>
            <w:tcW w:w="8528" w:type="dxa"/>
            <w:gridSpan w:val="4"/>
            <w:shd w:val="clear" w:color="auto" w:fill="auto"/>
          </w:tcPr>
          <w:p w14:paraId="6D9B2E12" w14:textId="77777777" w:rsidR="0096596E" w:rsidRPr="00A41B18" w:rsidRDefault="0096596E" w:rsidP="001D1638">
            <w:pPr>
              <w:spacing w:after="0"/>
              <w:rPr>
                <w:rFonts w:cs="Tahoma"/>
                <w:lang w:val="vi-VN"/>
              </w:rPr>
            </w:pPr>
            <w:r>
              <w:rPr>
                <w:rFonts w:cs="Tahoma"/>
              </w:rPr>
              <w:t xml:space="preserve">Allow user can view information of match </w:t>
            </w:r>
          </w:p>
        </w:tc>
      </w:tr>
      <w:tr w:rsidR="0096596E" w:rsidRPr="00832EA1" w14:paraId="5C3ABD35" w14:textId="77777777" w:rsidTr="001D1638">
        <w:tc>
          <w:tcPr>
            <w:tcW w:w="1660" w:type="dxa"/>
            <w:gridSpan w:val="2"/>
            <w:shd w:val="clear" w:color="auto" w:fill="CCFFCC"/>
          </w:tcPr>
          <w:p w14:paraId="33C30D78" w14:textId="77777777" w:rsidR="0096596E" w:rsidRPr="00832EA1" w:rsidRDefault="0096596E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Screen Access</w:t>
            </w:r>
          </w:p>
        </w:tc>
        <w:tc>
          <w:tcPr>
            <w:tcW w:w="8528" w:type="dxa"/>
            <w:gridSpan w:val="4"/>
            <w:shd w:val="clear" w:color="auto" w:fill="auto"/>
          </w:tcPr>
          <w:p w14:paraId="5CE870C2" w14:textId="155F668B" w:rsidR="0096596E" w:rsidRPr="00832EA1" w:rsidRDefault="0096596E" w:rsidP="0096596E">
            <w:pPr>
              <w:spacing w:after="0"/>
              <w:rPr>
                <w:rFonts w:cs="Tahoma"/>
                <w:b/>
                <w:color w:val="000080"/>
              </w:rPr>
            </w:pPr>
            <w:r>
              <w:rPr>
                <w:rFonts w:cs="Tahoma"/>
              </w:rPr>
              <w:t>Press match name in “List matches” screen</w:t>
            </w:r>
          </w:p>
        </w:tc>
      </w:tr>
      <w:tr w:rsidR="0096596E" w:rsidRPr="00832EA1" w14:paraId="556FAB79" w14:textId="77777777" w:rsidTr="001D1638">
        <w:trPr>
          <w:trHeight w:val="499"/>
        </w:trPr>
        <w:tc>
          <w:tcPr>
            <w:tcW w:w="10188" w:type="dxa"/>
            <w:gridSpan w:val="6"/>
            <w:shd w:val="clear" w:color="auto" w:fill="auto"/>
          </w:tcPr>
          <w:p w14:paraId="54798853" w14:textId="77777777" w:rsidR="0096596E" w:rsidRPr="00832EA1" w:rsidRDefault="0096596E" w:rsidP="001D1638">
            <w:pPr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Screen Content</w:t>
            </w:r>
          </w:p>
        </w:tc>
      </w:tr>
      <w:tr w:rsidR="0096596E" w:rsidRPr="00832EA1" w14:paraId="5A5D884B" w14:textId="77777777" w:rsidTr="001D1638">
        <w:tc>
          <w:tcPr>
            <w:tcW w:w="1660" w:type="dxa"/>
            <w:gridSpan w:val="2"/>
            <w:shd w:val="clear" w:color="auto" w:fill="CCFFCC"/>
          </w:tcPr>
          <w:p w14:paraId="38121A33" w14:textId="77777777" w:rsidR="0096596E" w:rsidRPr="00832EA1" w:rsidRDefault="0096596E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Item</w:t>
            </w:r>
          </w:p>
        </w:tc>
        <w:tc>
          <w:tcPr>
            <w:tcW w:w="1363" w:type="dxa"/>
            <w:shd w:val="clear" w:color="auto" w:fill="CCFFCC"/>
          </w:tcPr>
          <w:p w14:paraId="2983D6D1" w14:textId="77777777" w:rsidR="0096596E" w:rsidRPr="00832EA1" w:rsidRDefault="0096596E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Type</w:t>
            </w:r>
          </w:p>
        </w:tc>
        <w:tc>
          <w:tcPr>
            <w:tcW w:w="2866" w:type="dxa"/>
            <w:shd w:val="clear" w:color="auto" w:fill="CCFFCC"/>
          </w:tcPr>
          <w:p w14:paraId="41D4E3EC" w14:textId="77777777" w:rsidR="0096596E" w:rsidRPr="00832EA1" w:rsidRDefault="0096596E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Data</w:t>
            </w:r>
          </w:p>
        </w:tc>
        <w:tc>
          <w:tcPr>
            <w:tcW w:w="4299" w:type="dxa"/>
            <w:gridSpan w:val="2"/>
            <w:shd w:val="clear" w:color="auto" w:fill="CCFFCC"/>
          </w:tcPr>
          <w:p w14:paraId="1F389FF7" w14:textId="77777777" w:rsidR="0096596E" w:rsidRPr="00832EA1" w:rsidRDefault="0096596E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Description</w:t>
            </w:r>
          </w:p>
        </w:tc>
      </w:tr>
      <w:tr w:rsidR="0096596E" w:rsidRPr="00832EA1" w14:paraId="5BC4267B" w14:textId="77777777" w:rsidTr="001D1638">
        <w:tc>
          <w:tcPr>
            <w:tcW w:w="1660" w:type="dxa"/>
            <w:gridSpan w:val="2"/>
          </w:tcPr>
          <w:p w14:paraId="51427C9D" w14:textId="245B41D1" w:rsidR="0096596E" w:rsidRPr="00832EA1" w:rsidRDefault="00A0189E" w:rsidP="001D1638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Thông</w:t>
            </w:r>
            <w:proofErr w:type="spellEnd"/>
            <w:r>
              <w:rPr>
                <w:rFonts w:cs="Tahoma"/>
              </w:rPr>
              <w:t xml:space="preserve"> tin </w:t>
            </w:r>
            <w:proofErr w:type="spellStart"/>
            <w:r>
              <w:rPr>
                <w:rFonts w:cs="Tahoma"/>
              </w:rPr>
              <w:t>trận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đấu</w:t>
            </w:r>
            <w:proofErr w:type="spellEnd"/>
          </w:p>
        </w:tc>
        <w:tc>
          <w:tcPr>
            <w:tcW w:w="1363" w:type="dxa"/>
          </w:tcPr>
          <w:p w14:paraId="7EB364EE" w14:textId="6D6C9039" w:rsidR="0096596E" w:rsidRPr="00832EA1" w:rsidRDefault="00A0189E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Text</w:t>
            </w:r>
          </w:p>
        </w:tc>
        <w:tc>
          <w:tcPr>
            <w:tcW w:w="2866" w:type="dxa"/>
          </w:tcPr>
          <w:p w14:paraId="4333ECC1" w14:textId="52A73043" w:rsidR="0096596E" w:rsidRPr="00832EA1" w:rsidRDefault="00A0189E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Match information: date, time, place</w:t>
            </w:r>
          </w:p>
        </w:tc>
        <w:tc>
          <w:tcPr>
            <w:tcW w:w="4299" w:type="dxa"/>
            <w:gridSpan w:val="2"/>
          </w:tcPr>
          <w:p w14:paraId="3A0E9057" w14:textId="7D052DF7" w:rsidR="0096596E" w:rsidRPr="00832EA1" w:rsidRDefault="00A0189E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 xml:space="preserve">Display match </w:t>
            </w:r>
            <w:proofErr w:type="spellStart"/>
            <w:r>
              <w:rPr>
                <w:rFonts w:cs="Tahoma"/>
              </w:rPr>
              <w:t>infomation</w:t>
            </w:r>
            <w:proofErr w:type="spellEnd"/>
          </w:p>
        </w:tc>
      </w:tr>
      <w:tr w:rsidR="0096596E" w:rsidRPr="00832EA1" w14:paraId="642816E1" w14:textId="77777777" w:rsidTr="001D1638">
        <w:tc>
          <w:tcPr>
            <w:tcW w:w="1660" w:type="dxa"/>
            <w:gridSpan w:val="2"/>
          </w:tcPr>
          <w:p w14:paraId="0F052476" w14:textId="753FA3C7" w:rsidR="0096596E" w:rsidRPr="00832EA1" w:rsidRDefault="00A0189E" w:rsidP="001D1638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Danh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sách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cầu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thủ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đội</w:t>
            </w:r>
            <w:proofErr w:type="spellEnd"/>
            <w:r>
              <w:rPr>
                <w:rFonts w:cs="Tahoma"/>
              </w:rPr>
              <w:t xml:space="preserve"> A</w:t>
            </w:r>
          </w:p>
        </w:tc>
        <w:tc>
          <w:tcPr>
            <w:tcW w:w="1363" w:type="dxa"/>
          </w:tcPr>
          <w:p w14:paraId="53548C4C" w14:textId="7AEECD0D" w:rsidR="0096596E" w:rsidRPr="00832EA1" w:rsidRDefault="00A0189E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List</w:t>
            </w:r>
            <w:r w:rsidR="0096596E">
              <w:rPr>
                <w:rFonts w:cs="Tahoma"/>
              </w:rPr>
              <w:t xml:space="preserve"> </w:t>
            </w:r>
          </w:p>
        </w:tc>
        <w:tc>
          <w:tcPr>
            <w:tcW w:w="2866" w:type="dxa"/>
          </w:tcPr>
          <w:p w14:paraId="6D9719BF" w14:textId="1F1E3AC6" w:rsidR="0096596E" w:rsidRPr="00832EA1" w:rsidRDefault="0096596E" w:rsidP="001D1638">
            <w:pPr>
              <w:spacing w:after="0"/>
              <w:rPr>
                <w:rFonts w:cs="Tahoma"/>
              </w:rPr>
            </w:pPr>
            <w:r w:rsidRPr="00832EA1">
              <w:rPr>
                <w:rFonts w:cs="Tahoma"/>
              </w:rPr>
              <w:t xml:space="preserve"> </w:t>
            </w:r>
            <w:r w:rsidR="00A0189E">
              <w:rPr>
                <w:rFonts w:cs="Tahoma"/>
              </w:rPr>
              <w:t>List of player in team A</w:t>
            </w:r>
          </w:p>
        </w:tc>
        <w:tc>
          <w:tcPr>
            <w:tcW w:w="4299" w:type="dxa"/>
            <w:gridSpan w:val="2"/>
          </w:tcPr>
          <w:p w14:paraId="58C3A1EE" w14:textId="4C8C8D65" w:rsidR="0096596E" w:rsidRPr="00832EA1" w:rsidRDefault="00A0189E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List of player in team A</w:t>
            </w:r>
          </w:p>
        </w:tc>
      </w:tr>
      <w:tr w:rsidR="00A0189E" w:rsidRPr="00832EA1" w14:paraId="23F38659" w14:textId="77777777" w:rsidTr="001D1638">
        <w:tc>
          <w:tcPr>
            <w:tcW w:w="1660" w:type="dxa"/>
            <w:gridSpan w:val="2"/>
          </w:tcPr>
          <w:p w14:paraId="455E4A0C" w14:textId="5075DD32" w:rsidR="00A0189E" w:rsidRDefault="00A0189E" w:rsidP="001D1638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lastRenderedPageBreak/>
              <w:t>Danh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sách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cầu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thủ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đội</w:t>
            </w:r>
            <w:proofErr w:type="spellEnd"/>
            <w:r>
              <w:rPr>
                <w:rFonts w:cs="Tahoma"/>
              </w:rPr>
              <w:t xml:space="preserve"> B</w:t>
            </w:r>
          </w:p>
        </w:tc>
        <w:tc>
          <w:tcPr>
            <w:tcW w:w="1363" w:type="dxa"/>
          </w:tcPr>
          <w:p w14:paraId="4D4B91B7" w14:textId="54B3B156" w:rsidR="00A0189E" w:rsidRDefault="00A0189E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List</w:t>
            </w:r>
          </w:p>
        </w:tc>
        <w:tc>
          <w:tcPr>
            <w:tcW w:w="2866" w:type="dxa"/>
          </w:tcPr>
          <w:p w14:paraId="6721EDC6" w14:textId="08A7C401" w:rsidR="00A0189E" w:rsidRPr="00832EA1" w:rsidRDefault="00A0189E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List of player in team B</w:t>
            </w:r>
          </w:p>
        </w:tc>
        <w:tc>
          <w:tcPr>
            <w:tcW w:w="4299" w:type="dxa"/>
            <w:gridSpan w:val="2"/>
          </w:tcPr>
          <w:p w14:paraId="1BABAC09" w14:textId="12EC7D02" w:rsidR="00A0189E" w:rsidRDefault="00A0189E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List of player in team B</w:t>
            </w:r>
          </w:p>
        </w:tc>
      </w:tr>
      <w:tr w:rsidR="00FC3998" w:rsidRPr="00832EA1" w14:paraId="4A00DE83" w14:textId="77777777" w:rsidTr="001D1638">
        <w:tc>
          <w:tcPr>
            <w:tcW w:w="1660" w:type="dxa"/>
            <w:gridSpan w:val="2"/>
          </w:tcPr>
          <w:p w14:paraId="7E5C9F35" w14:textId="1E652268" w:rsidR="00FC3998" w:rsidRDefault="00FC3998" w:rsidP="001D1638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Thêm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cầu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thủ</w:t>
            </w:r>
            <w:proofErr w:type="spellEnd"/>
          </w:p>
        </w:tc>
        <w:tc>
          <w:tcPr>
            <w:tcW w:w="1363" w:type="dxa"/>
          </w:tcPr>
          <w:p w14:paraId="4254AA57" w14:textId="28E5A8F4" w:rsidR="00FC3998" w:rsidRDefault="00FC3998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Button</w:t>
            </w:r>
          </w:p>
        </w:tc>
        <w:tc>
          <w:tcPr>
            <w:tcW w:w="2866" w:type="dxa"/>
          </w:tcPr>
          <w:p w14:paraId="4517AFA2" w14:textId="77777777" w:rsidR="00FC3998" w:rsidRDefault="00FC3998" w:rsidP="001D1638">
            <w:pPr>
              <w:spacing w:after="0"/>
              <w:rPr>
                <w:rFonts w:cs="Tahoma"/>
              </w:rPr>
            </w:pPr>
          </w:p>
        </w:tc>
        <w:tc>
          <w:tcPr>
            <w:tcW w:w="4299" w:type="dxa"/>
            <w:gridSpan w:val="2"/>
          </w:tcPr>
          <w:p w14:paraId="38B9C680" w14:textId="0D8F62D3" w:rsidR="00FC3998" w:rsidRDefault="00FC3998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Add player to team of match</w:t>
            </w:r>
          </w:p>
        </w:tc>
      </w:tr>
      <w:tr w:rsidR="0096596E" w:rsidRPr="00832EA1" w14:paraId="0ADD8BD8" w14:textId="77777777" w:rsidTr="001D1638">
        <w:trPr>
          <w:trHeight w:val="499"/>
        </w:trPr>
        <w:tc>
          <w:tcPr>
            <w:tcW w:w="10188" w:type="dxa"/>
            <w:gridSpan w:val="6"/>
            <w:shd w:val="clear" w:color="auto" w:fill="auto"/>
          </w:tcPr>
          <w:p w14:paraId="71029365" w14:textId="77777777" w:rsidR="0096596E" w:rsidRPr="00832EA1" w:rsidRDefault="0096596E" w:rsidP="001D1638">
            <w:pPr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Screen Actions</w:t>
            </w:r>
          </w:p>
        </w:tc>
      </w:tr>
      <w:tr w:rsidR="0096596E" w:rsidRPr="00832EA1" w14:paraId="5D654CD0" w14:textId="77777777" w:rsidTr="001D1638">
        <w:tc>
          <w:tcPr>
            <w:tcW w:w="1660" w:type="dxa"/>
            <w:gridSpan w:val="2"/>
            <w:shd w:val="clear" w:color="auto" w:fill="CCFFCC"/>
          </w:tcPr>
          <w:p w14:paraId="704AA493" w14:textId="77777777" w:rsidR="0096596E" w:rsidRPr="00832EA1" w:rsidRDefault="0096596E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Action Name</w:t>
            </w:r>
          </w:p>
        </w:tc>
        <w:tc>
          <w:tcPr>
            <w:tcW w:w="4229" w:type="dxa"/>
            <w:gridSpan w:val="2"/>
            <w:shd w:val="clear" w:color="auto" w:fill="CCFFCC"/>
          </w:tcPr>
          <w:p w14:paraId="7A9883B3" w14:textId="77777777" w:rsidR="0096596E" w:rsidRPr="00832EA1" w:rsidRDefault="0096596E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Description</w:t>
            </w:r>
          </w:p>
        </w:tc>
        <w:tc>
          <w:tcPr>
            <w:tcW w:w="2319" w:type="dxa"/>
            <w:shd w:val="clear" w:color="auto" w:fill="CCFFCC"/>
          </w:tcPr>
          <w:p w14:paraId="4801643C" w14:textId="77777777" w:rsidR="0096596E" w:rsidRPr="00832EA1" w:rsidRDefault="0096596E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Success</w:t>
            </w:r>
          </w:p>
        </w:tc>
        <w:tc>
          <w:tcPr>
            <w:tcW w:w="1980" w:type="dxa"/>
            <w:shd w:val="clear" w:color="auto" w:fill="CCFFCC"/>
          </w:tcPr>
          <w:p w14:paraId="786F3586" w14:textId="77777777" w:rsidR="0096596E" w:rsidRPr="00832EA1" w:rsidRDefault="0096596E" w:rsidP="001D1638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Failure</w:t>
            </w:r>
          </w:p>
        </w:tc>
      </w:tr>
      <w:tr w:rsidR="0096596E" w:rsidRPr="00832EA1" w14:paraId="55C67E4B" w14:textId="77777777" w:rsidTr="001D1638">
        <w:tc>
          <w:tcPr>
            <w:tcW w:w="1660" w:type="dxa"/>
            <w:gridSpan w:val="2"/>
          </w:tcPr>
          <w:p w14:paraId="1240C093" w14:textId="78F640FA" w:rsidR="0096596E" w:rsidRPr="00832EA1" w:rsidRDefault="000D3651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Add player</w:t>
            </w:r>
          </w:p>
        </w:tc>
        <w:tc>
          <w:tcPr>
            <w:tcW w:w="4229" w:type="dxa"/>
            <w:gridSpan w:val="2"/>
          </w:tcPr>
          <w:p w14:paraId="5928884A" w14:textId="7FF80E8C" w:rsidR="0096596E" w:rsidRPr="00832EA1" w:rsidRDefault="00B134E6" w:rsidP="00B134E6">
            <w:pPr>
              <w:spacing w:after="0"/>
              <w:rPr>
                <w:rFonts w:cs="Tahoma"/>
                <w:color w:val="FF0000"/>
              </w:rPr>
            </w:pPr>
            <w:r>
              <w:rPr>
                <w:rFonts w:cs="Tahoma"/>
              </w:rPr>
              <w:t>User input player name, select team then click “</w:t>
            </w:r>
            <w:proofErr w:type="spellStart"/>
            <w:r>
              <w:rPr>
                <w:rFonts w:cs="Tahoma"/>
              </w:rPr>
              <w:t>Thêm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cầu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thủ</w:t>
            </w:r>
            <w:proofErr w:type="spellEnd"/>
            <w:r>
              <w:rPr>
                <w:rFonts w:cs="Tahoma"/>
              </w:rPr>
              <w:t>”</w:t>
            </w:r>
            <w:r w:rsidR="0096596E">
              <w:rPr>
                <w:rFonts w:cs="Tahoma"/>
              </w:rPr>
              <w:t xml:space="preserve"> </w:t>
            </w:r>
            <w:r>
              <w:rPr>
                <w:rFonts w:cs="Tahoma"/>
              </w:rPr>
              <w:t>will add player</w:t>
            </w:r>
            <w:r w:rsidR="0096596E">
              <w:rPr>
                <w:rFonts w:cs="Tahoma"/>
              </w:rPr>
              <w:t xml:space="preserve"> to the team  of matches</w:t>
            </w:r>
          </w:p>
        </w:tc>
        <w:tc>
          <w:tcPr>
            <w:tcW w:w="2319" w:type="dxa"/>
          </w:tcPr>
          <w:p w14:paraId="03016444" w14:textId="49965C14" w:rsidR="0096596E" w:rsidRPr="00832EA1" w:rsidRDefault="000D3651" w:rsidP="00B134E6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Show message</w:t>
            </w:r>
            <w:r w:rsidR="0096596E">
              <w:rPr>
                <w:rFonts w:cs="Tahoma"/>
              </w:rPr>
              <w:t xml:space="preserve"> “</w:t>
            </w:r>
            <w:proofErr w:type="spellStart"/>
            <w:r w:rsidR="00B134E6">
              <w:rPr>
                <w:rFonts w:cs="Tahoma"/>
              </w:rPr>
              <w:t>Thêm</w:t>
            </w:r>
            <w:proofErr w:type="spellEnd"/>
            <w:r w:rsidR="00B134E6">
              <w:rPr>
                <w:rFonts w:cs="Tahoma"/>
              </w:rPr>
              <w:t xml:space="preserve"> </w:t>
            </w:r>
            <w:proofErr w:type="spellStart"/>
            <w:r w:rsidR="00B134E6">
              <w:rPr>
                <w:rFonts w:cs="Tahoma"/>
              </w:rPr>
              <w:t>cầu</w:t>
            </w:r>
            <w:proofErr w:type="spellEnd"/>
            <w:r w:rsidR="00B134E6">
              <w:rPr>
                <w:rFonts w:cs="Tahoma"/>
              </w:rPr>
              <w:t xml:space="preserve"> </w:t>
            </w:r>
            <w:proofErr w:type="spellStart"/>
            <w:r w:rsidR="00B134E6">
              <w:rPr>
                <w:rFonts w:cs="Tahoma"/>
              </w:rPr>
              <w:t>thủ</w:t>
            </w:r>
            <w:proofErr w:type="spellEnd"/>
            <w:r w:rsidR="00B134E6">
              <w:rPr>
                <w:rFonts w:cs="Tahoma"/>
              </w:rPr>
              <w:t xml:space="preserve"> </w:t>
            </w:r>
            <w:proofErr w:type="spellStart"/>
            <w:r w:rsidR="00B134E6">
              <w:rPr>
                <w:rFonts w:cs="Tahoma"/>
              </w:rPr>
              <w:t>thành</w:t>
            </w:r>
            <w:proofErr w:type="spellEnd"/>
            <w:r w:rsidR="00B134E6">
              <w:rPr>
                <w:rFonts w:cs="Tahoma"/>
              </w:rPr>
              <w:t xml:space="preserve"> </w:t>
            </w:r>
            <w:proofErr w:type="spellStart"/>
            <w:r w:rsidR="00B134E6">
              <w:rPr>
                <w:rFonts w:cs="Tahoma"/>
              </w:rPr>
              <w:t>công</w:t>
            </w:r>
            <w:proofErr w:type="spellEnd"/>
            <w:r w:rsidR="0096596E">
              <w:rPr>
                <w:rFonts w:cs="Tahoma"/>
              </w:rPr>
              <w:t xml:space="preserve">” </w:t>
            </w:r>
          </w:p>
        </w:tc>
        <w:tc>
          <w:tcPr>
            <w:tcW w:w="1980" w:type="dxa"/>
          </w:tcPr>
          <w:p w14:paraId="67702EF6" w14:textId="64C284C3" w:rsidR="0096596E" w:rsidRPr="00832EA1" w:rsidRDefault="0096596E" w:rsidP="00B134E6">
            <w:pPr>
              <w:spacing w:after="0"/>
              <w:rPr>
                <w:rFonts w:cs="Tahoma"/>
                <w:lang w:val="vi-VN"/>
              </w:rPr>
            </w:pPr>
            <w:r>
              <w:rPr>
                <w:rFonts w:cs="Tahoma"/>
              </w:rPr>
              <w:t>Show alerts “</w:t>
            </w:r>
            <w:proofErr w:type="spellStart"/>
            <w:r w:rsidR="00B134E6">
              <w:rPr>
                <w:rFonts w:cs="Tahoma"/>
              </w:rPr>
              <w:t>Thêm</w:t>
            </w:r>
            <w:proofErr w:type="spellEnd"/>
            <w:r w:rsidR="00B134E6">
              <w:rPr>
                <w:rFonts w:cs="Tahoma"/>
              </w:rPr>
              <w:t xml:space="preserve"> </w:t>
            </w:r>
            <w:proofErr w:type="spellStart"/>
            <w:r w:rsidR="00B134E6">
              <w:rPr>
                <w:rFonts w:cs="Tahoma"/>
              </w:rPr>
              <w:t>cầu</w:t>
            </w:r>
            <w:proofErr w:type="spellEnd"/>
            <w:r w:rsidR="00B134E6">
              <w:rPr>
                <w:rFonts w:cs="Tahoma"/>
              </w:rPr>
              <w:t xml:space="preserve"> </w:t>
            </w:r>
            <w:proofErr w:type="spellStart"/>
            <w:r w:rsidR="00B134E6">
              <w:rPr>
                <w:rFonts w:cs="Tahoma"/>
              </w:rPr>
              <w:t>thủ</w:t>
            </w:r>
            <w:proofErr w:type="spellEnd"/>
            <w:r w:rsidR="00B134E6">
              <w:rPr>
                <w:rFonts w:cs="Tahoma"/>
              </w:rPr>
              <w:t xml:space="preserve"> </w:t>
            </w:r>
            <w:proofErr w:type="spellStart"/>
            <w:r w:rsidR="00B134E6">
              <w:rPr>
                <w:rFonts w:cs="Tahoma"/>
              </w:rPr>
              <w:t>không</w:t>
            </w:r>
            <w:proofErr w:type="spellEnd"/>
            <w:r w:rsidR="00B134E6">
              <w:rPr>
                <w:rFonts w:cs="Tahoma"/>
              </w:rPr>
              <w:t xml:space="preserve"> </w:t>
            </w:r>
            <w:proofErr w:type="spellStart"/>
            <w:r w:rsidR="00B134E6">
              <w:rPr>
                <w:rFonts w:cs="Tahoma"/>
              </w:rPr>
              <w:t>thành</w:t>
            </w:r>
            <w:proofErr w:type="spellEnd"/>
            <w:r w:rsidR="00B134E6">
              <w:rPr>
                <w:rFonts w:cs="Tahoma"/>
              </w:rPr>
              <w:t xml:space="preserve"> </w:t>
            </w:r>
            <w:proofErr w:type="spellStart"/>
            <w:r w:rsidR="00B134E6">
              <w:rPr>
                <w:rFonts w:cs="Tahoma"/>
              </w:rPr>
              <w:t>công</w:t>
            </w:r>
            <w:proofErr w:type="spellEnd"/>
            <w:r>
              <w:rPr>
                <w:rFonts w:cs="Tahoma"/>
              </w:rPr>
              <w:t>”</w:t>
            </w:r>
          </w:p>
        </w:tc>
      </w:tr>
      <w:tr w:rsidR="0096596E" w:rsidRPr="00832EA1" w14:paraId="1B40B7E5" w14:textId="77777777" w:rsidTr="001D1638">
        <w:tc>
          <w:tcPr>
            <w:tcW w:w="1660" w:type="dxa"/>
            <w:gridSpan w:val="2"/>
          </w:tcPr>
          <w:p w14:paraId="3AE7D571" w14:textId="5DA21187" w:rsidR="0096596E" w:rsidRDefault="001D1638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Delete player from team</w:t>
            </w:r>
          </w:p>
        </w:tc>
        <w:tc>
          <w:tcPr>
            <w:tcW w:w="4229" w:type="dxa"/>
            <w:gridSpan w:val="2"/>
          </w:tcPr>
          <w:p w14:paraId="6AF433DA" w14:textId="77777777" w:rsidR="0096596E" w:rsidRDefault="0096596E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Delete  player  from the team</w:t>
            </w:r>
          </w:p>
        </w:tc>
        <w:tc>
          <w:tcPr>
            <w:tcW w:w="2319" w:type="dxa"/>
          </w:tcPr>
          <w:p w14:paraId="3576304D" w14:textId="3902CC42" w:rsidR="0096596E" w:rsidRDefault="0096596E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Show alerts “</w:t>
            </w:r>
            <w:proofErr w:type="spellStart"/>
            <w:r w:rsidR="001D1638">
              <w:rPr>
                <w:rFonts w:cs="Tahoma"/>
              </w:rPr>
              <w:t>Xóa</w:t>
            </w:r>
            <w:proofErr w:type="spellEnd"/>
            <w:r w:rsidR="001D1638">
              <w:rPr>
                <w:rFonts w:cs="Tahoma"/>
              </w:rPr>
              <w:t xml:space="preserve"> </w:t>
            </w:r>
            <w:proofErr w:type="spellStart"/>
            <w:r w:rsidR="001D1638">
              <w:rPr>
                <w:rFonts w:cs="Tahoma"/>
              </w:rPr>
              <w:t>cầu</w:t>
            </w:r>
            <w:proofErr w:type="spellEnd"/>
            <w:r w:rsidR="001D1638">
              <w:rPr>
                <w:rFonts w:cs="Tahoma"/>
              </w:rPr>
              <w:t xml:space="preserve"> </w:t>
            </w:r>
            <w:proofErr w:type="spellStart"/>
            <w:r w:rsidR="001D1638">
              <w:rPr>
                <w:rFonts w:cs="Tahoma"/>
              </w:rPr>
              <w:t>thủ</w:t>
            </w:r>
            <w:proofErr w:type="spellEnd"/>
            <w:r w:rsidR="001D1638">
              <w:rPr>
                <w:rFonts w:cs="Tahoma"/>
              </w:rPr>
              <w:t xml:space="preserve"> </w:t>
            </w:r>
            <w:proofErr w:type="spellStart"/>
            <w:r w:rsidR="001D1638">
              <w:rPr>
                <w:rFonts w:cs="Tahoma"/>
              </w:rPr>
              <w:t>thành</w:t>
            </w:r>
            <w:proofErr w:type="spellEnd"/>
            <w:r w:rsidR="001D1638">
              <w:rPr>
                <w:rFonts w:cs="Tahoma"/>
              </w:rPr>
              <w:t xml:space="preserve"> </w:t>
            </w:r>
            <w:proofErr w:type="spellStart"/>
            <w:r w:rsidR="001D1638">
              <w:rPr>
                <w:rFonts w:cs="Tahoma"/>
              </w:rPr>
              <w:t>công</w:t>
            </w:r>
            <w:proofErr w:type="spellEnd"/>
            <w:r>
              <w:rPr>
                <w:rFonts w:cs="Tahoma"/>
              </w:rPr>
              <w:t>”</w:t>
            </w:r>
          </w:p>
        </w:tc>
        <w:tc>
          <w:tcPr>
            <w:tcW w:w="1980" w:type="dxa"/>
          </w:tcPr>
          <w:p w14:paraId="1227C86D" w14:textId="2F0663AF" w:rsidR="0096596E" w:rsidRDefault="0096596E" w:rsidP="001D163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Show alerts “</w:t>
            </w:r>
            <w:proofErr w:type="spellStart"/>
            <w:r w:rsidR="001D1638">
              <w:rPr>
                <w:rFonts w:cs="Tahoma"/>
              </w:rPr>
              <w:t>Xóa</w:t>
            </w:r>
            <w:proofErr w:type="spellEnd"/>
            <w:r w:rsidR="001D1638">
              <w:rPr>
                <w:rFonts w:cs="Tahoma"/>
              </w:rPr>
              <w:t xml:space="preserve"> </w:t>
            </w:r>
            <w:proofErr w:type="spellStart"/>
            <w:r w:rsidR="001D1638">
              <w:rPr>
                <w:rFonts w:cs="Tahoma"/>
              </w:rPr>
              <w:t>không</w:t>
            </w:r>
            <w:proofErr w:type="spellEnd"/>
            <w:r w:rsidR="001D1638">
              <w:rPr>
                <w:rFonts w:cs="Tahoma"/>
              </w:rPr>
              <w:t xml:space="preserve"> </w:t>
            </w:r>
            <w:proofErr w:type="spellStart"/>
            <w:r w:rsidR="001D1638">
              <w:rPr>
                <w:rFonts w:cs="Tahoma"/>
              </w:rPr>
              <w:t>thành</w:t>
            </w:r>
            <w:proofErr w:type="spellEnd"/>
            <w:r w:rsidR="001D1638">
              <w:rPr>
                <w:rFonts w:cs="Tahoma"/>
              </w:rPr>
              <w:t xml:space="preserve"> </w:t>
            </w:r>
            <w:proofErr w:type="spellStart"/>
            <w:r w:rsidR="001D1638">
              <w:rPr>
                <w:rFonts w:cs="Tahoma"/>
              </w:rPr>
              <w:t>công</w:t>
            </w:r>
            <w:proofErr w:type="spellEnd"/>
            <w:r>
              <w:rPr>
                <w:rFonts w:cs="Tahoma"/>
              </w:rPr>
              <w:t>”</w:t>
            </w:r>
          </w:p>
        </w:tc>
      </w:tr>
    </w:tbl>
    <w:p w14:paraId="4ACDE541" w14:textId="77777777" w:rsidR="00A553DE" w:rsidRPr="00A553DE" w:rsidRDefault="00A553DE" w:rsidP="00A553DE">
      <w:pPr>
        <w:pStyle w:val="BodyText"/>
        <w:ind w:firstLine="0"/>
      </w:pPr>
    </w:p>
    <w:p w14:paraId="1D7B1D3C" w14:textId="229C06A4" w:rsidR="00EB7CBA" w:rsidRDefault="001D1638" w:rsidP="007B26BD">
      <w:pPr>
        <w:pStyle w:val="Heading2"/>
      </w:pPr>
      <w:bookmarkStart w:id="45" w:name="_Toc495870564"/>
      <w:bookmarkStart w:id="46" w:name="_Toc495870679"/>
      <w:r>
        <w:t>Manage tournament</w:t>
      </w:r>
      <w:bookmarkEnd w:id="45"/>
      <w:bookmarkEnd w:id="46"/>
    </w:p>
    <w:p w14:paraId="171D5A45" w14:textId="354AC239" w:rsidR="00EB7CBA" w:rsidRDefault="001D1638" w:rsidP="007B26BD">
      <w:pPr>
        <w:pStyle w:val="Heading3"/>
      </w:pPr>
      <w:bookmarkStart w:id="47" w:name="_Toc495870680"/>
      <w:r>
        <w:t xml:space="preserve">Create </w:t>
      </w:r>
      <w:r w:rsidR="00662CB3">
        <w:t>tournament</w:t>
      </w:r>
      <w:bookmarkEnd w:id="47"/>
    </w:p>
    <w:p w14:paraId="1009D9C1" w14:textId="530D69B2" w:rsidR="00662CB3" w:rsidRDefault="00A76CE5" w:rsidP="00662CB3">
      <w:pPr>
        <w:pStyle w:val="BodyText"/>
        <w:ind w:firstLine="0"/>
      </w:pPr>
      <w:r>
        <w:rPr>
          <w:noProof/>
          <w:lang w:eastAsia="en-US"/>
        </w:rPr>
        <w:drawing>
          <wp:inline distT="0" distB="0" distL="0" distR="0" wp14:anchorId="449CAEE0" wp14:editId="49ED9FB7">
            <wp:extent cx="5943600" cy="3500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eate tournamen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C4CB" w14:textId="77777777" w:rsidR="00A76CE5" w:rsidRDefault="00A76CE5" w:rsidP="00662CB3">
      <w:pPr>
        <w:pStyle w:val="BodyText"/>
        <w:ind w:firstLine="0"/>
      </w:pPr>
    </w:p>
    <w:p w14:paraId="50636A4D" w14:textId="77777777" w:rsidR="00A76CE5" w:rsidRDefault="00A76CE5" w:rsidP="00662CB3">
      <w:pPr>
        <w:pStyle w:val="BodyText"/>
        <w:ind w:firstLine="0"/>
      </w:pP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50"/>
        <w:gridCol w:w="9"/>
        <w:gridCol w:w="1389"/>
        <w:gridCol w:w="2853"/>
        <w:gridCol w:w="2312"/>
        <w:gridCol w:w="1975"/>
      </w:tblGrid>
      <w:tr w:rsidR="00A76CE5" w:rsidRPr="00832EA1" w14:paraId="0E24A083" w14:textId="77777777" w:rsidTr="00670DE5">
        <w:tc>
          <w:tcPr>
            <w:tcW w:w="1651" w:type="dxa"/>
            <w:shd w:val="clear" w:color="auto" w:fill="CCFFCC"/>
          </w:tcPr>
          <w:p w14:paraId="76F4081E" w14:textId="77777777" w:rsidR="00A76CE5" w:rsidRPr="00832EA1" w:rsidRDefault="00A76CE5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Screen</w:t>
            </w:r>
          </w:p>
        </w:tc>
        <w:tc>
          <w:tcPr>
            <w:tcW w:w="8537" w:type="dxa"/>
            <w:gridSpan w:val="5"/>
            <w:shd w:val="clear" w:color="auto" w:fill="auto"/>
          </w:tcPr>
          <w:p w14:paraId="0AE8557F" w14:textId="77777777" w:rsidR="00A76CE5" w:rsidRPr="00832EA1" w:rsidRDefault="00A76CE5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Manage tournament</w:t>
            </w:r>
            <w:r w:rsidRPr="00832EA1">
              <w:rPr>
                <w:rFonts w:cs="Tahoma"/>
              </w:rPr>
              <w:t xml:space="preserve"> – </w:t>
            </w:r>
            <w:r>
              <w:rPr>
                <w:rFonts w:cs="Tahoma"/>
              </w:rPr>
              <w:t>Create tournament</w:t>
            </w:r>
          </w:p>
        </w:tc>
      </w:tr>
      <w:tr w:rsidR="00A76CE5" w:rsidRPr="00832EA1" w14:paraId="54263D36" w14:textId="77777777" w:rsidTr="00670DE5">
        <w:tc>
          <w:tcPr>
            <w:tcW w:w="1660" w:type="dxa"/>
            <w:gridSpan w:val="2"/>
            <w:shd w:val="clear" w:color="auto" w:fill="CCFFCC"/>
          </w:tcPr>
          <w:p w14:paraId="2E2E7DFC" w14:textId="77777777" w:rsidR="00A76CE5" w:rsidRPr="00832EA1" w:rsidRDefault="00A76CE5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Description</w:t>
            </w:r>
          </w:p>
        </w:tc>
        <w:tc>
          <w:tcPr>
            <w:tcW w:w="8528" w:type="dxa"/>
            <w:gridSpan w:val="4"/>
            <w:shd w:val="clear" w:color="auto" w:fill="auto"/>
          </w:tcPr>
          <w:p w14:paraId="48A3EF75" w14:textId="77777777" w:rsidR="00A76CE5" w:rsidRPr="00A41B18" w:rsidRDefault="00A76CE5" w:rsidP="00670DE5">
            <w:pPr>
              <w:spacing w:after="0"/>
              <w:rPr>
                <w:rFonts w:cs="Tahoma"/>
                <w:lang w:val="vi-VN"/>
              </w:rPr>
            </w:pPr>
            <w:r>
              <w:rPr>
                <w:rFonts w:cs="Tahoma"/>
              </w:rPr>
              <w:t>Allow user can create tournament</w:t>
            </w:r>
          </w:p>
        </w:tc>
      </w:tr>
      <w:tr w:rsidR="00A76CE5" w:rsidRPr="00832EA1" w14:paraId="466DEB9C" w14:textId="77777777" w:rsidTr="00670DE5">
        <w:tc>
          <w:tcPr>
            <w:tcW w:w="1660" w:type="dxa"/>
            <w:gridSpan w:val="2"/>
            <w:shd w:val="clear" w:color="auto" w:fill="CCFFCC"/>
          </w:tcPr>
          <w:p w14:paraId="5A07150F" w14:textId="77777777" w:rsidR="00A76CE5" w:rsidRPr="00832EA1" w:rsidRDefault="00A76CE5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Screen Access</w:t>
            </w:r>
          </w:p>
        </w:tc>
        <w:tc>
          <w:tcPr>
            <w:tcW w:w="8528" w:type="dxa"/>
            <w:gridSpan w:val="4"/>
            <w:shd w:val="clear" w:color="auto" w:fill="auto"/>
          </w:tcPr>
          <w:p w14:paraId="5CBFD57C" w14:textId="335641B3" w:rsidR="00A76CE5" w:rsidRPr="00832EA1" w:rsidRDefault="00A76CE5" w:rsidP="00BA169F">
            <w:pPr>
              <w:spacing w:after="0"/>
              <w:rPr>
                <w:rFonts w:cs="Tahoma"/>
                <w:b/>
                <w:color w:val="000080"/>
              </w:rPr>
            </w:pPr>
            <w:r>
              <w:rPr>
                <w:rFonts w:cs="Tahoma"/>
              </w:rPr>
              <w:t xml:space="preserve">Press link “Create </w:t>
            </w:r>
            <w:r w:rsidR="00BA169F">
              <w:rPr>
                <w:rFonts w:cs="Tahoma"/>
              </w:rPr>
              <w:t>tournament</w:t>
            </w:r>
            <w:r>
              <w:rPr>
                <w:rFonts w:cs="Tahoma"/>
              </w:rPr>
              <w:t>” in navigat</w:t>
            </w:r>
            <w:r w:rsidR="00BA169F">
              <w:rPr>
                <w:rFonts w:cs="Tahoma"/>
              </w:rPr>
              <w:t>ion</w:t>
            </w:r>
            <w:r>
              <w:rPr>
                <w:rFonts w:cs="Tahoma"/>
              </w:rPr>
              <w:t xml:space="preserve"> bar</w:t>
            </w:r>
          </w:p>
        </w:tc>
      </w:tr>
      <w:tr w:rsidR="00A76CE5" w:rsidRPr="00832EA1" w14:paraId="1FA968A7" w14:textId="77777777" w:rsidTr="00670DE5">
        <w:trPr>
          <w:trHeight w:val="499"/>
        </w:trPr>
        <w:tc>
          <w:tcPr>
            <w:tcW w:w="10188" w:type="dxa"/>
            <w:gridSpan w:val="6"/>
            <w:shd w:val="clear" w:color="auto" w:fill="auto"/>
          </w:tcPr>
          <w:p w14:paraId="01F4994A" w14:textId="77777777" w:rsidR="00A76CE5" w:rsidRPr="00832EA1" w:rsidRDefault="00A76CE5" w:rsidP="00670DE5">
            <w:pPr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Screen Content</w:t>
            </w:r>
          </w:p>
        </w:tc>
      </w:tr>
      <w:tr w:rsidR="00A76CE5" w:rsidRPr="00832EA1" w14:paraId="41C563D3" w14:textId="77777777" w:rsidTr="00670DE5">
        <w:tc>
          <w:tcPr>
            <w:tcW w:w="1660" w:type="dxa"/>
            <w:gridSpan w:val="2"/>
            <w:shd w:val="clear" w:color="auto" w:fill="CCFFCC"/>
          </w:tcPr>
          <w:p w14:paraId="41208E0F" w14:textId="77777777" w:rsidR="00A76CE5" w:rsidRPr="00832EA1" w:rsidRDefault="00A76CE5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Item</w:t>
            </w:r>
          </w:p>
        </w:tc>
        <w:tc>
          <w:tcPr>
            <w:tcW w:w="1363" w:type="dxa"/>
            <w:shd w:val="clear" w:color="auto" w:fill="CCFFCC"/>
          </w:tcPr>
          <w:p w14:paraId="18F6B98E" w14:textId="77777777" w:rsidR="00A76CE5" w:rsidRPr="00832EA1" w:rsidRDefault="00A76CE5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Type</w:t>
            </w:r>
          </w:p>
        </w:tc>
        <w:tc>
          <w:tcPr>
            <w:tcW w:w="2866" w:type="dxa"/>
            <w:shd w:val="clear" w:color="auto" w:fill="CCFFCC"/>
          </w:tcPr>
          <w:p w14:paraId="4C3949D6" w14:textId="77777777" w:rsidR="00A76CE5" w:rsidRPr="00832EA1" w:rsidRDefault="00A76CE5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Data</w:t>
            </w:r>
          </w:p>
        </w:tc>
        <w:tc>
          <w:tcPr>
            <w:tcW w:w="4299" w:type="dxa"/>
            <w:gridSpan w:val="2"/>
            <w:shd w:val="clear" w:color="auto" w:fill="CCFFCC"/>
          </w:tcPr>
          <w:p w14:paraId="4CD27AFF" w14:textId="77777777" w:rsidR="00A76CE5" w:rsidRPr="00832EA1" w:rsidRDefault="00A76CE5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Description</w:t>
            </w:r>
          </w:p>
        </w:tc>
      </w:tr>
      <w:tr w:rsidR="00A76CE5" w:rsidRPr="00832EA1" w14:paraId="35866C57" w14:textId="77777777" w:rsidTr="00670DE5">
        <w:tc>
          <w:tcPr>
            <w:tcW w:w="1660" w:type="dxa"/>
            <w:gridSpan w:val="2"/>
          </w:tcPr>
          <w:p w14:paraId="4C9371AA" w14:textId="77777777" w:rsidR="00A76CE5" w:rsidRPr="00832EA1" w:rsidRDefault="00A76CE5" w:rsidP="00670DE5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lastRenderedPageBreak/>
              <w:t>Tên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giải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đấu</w:t>
            </w:r>
            <w:proofErr w:type="spellEnd"/>
          </w:p>
        </w:tc>
        <w:tc>
          <w:tcPr>
            <w:tcW w:w="1363" w:type="dxa"/>
          </w:tcPr>
          <w:p w14:paraId="4F7C62B2" w14:textId="77777777" w:rsidR="00A76CE5" w:rsidRPr="00832EA1" w:rsidRDefault="00A76CE5" w:rsidP="00670DE5">
            <w:pPr>
              <w:spacing w:after="0"/>
              <w:rPr>
                <w:rFonts w:cs="Tahoma"/>
              </w:rPr>
            </w:pPr>
            <w:proofErr w:type="spellStart"/>
            <w:r w:rsidRPr="00832EA1">
              <w:rPr>
                <w:rFonts w:cs="Tahoma"/>
              </w:rPr>
              <w:t>TextField</w:t>
            </w:r>
            <w:proofErr w:type="spellEnd"/>
            <w:r w:rsidRPr="00832EA1">
              <w:rPr>
                <w:rFonts w:cs="Tahoma"/>
              </w:rPr>
              <w:t xml:space="preserve"> – String (50)</w:t>
            </w:r>
          </w:p>
        </w:tc>
        <w:tc>
          <w:tcPr>
            <w:tcW w:w="2866" w:type="dxa"/>
          </w:tcPr>
          <w:p w14:paraId="71E31BA1" w14:textId="77777777" w:rsidR="00A76CE5" w:rsidRPr="00832EA1" w:rsidRDefault="00A76CE5" w:rsidP="00670DE5">
            <w:pPr>
              <w:spacing w:after="0"/>
              <w:rPr>
                <w:rFonts w:cs="Tahoma"/>
              </w:rPr>
            </w:pPr>
          </w:p>
        </w:tc>
        <w:tc>
          <w:tcPr>
            <w:tcW w:w="4299" w:type="dxa"/>
            <w:gridSpan w:val="2"/>
          </w:tcPr>
          <w:p w14:paraId="30A7EEF1" w14:textId="77777777" w:rsidR="00A76CE5" w:rsidRPr="00832EA1" w:rsidRDefault="00A76CE5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Input tournament name</w:t>
            </w:r>
          </w:p>
        </w:tc>
      </w:tr>
      <w:tr w:rsidR="00A76CE5" w:rsidRPr="00832EA1" w14:paraId="6D3E3E0A" w14:textId="77777777" w:rsidTr="00670DE5">
        <w:tc>
          <w:tcPr>
            <w:tcW w:w="1660" w:type="dxa"/>
            <w:gridSpan w:val="2"/>
          </w:tcPr>
          <w:p w14:paraId="00F728D1" w14:textId="77777777" w:rsidR="00A76CE5" w:rsidRPr="00832EA1" w:rsidRDefault="00A76CE5" w:rsidP="00670DE5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Thời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gian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bắt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đầu</w:t>
            </w:r>
            <w:proofErr w:type="spellEnd"/>
          </w:p>
        </w:tc>
        <w:tc>
          <w:tcPr>
            <w:tcW w:w="1363" w:type="dxa"/>
          </w:tcPr>
          <w:p w14:paraId="24E579EC" w14:textId="77777777" w:rsidR="00A76CE5" w:rsidRPr="00832EA1" w:rsidRDefault="00A76CE5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 xml:space="preserve">Date time </w:t>
            </w:r>
          </w:p>
        </w:tc>
        <w:tc>
          <w:tcPr>
            <w:tcW w:w="2866" w:type="dxa"/>
          </w:tcPr>
          <w:p w14:paraId="12831BB8" w14:textId="77777777" w:rsidR="00A76CE5" w:rsidRPr="00832EA1" w:rsidRDefault="00A76CE5" w:rsidP="00670DE5">
            <w:pPr>
              <w:spacing w:after="0"/>
              <w:rPr>
                <w:rFonts w:cs="Tahoma"/>
              </w:rPr>
            </w:pPr>
            <w:r w:rsidRPr="00832EA1">
              <w:rPr>
                <w:rFonts w:cs="Tahoma"/>
              </w:rPr>
              <w:t xml:space="preserve"> </w:t>
            </w:r>
          </w:p>
        </w:tc>
        <w:tc>
          <w:tcPr>
            <w:tcW w:w="4299" w:type="dxa"/>
            <w:gridSpan w:val="2"/>
          </w:tcPr>
          <w:p w14:paraId="4ACB1DAC" w14:textId="01AAF983" w:rsidR="00A76CE5" w:rsidRPr="00832EA1" w:rsidRDefault="00A76CE5" w:rsidP="00DB6694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Choose the time that tournament start</w:t>
            </w:r>
          </w:p>
        </w:tc>
      </w:tr>
      <w:tr w:rsidR="00A76CE5" w:rsidRPr="00832EA1" w14:paraId="7ECE02CA" w14:textId="77777777" w:rsidTr="00670DE5">
        <w:tc>
          <w:tcPr>
            <w:tcW w:w="1660" w:type="dxa"/>
            <w:gridSpan w:val="2"/>
          </w:tcPr>
          <w:p w14:paraId="07DEF308" w14:textId="77777777" w:rsidR="00A76CE5" w:rsidRDefault="00A76CE5" w:rsidP="00670DE5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Phí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tham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gia</w:t>
            </w:r>
            <w:proofErr w:type="spellEnd"/>
          </w:p>
        </w:tc>
        <w:tc>
          <w:tcPr>
            <w:tcW w:w="1363" w:type="dxa"/>
          </w:tcPr>
          <w:p w14:paraId="0F1E34E1" w14:textId="77777777" w:rsidR="00A76CE5" w:rsidRDefault="00A76CE5" w:rsidP="00670DE5">
            <w:pPr>
              <w:spacing w:after="0"/>
              <w:rPr>
                <w:rFonts w:cs="Tahoma"/>
              </w:rPr>
            </w:pPr>
            <w:proofErr w:type="spellStart"/>
            <w:r w:rsidRPr="00832EA1">
              <w:rPr>
                <w:rFonts w:cs="Tahoma"/>
              </w:rPr>
              <w:t>TextField</w:t>
            </w:r>
            <w:proofErr w:type="spellEnd"/>
            <w:r w:rsidRPr="00832EA1">
              <w:rPr>
                <w:rFonts w:cs="Tahoma"/>
              </w:rPr>
              <w:t xml:space="preserve"> – String (</w:t>
            </w:r>
            <w:r>
              <w:rPr>
                <w:rFonts w:cs="Tahoma"/>
              </w:rPr>
              <w:t>3</w:t>
            </w:r>
            <w:r w:rsidRPr="00832EA1">
              <w:rPr>
                <w:rFonts w:cs="Tahoma"/>
              </w:rPr>
              <w:t>0)</w:t>
            </w:r>
          </w:p>
        </w:tc>
        <w:tc>
          <w:tcPr>
            <w:tcW w:w="2866" w:type="dxa"/>
          </w:tcPr>
          <w:p w14:paraId="14DF4D58" w14:textId="77777777" w:rsidR="00A76CE5" w:rsidRPr="00832EA1" w:rsidRDefault="00A76CE5" w:rsidP="00670DE5">
            <w:pPr>
              <w:spacing w:after="0"/>
              <w:rPr>
                <w:rFonts w:cs="Tahoma"/>
              </w:rPr>
            </w:pPr>
          </w:p>
        </w:tc>
        <w:tc>
          <w:tcPr>
            <w:tcW w:w="4299" w:type="dxa"/>
            <w:gridSpan w:val="2"/>
          </w:tcPr>
          <w:p w14:paraId="55A6E5E2" w14:textId="77777777" w:rsidR="00A76CE5" w:rsidRDefault="00A76CE5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Input the fee of each team to join tournament</w:t>
            </w:r>
          </w:p>
        </w:tc>
      </w:tr>
      <w:tr w:rsidR="00A76CE5" w:rsidRPr="00832EA1" w14:paraId="12F8130C" w14:textId="77777777" w:rsidTr="00670DE5">
        <w:tc>
          <w:tcPr>
            <w:tcW w:w="1660" w:type="dxa"/>
            <w:gridSpan w:val="2"/>
          </w:tcPr>
          <w:p w14:paraId="404DEA9B" w14:textId="77777777" w:rsidR="00A76CE5" w:rsidRDefault="00A76CE5" w:rsidP="00670DE5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Số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lượng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cầu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thủ</w:t>
            </w:r>
            <w:proofErr w:type="spellEnd"/>
          </w:p>
        </w:tc>
        <w:tc>
          <w:tcPr>
            <w:tcW w:w="1363" w:type="dxa"/>
          </w:tcPr>
          <w:p w14:paraId="082E1374" w14:textId="77777777" w:rsidR="00A76CE5" w:rsidRPr="00832EA1" w:rsidRDefault="00A76CE5" w:rsidP="00670DE5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TextField</w:t>
            </w:r>
            <w:proofErr w:type="spellEnd"/>
            <w:r>
              <w:rPr>
                <w:rFonts w:cs="Tahoma"/>
              </w:rPr>
              <w:t xml:space="preserve"> </w:t>
            </w:r>
            <w:r w:rsidRPr="00832EA1">
              <w:rPr>
                <w:rFonts w:cs="Tahoma"/>
              </w:rPr>
              <w:t>–</w:t>
            </w:r>
            <w:r>
              <w:rPr>
                <w:rFonts w:cs="Tahoma"/>
              </w:rPr>
              <w:t>String(100)</w:t>
            </w:r>
          </w:p>
        </w:tc>
        <w:tc>
          <w:tcPr>
            <w:tcW w:w="2866" w:type="dxa"/>
          </w:tcPr>
          <w:p w14:paraId="6AAD0621" w14:textId="77777777" w:rsidR="00A76CE5" w:rsidRPr="00832EA1" w:rsidRDefault="00A76CE5" w:rsidP="00670DE5">
            <w:pPr>
              <w:spacing w:after="0"/>
              <w:rPr>
                <w:rFonts w:cs="Tahoma"/>
              </w:rPr>
            </w:pPr>
          </w:p>
        </w:tc>
        <w:tc>
          <w:tcPr>
            <w:tcW w:w="4299" w:type="dxa"/>
            <w:gridSpan w:val="2"/>
          </w:tcPr>
          <w:p w14:paraId="0AD11AA6" w14:textId="77777777" w:rsidR="00A76CE5" w:rsidRDefault="00A76CE5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Choose minimum of number of player for each team</w:t>
            </w:r>
          </w:p>
        </w:tc>
      </w:tr>
      <w:tr w:rsidR="00A76CE5" w:rsidRPr="00832EA1" w14:paraId="55DC719A" w14:textId="77777777" w:rsidTr="00670DE5">
        <w:tc>
          <w:tcPr>
            <w:tcW w:w="1660" w:type="dxa"/>
            <w:gridSpan w:val="2"/>
          </w:tcPr>
          <w:p w14:paraId="51FF6470" w14:textId="77777777" w:rsidR="00A76CE5" w:rsidRDefault="00A76CE5" w:rsidP="00670DE5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Địa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điểm</w:t>
            </w:r>
            <w:proofErr w:type="spellEnd"/>
          </w:p>
        </w:tc>
        <w:tc>
          <w:tcPr>
            <w:tcW w:w="1363" w:type="dxa"/>
          </w:tcPr>
          <w:p w14:paraId="4DBCF58D" w14:textId="77777777" w:rsidR="00A76CE5" w:rsidRPr="00832EA1" w:rsidRDefault="00A76CE5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Combo Box</w:t>
            </w:r>
          </w:p>
        </w:tc>
        <w:tc>
          <w:tcPr>
            <w:tcW w:w="2866" w:type="dxa"/>
          </w:tcPr>
          <w:p w14:paraId="65250C65" w14:textId="77777777" w:rsidR="00A76CE5" w:rsidRPr="00832EA1" w:rsidRDefault="00A76CE5" w:rsidP="00670DE5">
            <w:pPr>
              <w:spacing w:after="0"/>
              <w:rPr>
                <w:rFonts w:cs="Tahoma"/>
              </w:rPr>
            </w:pPr>
          </w:p>
        </w:tc>
        <w:tc>
          <w:tcPr>
            <w:tcW w:w="4299" w:type="dxa"/>
            <w:gridSpan w:val="2"/>
          </w:tcPr>
          <w:p w14:paraId="5959674A" w14:textId="77777777" w:rsidR="00A76CE5" w:rsidRDefault="00A76CE5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Choose location</w:t>
            </w:r>
          </w:p>
        </w:tc>
      </w:tr>
      <w:tr w:rsidR="00A76CE5" w:rsidRPr="00832EA1" w14:paraId="131B0BF5" w14:textId="77777777" w:rsidTr="00670DE5">
        <w:tc>
          <w:tcPr>
            <w:tcW w:w="1660" w:type="dxa"/>
            <w:gridSpan w:val="2"/>
          </w:tcPr>
          <w:p w14:paraId="04FEF41F" w14:textId="77777777" w:rsidR="00A76CE5" w:rsidRPr="00832EA1" w:rsidRDefault="00A76CE5" w:rsidP="00670DE5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Giải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nhất</w:t>
            </w:r>
            <w:proofErr w:type="spellEnd"/>
          </w:p>
        </w:tc>
        <w:tc>
          <w:tcPr>
            <w:tcW w:w="1363" w:type="dxa"/>
          </w:tcPr>
          <w:p w14:paraId="43E7EE34" w14:textId="77777777" w:rsidR="00A76CE5" w:rsidRPr="00832EA1" w:rsidRDefault="00A76CE5" w:rsidP="00670DE5">
            <w:pPr>
              <w:spacing w:after="0"/>
              <w:rPr>
                <w:rFonts w:cs="Tahoma"/>
              </w:rPr>
            </w:pPr>
            <w:proofErr w:type="spellStart"/>
            <w:r w:rsidRPr="00832EA1">
              <w:rPr>
                <w:rFonts w:cs="Tahoma"/>
              </w:rPr>
              <w:t>TextField</w:t>
            </w:r>
            <w:proofErr w:type="spellEnd"/>
            <w:r w:rsidRPr="00832EA1">
              <w:rPr>
                <w:rFonts w:cs="Tahoma"/>
              </w:rPr>
              <w:t xml:space="preserve"> – String (</w:t>
            </w:r>
            <w:r>
              <w:rPr>
                <w:rFonts w:cs="Tahoma"/>
              </w:rPr>
              <w:t>10</w:t>
            </w:r>
            <w:r w:rsidRPr="00832EA1">
              <w:rPr>
                <w:rFonts w:cs="Tahoma"/>
              </w:rPr>
              <w:t>0)</w:t>
            </w:r>
          </w:p>
        </w:tc>
        <w:tc>
          <w:tcPr>
            <w:tcW w:w="2866" w:type="dxa"/>
          </w:tcPr>
          <w:p w14:paraId="33AA096C" w14:textId="77777777" w:rsidR="00A76CE5" w:rsidRPr="00832EA1" w:rsidRDefault="00A76CE5" w:rsidP="00670DE5">
            <w:pPr>
              <w:spacing w:after="0"/>
              <w:rPr>
                <w:rFonts w:cs="Tahoma"/>
              </w:rPr>
            </w:pPr>
          </w:p>
        </w:tc>
        <w:tc>
          <w:tcPr>
            <w:tcW w:w="4299" w:type="dxa"/>
            <w:gridSpan w:val="2"/>
          </w:tcPr>
          <w:p w14:paraId="1D38477B" w14:textId="77777777" w:rsidR="00A76CE5" w:rsidRPr="00832EA1" w:rsidRDefault="00A76CE5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Input prize for best team</w:t>
            </w:r>
            <w:r>
              <w:rPr>
                <w:rFonts w:cs="Tahoma"/>
              </w:rPr>
              <w:br/>
            </w:r>
          </w:p>
        </w:tc>
      </w:tr>
      <w:tr w:rsidR="00A76CE5" w:rsidRPr="00832EA1" w14:paraId="2A7F160D" w14:textId="77777777" w:rsidTr="00670DE5">
        <w:tc>
          <w:tcPr>
            <w:tcW w:w="1660" w:type="dxa"/>
            <w:gridSpan w:val="2"/>
          </w:tcPr>
          <w:p w14:paraId="0FA67A6B" w14:textId="77777777" w:rsidR="00A76CE5" w:rsidRPr="00832EA1" w:rsidRDefault="00A76CE5" w:rsidP="00670DE5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Giải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nhì</w:t>
            </w:r>
            <w:proofErr w:type="spellEnd"/>
          </w:p>
        </w:tc>
        <w:tc>
          <w:tcPr>
            <w:tcW w:w="1363" w:type="dxa"/>
          </w:tcPr>
          <w:p w14:paraId="00B30822" w14:textId="77777777" w:rsidR="00A76CE5" w:rsidRPr="00832EA1" w:rsidRDefault="00A76CE5" w:rsidP="00670DE5">
            <w:pPr>
              <w:spacing w:after="0"/>
              <w:rPr>
                <w:rFonts w:cs="Tahoma"/>
              </w:rPr>
            </w:pPr>
            <w:proofErr w:type="spellStart"/>
            <w:r w:rsidRPr="00832EA1">
              <w:rPr>
                <w:rFonts w:cs="Tahoma"/>
              </w:rPr>
              <w:t>TextField</w:t>
            </w:r>
            <w:proofErr w:type="spellEnd"/>
            <w:r w:rsidRPr="00832EA1">
              <w:rPr>
                <w:rFonts w:cs="Tahoma"/>
              </w:rPr>
              <w:t xml:space="preserve"> – String (</w:t>
            </w:r>
            <w:r>
              <w:rPr>
                <w:rFonts w:cs="Tahoma"/>
              </w:rPr>
              <w:t>10</w:t>
            </w:r>
            <w:r w:rsidRPr="00832EA1">
              <w:rPr>
                <w:rFonts w:cs="Tahoma"/>
              </w:rPr>
              <w:t>0)</w:t>
            </w:r>
          </w:p>
        </w:tc>
        <w:tc>
          <w:tcPr>
            <w:tcW w:w="2866" w:type="dxa"/>
          </w:tcPr>
          <w:p w14:paraId="6F4BA8BC" w14:textId="77777777" w:rsidR="00A76CE5" w:rsidRPr="00832EA1" w:rsidRDefault="00A76CE5" w:rsidP="00670DE5">
            <w:pPr>
              <w:spacing w:after="0"/>
              <w:rPr>
                <w:rFonts w:cs="Tahoma"/>
              </w:rPr>
            </w:pPr>
          </w:p>
        </w:tc>
        <w:tc>
          <w:tcPr>
            <w:tcW w:w="4299" w:type="dxa"/>
            <w:gridSpan w:val="2"/>
          </w:tcPr>
          <w:p w14:paraId="449530D4" w14:textId="77777777" w:rsidR="00A76CE5" w:rsidRPr="00832EA1" w:rsidRDefault="00A76CE5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Input prize for second team</w:t>
            </w:r>
            <w:r>
              <w:rPr>
                <w:rFonts w:cs="Tahoma"/>
              </w:rPr>
              <w:br/>
            </w:r>
          </w:p>
        </w:tc>
      </w:tr>
      <w:tr w:rsidR="00A76CE5" w:rsidRPr="00832EA1" w14:paraId="5E18A0C4" w14:textId="77777777" w:rsidTr="00670DE5">
        <w:tc>
          <w:tcPr>
            <w:tcW w:w="1660" w:type="dxa"/>
            <w:gridSpan w:val="2"/>
          </w:tcPr>
          <w:p w14:paraId="687DACD0" w14:textId="77777777" w:rsidR="00A76CE5" w:rsidRPr="00832EA1" w:rsidRDefault="00A76CE5" w:rsidP="00DB6694">
            <w:pPr>
              <w:spacing w:after="0"/>
              <w:ind w:firstLine="247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Giải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ba</w:t>
            </w:r>
            <w:proofErr w:type="spellEnd"/>
          </w:p>
        </w:tc>
        <w:tc>
          <w:tcPr>
            <w:tcW w:w="1363" w:type="dxa"/>
          </w:tcPr>
          <w:p w14:paraId="385B9B54" w14:textId="77777777" w:rsidR="00A76CE5" w:rsidRPr="00832EA1" w:rsidRDefault="00A76CE5" w:rsidP="00670DE5">
            <w:pPr>
              <w:spacing w:after="0"/>
              <w:rPr>
                <w:rFonts w:cs="Tahoma"/>
              </w:rPr>
            </w:pPr>
            <w:proofErr w:type="spellStart"/>
            <w:r w:rsidRPr="00832EA1">
              <w:rPr>
                <w:rFonts w:cs="Tahoma"/>
              </w:rPr>
              <w:t>TextField</w:t>
            </w:r>
            <w:proofErr w:type="spellEnd"/>
            <w:r w:rsidRPr="00832EA1">
              <w:rPr>
                <w:rFonts w:cs="Tahoma"/>
              </w:rPr>
              <w:t xml:space="preserve"> – String (</w:t>
            </w:r>
            <w:r>
              <w:rPr>
                <w:rFonts w:cs="Tahoma"/>
              </w:rPr>
              <w:t>10</w:t>
            </w:r>
            <w:r w:rsidRPr="00832EA1">
              <w:rPr>
                <w:rFonts w:cs="Tahoma"/>
              </w:rPr>
              <w:t>0)</w:t>
            </w:r>
          </w:p>
        </w:tc>
        <w:tc>
          <w:tcPr>
            <w:tcW w:w="2866" w:type="dxa"/>
          </w:tcPr>
          <w:p w14:paraId="2D62B158" w14:textId="77777777" w:rsidR="00A76CE5" w:rsidRPr="00832EA1" w:rsidRDefault="00A76CE5" w:rsidP="00670DE5">
            <w:pPr>
              <w:spacing w:after="0"/>
              <w:rPr>
                <w:rFonts w:cs="Tahoma"/>
              </w:rPr>
            </w:pPr>
          </w:p>
        </w:tc>
        <w:tc>
          <w:tcPr>
            <w:tcW w:w="4299" w:type="dxa"/>
            <w:gridSpan w:val="2"/>
          </w:tcPr>
          <w:p w14:paraId="3E3A4FEA" w14:textId="77777777" w:rsidR="00A76CE5" w:rsidRPr="00832EA1" w:rsidRDefault="00A76CE5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Input prize for third team</w:t>
            </w:r>
            <w:r>
              <w:rPr>
                <w:rFonts w:cs="Tahoma"/>
              </w:rPr>
              <w:br/>
            </w:r>
          </w:p>
        </w:tc>
      </w:tr>
      <w:tr w:rsidR="00A76CE5" w:rsidRPr="00832EA1" w14:paraId="3252D2FD" w14:textId="77777777" w:rsidTr="00670DE5">
        <w:trPr>
          <w:trHeight w:val="499"/>
        </w:trPr>
        <w:tc>
          <w:tcPr>
            <w:tcW w:w="10188" w:type="dxa"/>
            <w:gridSpan w:val="6"/>
            <w:shd w:val="clear" w:color="auto" w:fill="auto"/>
          </w:tcPr>
          <w:p w14:paraId="71DC7A75" w14:textId="77777777" w:rsidR="00A76CE5" w:rsidRPr="00832EA1" w:rsidRDefault="00A76CE5" w:rsidP="00670DE5">
            <w:pPr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Screen Actions</w:t>
            </w:r>
          </w:p>
        </w:tc>
      </w:tr>
      <w:tr w:rsidR="00A76CE5" w:rsidRPr="00832EA1" w14:paraId="478E6F35" w14:textId="77777777" w:rsidTr="00670DE5">
        <w:tc>
          <w:tcPr>
            <w:tcW w:w="1660" w:type="dxa"/>
            <w:gridSpan w:val="2"/>
            <w:shd w:val="clear" w:color="auto" w:fill="CCFFCC"/>
          </w:tcPr>
          <w:p w14:paraId="2E7510BF" w14:textId="77777777" w:rsidR="00A76CE5" w:rsidRPr="00832EA1" w:rsidRDefault="00A76CE5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Action Name</w:t>
            </w:r>
          </w:p>
        </w:tc>
        <w:tc>
          <w:tcPr>
            <w:tcW w:w="4229" w:type="dxa"/>
            <w:gridSpan w:val="2"/>
            <w:shd w:val="clear" w:color="auto" w:fill="CCFFCC"/>
          </w:tcPr>
          <w:p w14:paraId="5C104B3F" w14:textId="77777777" w:rsidR="00A76CE5" w:rsidRPr="00832EA1" w:rsidRDefault="00A76CE5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Description</w:t>
            </w:r>
          </w:p>
        </w:tc>
        <w:tc>
          <w:tcPr>
            <w:tcW w:w="2319" w:type="dxa"/>
            <w:shd w:val="clear" w:color="auto" w:fill="CCFFCC"/>
          </w:tcPr>
          <w:p w14:paraId="7823A43F" w14:textId="77777777" w:rsidR="00A76CE5" w:rsidRPr="00832EA1" w:rsidRDefault="00A76CE5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Success</w:t>
            </w:r>
          </w:p>
        </w:tc>
        <w:tc>
          <w:tcPr>
            <w:tcW w:w="1980" w:type="dxa"/>
            <w:shd w:val="clear" w:color="auto" w:fill="CCFFCC"/>
          </w:tcPr>
          <w:p w14:paraId="0A610877" w14:textId="77777777" w:rsidR="00A76CE5" w:rsidRPr="00832EA1" w:rsidRDefault="00A76CE5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Failure</w:t>
            </w:r>
          </w:p>
        </w:tc>
      </w:tr>
      <w:tr w:rsidR="00A76CE5" w:rsidRPr="00832EA1" w14:paraId="1F07FE72" w14:textId="77777777" w:rsidTr="00670DE5">
        <w:tc>
          <w:tcPr>
            <w:tcW w:w="1660" w:type="dxa"/>
            <w:gridSpan w:val="2"/>
          </w:tcPr>
          <w:p w14:paraId="3E4D2403" w14:textId="69901DE1" w:rsidR="00A76CE5" w:rsidRPr="00832EA1" w:rsidRDefault="00DB6694" w:rsidP="00DB6694">
            <w:pPr>
              <w:spacing w:after="0"/>
              <w:ind w:firstLine="247"/>
              <w:rPr>
                <w:rFonts w:cs="Tahoma"/>
              </w:rPr>
            </w:pPr>
            <w:r>
              <w:rPr>
                <w:rFonts w:cs="Tahoma"/>
              </w:rPr>
              <w:t>Create tournament</w:t>
            </w:r>
          </w:p>
        </w:tc>
        <w:tc>
          <w:tcPr>
            <w:tcW w:w="4229" w:type="dxa"/>
            <w:gridSpan w:val="2"/>
          </w:tcPr>
          <w:p w14:paraId="306B662D" w14:textId="4FFDE79C" w:rsidR="00A76CE5" w:rsidRPr="00832EA1" w:rsidRDefault="00DB6694" w:rsidP="00670DE5">
            <w:pPr>
              <w:spacing w:after="0"/>
              <w:rPr>
                <w:rFonts w:cs="Tahoma"/>
                <w:color w:val="FF0000"/>
              </w:rPr>
            </w:pPr>
            <w:r>
              <w:rPr>
                <w:rFonts w:cs="Tahoma"/>
              </w:rPr>
              <w:t>Create tournament and add tournament to list</w:t>
            </w:r>
          </w:p>
        </w:tc>
        <w:tc>
          <w:tcPr>
            <w:tcW w:w="2319" w:type="dxa"/>
          </w:tcPr>
          <w:p w14:paraId="233B9315" w14:textId="7C395403" w:rsidR="00A76CE5" w:rsidRPr="00832EA1" w:rsidRDefault="008F4EA4" w:rsidP="008F4EA4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Display message</w:t>
            </w:r>
            <w:r w:rsidR="00A76CE5">
              <w:rPr>
                <w:rFonts w:cs="Tahoma"/>
              </w:rPr>
              <w:t xml:space="preserve"> “</w:t>
            </w:r>
            <w:proofErr w:type="spellStart"/>
            <w:r>
              <w:rPr>
                <w:rFonts w:cs="Tahoma"/>
              </w:rPr>
              <w:t>Tạo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giải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đấu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thành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công</w:t>
            </w:r>
            <w:proofErr w:type="spellEnd"/>
            <w:r w:rsidR="00A76CE5">
              <w:rPr>
                <w:rFonts w:cs="Tahoma"/>
              </w:rPr>
              <w:t xml:space="preserve">” </w:t>
            </w:r>
          </w:p>
        </w:tc>
        <w:tc>
          <w:tcPr>
            <w:tcW w:w="1980" w:type="dxa"/>
          </w:tcPr>
          <w:p w14:paraId="3F865216" w14:textId="5D4D91FE" w:rsidR="00A76CE5" w:rsidRPr="00832EA1" w:rsidRDefault="008F4EA4" w:rsidP="008F4EA4">
            <w:pPr>
              <w:spacing w:after="0"/>
              <w:rPr>
                <w:rFonts w:cs="Tahoma"/>
                <w:lang w:val="vi-VN"/>
              </w:rPr>
            </w:pPr>
            <w:r>
              <w:rPr>
                <w:rFonts w:cs="Tahoma"/>
              </w:rPr>
              <w:t>Display message</w:t>
            </w:r>
            <w:r w:rsidR="00A76CE5">
              <w:rPr>
                <w:rFonts w:cs="Tahoma"/>
              </w:rPr>
              <w:t xml:space="preserve"> “</w:t>
            </w:r>
            <w:proofErr w:type="spellStart"/>
            <w:r>
              <w:rPr>
                <w:rFonts w:cs="Tahoma"/>
              </w:rPr>
              <w:t>Tạo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giải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đấu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thất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bại</w:t>
            </w:r>
            <w:proofErr w:type="spellEnd"/>
            <w:r>
              <w:rPr>
                <w:rFonts w:cs="Tahoma"/>
              </w:rPr>
              <w:t xml:space="preserve">, </w:t>
            </w:r>
            <w:proofErr w:type="spellStart"/>
            <w:r>
              <w:rPr>
                <w:rFonts w:cs="Tahoma"/>
              </w:rPr>
              <w:t>vui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lòng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kiểm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tra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lại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thông</w:t>
            </w:r>
            <w:proofErr w:type="spellEnd"/>
            <w:r>
              <w:rPr>
                <w:rFonts w:cs="Tahoma"/>
              </w:rPr>
              <w:t xml:space="preserve"> tin</w:t>
            </w:r>
            <w:r w:rsidR="00A76CE5">
              <w:rPr>
                <w:rFonts w:cs="Tahoma"/>
              </w:rPr>
              <w:t>”.</w:t>
            </w:r>
          </w:p>
        </w:tc>
      </w:tr>
    </w:tbl>
    <w:p w14:paraId="3C150F3D" w14:textId="77777777" w:rsidR="00A76CE5" w:rsidRDefault="00A76CE5" w:rsidP="00662CB3">
      <w:pPr>
        <w:pStyle w:val="BodyText"/>
        <w:ind w:firstLine="0"/>
      </w:pPr>
    </w:p>
    <w:p w14:paraId="10B916D6" w14:textId="77777777" w:rsidR="00A76CE5" w:rsidRPr="00662CB3" w:rsidRDefault="00A76CE5" w:rsidP="00662CB3">
      <w:pPr>
        <w:pStyle w:val="BodyText"/>
        <w:ind w:firstLine="0"/>
      </w:pPr>
    </w:p>
    <w:p w14:paraId="0706DAC8" w14:textId="53373D32" w:rsidR="00701F50" w:rsidRDefault="0009044C" w:rsidP="007B26BD">
      <w:pPr>
        <w:pStyle w:val="Heading3"/>
      </w:pPr>
      <w:bookmarkStart w:id="48" w:name="_Toc495870681"/>
      <w:r>
        <w:lastRenderedPageBreak/>
        <w:t>Update tournament</w:t>
      </w:r>
      <w:bookmarkEnd w:id="48"/>
    </w:p>
    <w:p w14:paraId="7C513A51" w14:textId="0933861A" w:rsidR="0009044C" w:rsidRDefault="0009044C" w:rsidP="0009044C">
      <w:pPr>
        <w:pStyle w:val="BodyText"/>
        <w:ind w:firstLine="0"/>
      </w:pPr>
      <w:r>
        <w:rPr>
          <w:noProof/>
          <w:lang w:eastAsia="en-US"/>
        </w:rPr>
        <w:drawing>
          <wp:inline distT="0" distB="0" distL="0" distR="0" wp14:anchorId="18AC4C3E" wp14:editId="24F5B43A">
            <wp:extent cx="5943600" cy="350075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pdate tourname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2374" w14:textId="77777777" w:rsidR="00006D30" w:rsidRDefault="00006D30" w:rsidP="0009044C">
      <w:pPr>
        <w:pStyle w:val="BodyText"/>
        <w:ind w:firstLine="0"/>
      </w:pPr>
    </w:p>
    <w:p w14:paraId="3611CDD1" w14:textId="77777777" w:rsidR="00006D30" w:rsidRDefault="00006D30" w:rsidP="0009044C">
      <w:pPr>
        <w:pStyle w:val="BodyText"/>
        <w:ind w:firstLine="0"/>
      </w:pP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50"/>
        <w:gridCol w:w="9"/>
        <w:gridCol w:w="1389"/>
        <w:gridCol w:w="2853"/>
        <w:gridCol w:w="2312"/>
        <w:gridCol w:w="1975"/>
      </w:tblGrid>
      <w:tr w:rsidR="006E00F2" w:rsidRPr="00832EA1" w14:paraId="541BDC00" w14:textId="77777777" w:rsidTr="00670DE5">
        <w:tc>
          <w:tcPr>
            <w:tcW w:w="1651" w:type="dxa"/>
            <w:shd w:val="clear" w:color="auto" w:fill="CCFFCC"/>
          </w:tcPr>
          <w:p w14:paraId="792C76DD" w14:textId="77777777" w:rsidR="006E00F2" w:rsidRPr="00832EA1" w:rsidRDefault="006E00F2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Screen</w:t>
            </w:r>
          </w:p>
        </w:tc>
        <w:tc>
          <w:tcPr>
            <w:tcW w:w="8537" w:type="dxa"/>
            <w:gridSpan w:val="5"/>
            <w:shd w:val="clear" w:color="auto" w:fill="auto"/>
          </w:tcPr>
          <w:p w14:paraId="39D8FAD7" w14:textId="77777777" w:rsidR="006E00F2" w:rsidRPr="00832EA1" w:rsidRDefault="006E00F2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Manage tournament</w:t>
            </w:r>
            <w:r w:rsidRPr="00832EA1">
              <w:rPr>
                <w:rFonts w:cs="Tahoma"/>
              </w:rPr>
              <w:t xml:space="preserve"> – </w:t>
            </w:r>
            <w:r>
              <w:rPr>
                <w:rFonts w:cs="Tahoma"/>
              </w:rPr>
              <w:t>Update tournament</w:t>
            </w:r>
          </w:p>
        </w:tc>
      </w:tr>
      <w:tr w:rsidR="006E00F2" w:rsidRPr="00832EA1" w14:paraId="1FAA89D6" w14:textId="77777777" w:rsidTr="00670DE5">
        <w:tc>
          <w:tcPr>
            <w:tcW w:w="1660" w:type="dxa"/>
            <w:gridSpan w:val="2"/>
            <w:shd w:val="clear" w:color="auto" w:fill="CCFFCC"/>
          </w:tcPr>
          <w:p w14:paraId="4BD3DA4B" w14:textId="77777777" w:rsidR="006E00F2" w:rsidRPr="00832EA1" w:rsidRDefault="006E00F2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Description</w:t>
            </w:r>
          </w:p>
        </w:tc>
        <w:tc>
          <w:tcPr>
            <w:tcW w:w="8528" w:type="dxa"/>
            <w:gridSpan w:val="4"/>
            <w:shd w:val="clear" w:color="auto" w:fill="auto"/>
          </w:tcPr>
          <w:p w14:paraId="196A5779" w14:textId="77777777" w:rsidR="006E00F2" w:rsidRPr="00A41B18" w:rsidRDefault="006E00F2" w:rsidP="00670DE5">
            <w:pPr>
              <w:spacing w:after="0"/>
              <w:rPr>
                <w:rFonts w:cs="Tahoma"/>
                <w:lang w:val="vi-VN"/>
              </w:rPr>
            </w:pPr>
            <w:r>
              <w:rPr>
                <w:rFonts w:cs="Tahoma"/>
              </w:rPr>
              <w:t>Allow user can create tournament</w:t>
            </w:r>
          </w:p>
        </w:tc>
      </w:tr>
      <w:tr w:rsidR="006E00F2" w:rsidRPr="00832EA1" w14:paraId="59E35A81" w14:textId="77777777" w:rsidTr="00670DE5">
        <w:tc>
          <w:tcPr>
            <w:tcW w:w="1660" w:type="dxa"/>
            <w:gridSpan w:val="2"/>
            <w:shd w:val="clear" w:color="auto" w:fill="CCFFCC"/>
          </w:tcPr>
          <w:p w14:paraId="6C769827" w14:textId="77777777" w:rsidR="006E00F2" w:rsidRPr="00832EA1" w:rsidRDefault="006E00F2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Screen Access</w:t>
            </w:r>
          </w:p>
        </w:tc>
        <w:tc>
          <w:tcPr>
            <w:tcW w:w="8528" w:type="dxa"/>
            <w:gridSpan w:val="4"/>
            <w:shd w:val="clear" w:color="auto" w:fill="auto"/>
          </w:tcPr>
          <w:p w14:paraId="1CB7FFF7" w14:textId="77DC94F5" w:rsidR="006E00F2" w:rsidRPr="00832EA1" w:rsidRDefault="006E00F2" w:rsidP="006E00F2">
            <w:pPr>
              <w:spacing w:after="0"/>
              <w:rPr>
                <w:rFonts w:cs="Tahoma"/>
                <w:b/>
                <w:color w:val="000080"/>
              </w:rPr>
            </w:pPr>
            <w:r>
              <w:rPr>
                <w:rFonts w:cs="Tahoma"/>
              </w:rPr>
              <w:t>Press link “Update tournament” in navigation bar</w:t>
            </w:r>
          </w:p>
        </w:tc>
      </w:tr>
      <w:tr w:rsidR="006E00F2" w:rsidRPr="00832EA1" w14:paraId="5294290D" w14:textId="77777777" w:rsidTr="00670DE5">
        <w:trPr>
          <w:trHeight w:val="499"/>
        </w:trPr>
        <w:tc>
          <w:tcPr>
            <w:tcW w:w="10188" w:type="dxa"/>
            <w:gridSpan w:val="6"/>
            <w:shd w:val="clear" w:color="auto" w:fill="auto"/>
          </w:tcPr>
          <w:p w14:paraId="0213F46A" w14:textId="77777777" w:rsidR="006E00F2" w:rsidRPr="00832EA1" w:rsidRDefault="006E00F2" w:rsidP="00670DE5">
            <w:pPr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Screen Content</w:t>
            </w:r>
          </w:p>
        </w:tc>
      </w:tr>
      <w:tr w:rsidR="006E00F2" w:rsidRPr="00832EA1" w14:paraId="1AB2B0A5" w14:textId="77777777" w:rsidTr="00670DE5">
        <w:tc>
          <w:tcPr>
            <w:tcW w:w="1660" w:type="dxa"/>
            <w:gridSpan w:val="2"/>
            <w:shd w:val="clear" w:color="auto" w:fill="CCFFCC"/>
          </w:tcPr>
          <w:p w14:paraId="18F7A774" w14:textId="77777777" w:rsidR="006E00F2" w:rsidRPr="00832EA1" w:rsidRDefault="006E00F2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Item</w:t>
            </w:r>
          </w:p>
        </w:tc>
        <w:tc>
          <w:tcPr>
            <w:tcW w:w="1363" w:type="dxa"/>
            <w:shd w:val="clear" w:color="auto" w:fill="CCFFCC"/>
          </w:tcPr>
          <w:p w14:paraId="6FDFBB72" w14:textId="77777777" w:rsidR="006E00F2" w:rsidRPr="00832EA1" w:rsidRDefault="006E00F2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Type</w:t>
            </w:r>
          </w:p>
        </w:tc>
        <w:tc>
          <w:tcPr>
            <w:tcW w:w="2866" w:type="dxa"/>
            <w:shd w:val="clear" w:color="auto" w:fill="CCFFCC"/>
          </w:tcPr>
          <w:p w14:paraId="7526E7FE" w14:textId="77777777" w:rsidR="006E00F2" w:rsidRPr="00832EA1" w:rsidRDefault="006E00F2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Data</w:t>
            </w:r>
          </w:p>
        </w:tc>
        <w:tc>
          <w:tcPr>
            <w:tcW w:w="4299" w:type="dxa"/>
            <w:gridSpan w:val="2"/>
            <w:shd w:val="clear" w:color="auto" w:fill="CCFFCC"/>
          </w:tcPr>
          <w:p w14:paraId="709EE48C" w14:textId="77777777" w:rsidR="006E00F2" w:rsidRPr="00832EA1" w:rsidRDefault="006E00F2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Description</w:t>
            </w:r>
          </w:p>
        </w:tc>
      </w:tr>
      <w:tr w:rsidR="006E00F2" w:rsidRPr="00832EA1" w14:paraId="6648222B" w14:textId="77777777" w:rsidTr="00670DE5">
        <w:tc>
          <w:tcPr>
            <w:tcW w:w="1660" w:type="dxa"/>
            <w:gridSpan w:val="2"/>
          </w:tcPr>
          <w:p w14:paraId="542F5F11" w14:textId="77777777" w:rsidR="006E00F2" w:rsidRPr="00832EA1" w:rsidRDefault="006E00F2" w:rsidP="00670DE5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Tên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giải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đấu</w:t>
            </w:r>
            <w:proofErr w:type="spellEnd"/>
          </w:p>
        </w:tc>
        <w:tc>
          <w:tcPr>
            <w:tcW w:w="1363" w:type="dxa"/>
          </w:tcPr>
          <w:p w14:paraId="385EE0B3" w14:textId="77777777" w:rsidR="006E00F2" w:rsidRPr="00832EA1" w:rsidRDefault="006E00F2" w:rsidP="00670DE5">
            <w:pPr>
              <w:spacing w:after="0"/>
              <w:rPr>
                <w:rFonts w:cs="Tahoma"/>
              </w:rPr>
            </w:pPr>
            <w:proofErr w:type="spellStart"/>
            <w:r w:rsidRPr="00832EA1">
              <w:rPr>
                <w:rFonts w:cs="Tahoma"/>
              </w:rPr>
              <w:t>TextField</w:t>
            </w:r>
            <w:proofErr w:type="spellEnd"/>
            <w:r w:rsidRPr="00832EA1">
              <w:rPr>
                <w:rFonts w:cs="Tahoma"/>
              </w:rPr>
              <w:t xml:space="preserve"> – String (50)</w:t>
            </w:r>
          </w:p>
        </w:tc>
        <w:tc>
          <w:tcPr>
            <w:tcW w:w="2866" w:type="dxa"/>
          </w:tcPr>
          <w:p w14:paraId="2ADEFE7B" w14:textId="77777777" w:rsidR="006E00F2" w:rsidRPr="00832EA1" w:rsidRDefault="006E00F2" w:rsidP="00670DE5">
            <w:pPr>
              <w:spacing w:after="0"/>
              <w:rPr>
                <w:rFonts w:cs="Tahoma"/>
              </w:rPr>
            </w:pPr>
          </w:p>
        </w:tc>
        <w:tc>
          <w:tcPr>
            <w:tcW w:w="4299" w:type="dxa"/>
            <w:gridSpan w:val="2"/>
          </w:tcPr>
          <w:p w14:paraId="47D58B27" w14:textId="77777777" w:rsidR="006E00F2" w:rsidRPr="00832EA1" w:rsidRDefault="006E00F2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Change “</w:t>
            </w:r>
            <w:proofErr w:type="spellStart"/>
            <w:r>
              <w:rPr>
                <w:rFonts w:cs="Tahoma"/>
              </w:rPr>
              <w:t>Tên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giải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đấu</w:t>
            </w:r>
            <w:proofErr w:type="spellEnd"/>
            <w:r>
              <w:rPr>
                <w:rFonts w:cs="Tahoma"/>
              </w:rPr>
              <w:t>” field if user want to change this field</w:t>
            </w:r>
          </w:p>
        </w:tc>
      </w:tr>
      <w:tr w:rsidR="006E00F2" w:rsidRPr="00832EA1" w14:paraId="52B97645" w14:textId="77777777" w:rsidTr="00670DE5">
        <w:tc>
          <w:tcPr>
            <w:tcW w:w="1660" w:type="dxa"/>
            <w:gridSpan w:val="2"/>
          </w:tcPr>
          <w:p w14:paraId="7853C500" w14:textId="77777777" w:rsidR="006E00F2" w:rsidRPr="00832EA1" w:rsidRDefault="006E00F2" w:rsidP="00670DE5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Thời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gian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bắt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đầu</w:t>
            </w:r>
            <w:proofErr w:type="spellEnd"/>
          </w:p>
        </w:tc>
        <w:tc>
          <w:tcPr>
            <w:tcW w:w="1363" w:type="dxa"/>
          </w:tcPr>
          <w:p w14:paraId="40B99B18" w14:textId="77777777" w:rsidR="006E00F2" w:rsidRPr="00832EA1" w:rsidRDefault="006E00F2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 xml:space="preserve">Date time </w:t>
            </w:r>
          </w:p>
        </w:tc>
        <w:tc>
          <w:tcPr>
            <w:tcW w:w="2866" w:type="dxa"/>
          </w:tcPr>
          <w:p w14:paraId="2B7FB891" w14:textId="77777777" w:rsidR="006E00F2" w:rsidRPr="00832EA1" w:rsidRDefault="006E00F2" w:rsidP="00670DE5">
            <w:pPr>
              <w:spacing w:after="0"/>
              <w:rPr>
                <w:rFonts w:cs="Tahoma"/>
              </w:rPr>
            </w:pPr>
            <w:r w:rsidRPr="00832EA1">
              <w:rPr>
                <w:rFonts w:cs="Tahoma"/>
              </w:rPr>
              <w:t xml:space="preserve"> </w:t>
            </w:r>
          </w:p>
        </w:tc>
        <w:tc>
          <w:tcPr>
            <w:tcW w:w="4299" w:type="dxa"/>
            <w:gridSpan w:val="2"/>
          </w:tcPr>
          <w:p w14:paraId="5DD86C23" w14:textId="77777777" w:rsidR="006E00F2" w:rsidRPr="00832EA1" w:rsidRDefault="006E00F2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Change “</w:t>
            </w:r>
            <w:proofErr w:type="spellStart"/>
            <w:r>
              <w:rPr>
                <w:rFonts w:cs="Tahoma"/>
              </w:rPr>
              <w:t>Thời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gian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bắt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đầu</w:t>
            </w:r>
            <w:proofErr w:type="spellEnd"/>
            <w:r>
              <w:rPr>
                <w:rFonts w:cs="Tahoma"/>
              </w:rPr>
              <w:t>” field if user want to change this field</w:t>
            </w:r>
          </w:p>
        </w:tc>
      </w:tr>
      <w:tr w:rsidR="006E00F2" w:rsidRPr="00832EA1" w14:paraId="574D205D" w14:textId="77777777" w:rsidTr="00670DE5">
        <w:tc>
          <w:tcPr>
            <w:tcW w:w="1660" w:type="dxa"/>
            <w:gridSpan w:val="2"/>
          </w:tcPr>
          <w:p w14:paraId="2FFB2310" w14:textId="77777777" w:rsidR="006E00F2" w:rsidRDefault="006E00F2" w:rsidP="00670DE5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Phí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tham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gia</w:t>
            </w:r>
            <w:proofErr w:type="spellEnd"/>
          </w:p>
        </w:tc>
        <w:tc>
          <w:tcPr>
            <w:tcW w:w="1363" w:type="dxa"/>
          </w:tcPr>
          <w:p w14:paraId="507CE92A" w14:textId="77777777" w:rsidR="006E00F2" w:rsidRDefault="006E00F2" w:rsidP="00670DE5">
            <w:pPr>
              <w:spacing w:after="0"/>
              <w:rPr>
                <w:rFonts w:cs="Tahoma"/>
              </w:rPr>
            </w:pPr>
            <w:proofErr w:type="spellStart"/>
            <w:r w:rsidRPr="00832EA1">
              <w:rPr>
                <w:rFonts w:cs="Tahoma"/>
              </w:rPr>
              <w:t>TextField</w:t>
            </w:r>
            <w:proofErr w:type="spellEnd"/>
            <w:r w:rsidRPr="00832EA1">
              <w:rPr>
                <w:rFonts w:cs="Tahoma"/>
              </w:rPr>
              <w:t xml:space="preserve"> – String (</w:t>
            </w:r>
            <w:r>
              <w:rPr>
                <w:rFonts w:cs="Tahoma"/>
              </w:rPr>
              <w:t>3</w:t>
            </w:r>
            <w:r w:rsidRPr="00832EA1">
              <w:rPr>
                <w:rFonts w:cs="Tahoma"/>
              </w:rPr>
              <w:t>0)</w:t>
            </w:r>
          </w:p>
        </w:tc>
        <w:tc>
          <w:tcPr>
            <w:tcW w:w="2866" w:type="dxa"/>
          </w:tcPr>
          <w:p w14:paraId="6309CD9E" w14:textId="77777777" w:rsidR="006E00F2" w:rsidRPr="00832EA1" w:rsidRDefault="006E00F2" w:rsidP="00670DE5">
            <w:pPr>
              <w:spacing w:after="0"/>
              <w:rPr>
                <w:rFonts w:cs="Tahoma"/>
              </w:rPr>
            </w:pPr>
          </w:p>
        </w:tc>
        <w:tc>
          <w:tcPr>
            <w:tcW w:w="4299" w:type="dxa"/>
            <w:gridSpan w:val="2"/>
          </w:tcPr>
          <w:p w14:paraId="0A220CAE" w14:textId="77777777" w:rsidR="006E00F2" w:rsidRDefault="006E00F2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Change “</w:t>
            </w:r>
            <w:proofErr w:type="spellStart"/>
            <w:r>
              <w:rPr>
                <w:rFonts w:cs="Tahoma"/>
              </w:rPr>
              <w:t>Phí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tham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gia</w:t>
            </w:r>
            <w:proofErr w:type="spellEnd"/>
            <w:r>
              <w:rPr>
                <w:rFonts w:cs="Tahoma"/>
              </w:rPr>
              <w:t>” field if user want to change this field</w:t>
            </w:r>
          </w:p>
        </w:tc>
      </w:tr>
      <w:tr w:rsidR="006E00F2" w:rsidRPr="00832EA1" w14:paraId="547C37D7" w14:textId="77777777" w:rsidTr="00670DE5">
        <w:tc>
          <w:tcPr>
            <w:tcW w:w="1660" w:type="dxa"/>
            <w:gridSpan w:val="2"/>
          </w:tcPr>
          <w:p w14:paraId="44DF6F9E" w14:textId="77777777" w:rsidR="006E00F2" w:rsidRDefault="006E00F2" w:rsidP="00670DE5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Số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lượng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cầu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thủ</w:t>
            </w:r>
            <w:proofErr w:type="spellEnd"/>
          </w:p>
        </w:tc>
        <w:tc>
          <w:tcPr>
            <w:tcW w:w="1363" w:type="dxa"/>
          </w:tcPr>
          <w:p w14:paraId="4AC9E673" w14:textId="77777777" w:rsidR="006E00F2" w:rsidRPr="00832EA1" w:rsidRDefault="006E00F2" w:rsidP="00670DE5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TextField</w:t>
            </w:r>
            <w:proofErr w:type="spellEnd"/>
            <w:r>
              <w:rPr>
                <w:rFonts w:cs="Tahoma"/>
              </w:rPr>
              <w:t xml:space="preserve"> </w:t>
            </w:r>
            <w:r w:rsidRPr="00832EA1">
              <w:rPr>
                <w:rFonts w:cs="Tahoma"/>
              </w:rPr>
              <w:t>–</w:t>
            </w:r>
            <w:r>
              <w:rPr>
                <w:rFonts w:cs="Tahoma"/>
              </w:rPr>
              <w:t>String(100)</w:t>
            </w:r>
          </w:p>
        </w:tc>
        <w:tc>
          <w:tcPr>
            <w:tcW w:w="2866" w:type="dxa"/>
          </w:tcPr>
          <w:p w14:paraId="3E9AB2C1" w14:textId="77777777" w:rsidR="006E00F2" w:rsidRPr="00832EA1" w:rsidRDefault="006E00F2" w:rsidP="00670DE5">
            <w:pPr>
              <w:spacing w:after="0"/>
              <w:rPr>
                <w:rFonts w:cs="Tahoma"/>
              </w:rPr>
            </w:pPr>
          </w:p>
        </w:tc>
        <w:tc>
          <w:tcPr>
            <w:tcW w:w="4299" w:type="dxa"/>
            <w:gridSpan w:val="2"/>
          </w:tcPr>
          <w:p w14:paraId="4FC85BF2" w14:textId="77777777" w:rsidR="006E00F2" w:rsidRDefault="006E00F2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Change “</w:t>
            </w:r>
            <w:proofErr w:type="spellStart"/>
            <w:r>
              <w:rPr>
                <w:rFonts w:cs="Tahoma"/>
              </w:rPr>
              <w:t>Số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lượng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cầu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thủ</w:t>
            </w:r>
            <w:proofErr w:type="spellEnd"/>
            <w:r>
              <w:rPr>
                <w:rFonts w:cs="Tahoma"/>
              </w:rPr>
              <w:t>” field if user want to change this field</w:t>
            </w:r>
          </w:p>
        </w:tc>
      </w:tr>
      <w:tr w:rsidR="006E00F2" w:rsidRPr="00832EA1" w14:paraId="0C7BCDD6" w14:textId="77777777" w:rsidTr="00670DE5">
        <w:tc>
          <w:tcPr>
            <w:tcW w:w="1660" w:type="dxa"/>
            <w:gridSpan w:val="2"/>
          </w:tcPr>
          <w:p w14:paraId="3C7726A5" w14:textId="77777777" w:rsidR="006E00F2" w:rsidRDefault="006E00F2" w:rsidP="00670DE5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Địa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điểm</w:t>
            </w:r>
            <w:proofErr w:type="spellEnd"/>
          </w:p>
        </w:tc>
        <w:tc>
          <w:tcPr>
            <w:tcW w:w="1363" w:type="dxa"/>
          </w:tcPr>
          <w:p w14:paraId="4212653A" w14:textId="77777777" w:rsidR="006E00F2" w:rsidRPr="00832EA1" w:rsidRDefault="006E00F2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Combo Box</w:t>
            </w:r>
          </w:p>
        </w:tc>
        <w:tc>
          <w:tcPr>
            <w:tcW w:w="2866" w:type="dxa"/>
          </w:tcPr>
          <w:p w14:paraId="56C24161" w14:textId="77777777" w:rsidR="006E00F2" w:rsidRPr="00832EA1" w:rsidRDefault="006E00F2" w:rsidP="00670DE5">
            <w:pPr>
              <w:spacing w:after="0"/>
              <w:rPr>
                <w:rFonts w:cs="Tahoma"/>
              </w:rPr>
            </w:pPr>
          </w:p>
        </w:tc>
        <w:tc>
          <w:tcPr>
            <w:tcW w:w="4299" w:type="dxa"/>
            <w:gridSpan w:val="2"/>
          </w:tcPr>
          <w:p w14:paraId="755301DF" w14:textId="77777777" w:rsidR="006E00F2" w:rsidRDefault="006E00F2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Change “</w:t>
            </w:r>
            <w:proofErr w:type="spellStart"/>
            <w:r>
              <w:rPr>
                <w:rFonts w:cs="Tahoma"/>
              </w:rPr>
              <w:t>Địa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điểm</w:t>
            </w:r>
            <w:proofErr w:type="spellEnd"/>
            <w:r>
              <w:rPr>
                <w:rFonts w:cs="Tahoma"/>
              </w:rPr>
              <w:t>” field if user want to change this field</w:t>
            </w:r>
          </w:p>
        </w:tc>
      </w:tr>
      <w:tr w:rsidR="006E00F2" w:rsidRPr="00832EA1" w14:paraId="2295FCA5" w14:textId="77777777" w:rsidTr="00670DE5">
        <w:tc>
          <w:tcPr>
            <w:tcW w:w="1660" w:type="dxa"/>
            <w:gridSpan w:val="2"/>
          </w:tcPr>
          <w:p w14:paraId="04944E1B" w14:textId="77777777" w:rsidR="006E00F2" w:rsidRPr="00832EA1" w:rsidRDefault="006E00F2" w:rsidP="00670DE5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Giải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nhất</w:t>
            </w:r>
            <w:proofErr w:type="spellEnd"/>
          </w:p>
        </w:tc>
        <w:tc>
          <w:tcPr>
            <w:tcW w:w="1363" w:type="dxa"/>
          </w:tcPr>
          <w:p w14:paraId="48852099" w14:textId="77777777" w:rsidR="006E00F2" w:rsidRPr="00832EA1" w:rsidRDefault="006E00F2" w:rsidP="00670DE5">
            <w:pPr>
              <w:spacing w:after="0"/>
              <w:rPr>
                <w:rFonts w:cs="Tahoma"/>
              </w:rPr>
            </w:pPr>
            <w:proofErr w:type="spellStart"/>
            <w:r w:rsidRPr="00832EA1">
              <w:rPr>
                <w:rFonts w:cs="Tahoma"/>
              </w:rPr>
              <w:t>TextField</w:t>
            </w:r>
            <w:proofErr w:type="spellEnd"/>
            <w:r w:rsidRPr="00832EA1">
              <w:rPr>
                <w:rFonts w:cs="Tahoma"/>
              </w:rPr>
              <w:t xml:space="preserve"> – String (</w:t>
            </w:r>
            <w:r>
              <w:rPr>
                <w:rFonts w:cs="Tahoma"/>
              </w:rPr>
              <w:t>10</w:t>
            </w:r>
            <w:r w:rsidRPr="00832EA1">
              <w:rPr>
                <w:rFonts w:cs="Tahoma"/>
              </w:rPr>
              <w:t>0)</w:t>
            </w:r>
          </w:p>
        </w:tc>
        <w:tc>
          <w:tcPr>
            <w:tcW w:w="2866" w:type="dxa"/>
          </w:tcPr>
          <w:p w14:paraId="36406FAA" w14:textId="77777777" w:rsidR="006E00F2" w:rsidRPr="00832EA1" w:rsidRDefault="006E00F2" w:rsidP="00670DE5">
            <w:pPr>
              <w:spacing w:after="0"/>
              <w:rPr>
                <w:rFonts w:cs="Tahoma"/>
              </w:rPr>
            </w:pPr>
          </w:p>
        </w:tc>
        <w:tc>
          <w:tcPr>
            <w:tcW w:w="4299" w:type="dxa"/>
            <w:gridSpan w:val="2"/>
          </w:tcPr>
          <w:p w14:paraId="61089DAE" w14:textId="77777777" w:rsidR="006E00F2" w:rsidRPr="00832EA1" w:rsidRDefault="006E00F2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Change “</w:t>
            </w:r>
            <w:proofErr w:type="spellStart"/>
            <w:r>
              <w:rPr>
                <w:rFonts w:cs="Tahoma"/>
              </w:rPr>
              <w:t>Giải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nhất</w:t>
            </w:r>
            <w:proofErr w:type="spellEnd"/>
            <w:r>
              <w:rPr>
                <w:rFonts w:cs="Tahoma"/>
              </w:rPr>
              <w:t>” field if user want to change this field</w:t>
            </w:r>
            <w:r>
              <w:rPr>
                <w:rFonts w:cs="Tahoma"/>
              </w:rPr>
              <w:br/>
            </w:r>
          </w:p>
        </w:tc>
      </w:tr>
      <w:tr w:rsidR="006E00F2" w:rsidRPr="00832EA1" w14:paraId="5E289491" w14:textId="77777777" w:rsidTr="00670DE5">
        <w:tc>
          <w:tcPr>
            <w:tcW w:w="1660" w:type="dxa"/>
            <w:gridSpan w:val="2"/>
          </w:tcPr>
          <w:p w14:paraId="6F0A1703" w14:textId="77777777" w:rsidR="006E00F2" w:rsidRPr="00832EA1" w:rsidRDefault="006E00F2" w:rsidP="00670DE5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Giải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nhì</w:t>
            </w:r>
            <w:proofErr w:type="spellEnd"/>
          </w:p>
        </w:tc>
        <w:tc>
          <w:tcPr>
            <w:tcW w:w="1363" w:type="dxa"/>
          </w:tcPr>
          <w:p w14:paraId="7121BC75" w14:textId="77777777" w:rsidR="006E00F2" w:rsidRPr="00832EA1" w:rsidRDefault="006E00F2" w:rsidP="00670DE5">
            <w:pPr>
              <w:spacing w:after="0"/>
              <w:rPr>
                <w:rFonts w:cs="Tahoma"/>
              </w:rPr>
            </w:pPr>
            <w:proofErr w:type="spellStart"/>
            <w:r w:rsidRPr="00832EA1">
              <w:rPr>
                <w:rFonts w:cs="Tahoma"/>
              </w:rPr>
              <w:t>TextField</w:t>
            </w:r>
            <w:proofErr w:type="spellEnd"/>
            <w:r w:rsidRPr="00832EA1">
              <w:rPr>
                <w:rFonts w:cs="Tahoma"/>
              </w:rPr>
              <w:t xml:space="preserve"> – String (</w:t>
            </w:r>
            <w:r>
              <w:rPr>
                <w:rFonts w:cs="Tahoma"/>
              </w:rPr>
              <w:t>10</w:t>
            </w:r>
            <w:r w:rsidRPr="00832EA1">
              <w:rPr>
                <w:rFonts w:cs="Tahoma"/>
              </w:rPr>
              <w:t>0)</w:t>
            </w:r>
          </w:p>
        </w:tc>
        <w:tc>
          <w:tcPr>
            <w:tcW w:w="2866" w:type="dxa"/>
          </w:tcPr>
          <w:p w14:paraId="3647C3C6" w14:textId="77777777" w:rsidR="006E00F2" w:rsidRPr="00832EA1" w:rsidRDefault="006E00F2" w:rsidP="00670DE5">
            <w:pPr>
              <w:spacing w:after="0"/>
              <w:rPr>
                <w:rFonts w:cs="Tahoma"/>
              </w:rPr>
            </w:pPr>
          </w:p>
        </w:tc>
        <w:tc>
          <w:tcPr>
            <w:tcW w:w="4299" w:type="dxa"/>
            <w:gridSpan w:val="2"/>
          </w:tcPr>
          <w:p w14:paraId="7A2E52BA" w14:textId="77777777" w:rsidR="006E00F2" w:rsidRPr="00832EA1" w:rsidRDefault="006E00F2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Change “</w:t>
            </w:r>
            <w:proofErr w:type="spellStart"/>
            <w:r>
              <w:rPr>
                <w:rFonts w:cs="Tahoma"/>
              </w:rPr>
              <w:t>Giải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nhì</w:t>
            </w:r>
            <w:proofErr w:type="spellEnd"/>
            <w:r>
              <w:rPr>
                <w:rFonts w:cs="Tahoma"/>
              </w:rPr>
              <w:t>” field if user want to change this field</w:t>
            </w:r>
            <w:r>
              <w:rPr>
                <w:rFonts w:cs="Tahoma"/>
              </w:rPr>
              <w:br/>
            </w:r>
          </w:p>
        </w:tc>
      </w:tr>
      <w:tr w:rsidR="006E00F2" w:rsidRPr="00832EA1" w14:paraId="073692CB" w14:textId="77777777" w:rsidTr="00670DE5">
        <w:tc>
          <w:tcPr>
            <w:tcW w:w="1660" w:type="dxa"/>
            <w:gridSpan w:val="2"/>
          </w:tcPr>
          <w:p w14:paraId="55D86733" w14:textId="77777777" w:rsidR="006E00F2" w:rsidRPr="00832EA1" w:rsidRDefault="006E00F2" w:rsidP="00670DE5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lastRenderedPageBreak/>
              <w:t>Giải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ba</w:t>
            </w:r>
            <w:proofErr w:type="spellEnd"/>
          </w:p>
        </w:tc>
        <w:tc>
          <w:tcPr>
            <w:tcW w:w="1363" w:type="dxa"/>
          </w:tcPr>
          <w:p w14:paraId="69FBF846" w14:textId="77777777" w:rsidR="006E00F2" w:rsidRPr="00832EA1" w:rsidRDefault="006E00F2" w:rsidP="00670DE5">
            <w:pPr>
              <w:spacing w:after="0"/>
              <w:rPr>
                <w:rFonts w:cs="Tahoma"/>
              </w:rPr>
            </w:pPr>
            <w:proofErr w:type="spellStart"/>
            <w:r w:rsidRPr="00832EA1">
              <w:rPr>
                <w:rFonts w:cs="Tahoma"/>
              </w:rPr>
              <w:t>TextField</w:t>
            </w:r>
            <w:proofErr w:type="spellEnd"/>
            <w:r w:rsidRPr="00832EA1">
              <w:rPr>
                <w:rFonts w:cs="Tahoma"/>
              </w:rPr>
              <w:t xml:space="preserve"> – String (</w:t>
            </w:r>
            <w:r>
              <w:rPr>
                <w:rFonts w:cs="Tahoma"/>
              </w:rPr>
              <w:t>10</w:t>
            </w:r>
            <w:r w:rsidRPr="00832EA1">
              <w:rPr>
                <w:rFonts w:cs="Tahoma"/>
              </w:rPr>
              <w:t>0)</w:t>
            </w:r>
          </w:p>
        </w:tc>
        <w:tc>
          <w:tcPr>
            <w:tcW w:w="2866" w:type="dxa"/>
          </w:tcPr>
          <w:p w14:paraId="02709317" w14:textId="77777777" w:rsidR="006E00F2" w:rsidRPr="00832EA1" w:rsidRDefault="006E00F2" w:rsidP="00670DE5">
            <w:pPr>
              <w:spacing w:after="0"/>
              <w:rPr>
                <w:rFonts w:cs="Tahoma"/>
              </w:rPr>
            </w:pPr>
          </w:p>
        </w:tc>
        <w:tc>
          <w:tcPr>
            <w:tcW w:w="4299" w:type="dxa"/>
            <w:gridSpan w:val="2"/>
          </w:tcPr>
          <w:p w14:paraId="33C77DEC" w14:textId="77777777" w:rsidR="006E00F2" w:rsidRPr="00832EA1" w:rsidRDefault="006E00F2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Change “</w:t>
            </w:r>
            <w:proofErr w:type="spellStart"/>
            <w:r>
              <w:rPr>
                <w:rFonts w:cs="Tahoma"/>
              </w:rPr>
              <w:t>Giải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ba</w:t>
            </w:r>
            <w:proofErr w:type="spellEnd"/>
            <w:r>
              <w:rPr>
                <w:rFonts w:cs="Tahoma"/>
              </w:rPr>
              <w:t>” field if user want to change this field</w:t>
            </w:r>
            <w:r>
              <w:rPr>
                <w:rFonts w:cs="Tahoma"/>
              </w:rPr>
              <w:br/>
            </w:r>
          </w:p>
        </w:tc>
      </w:tr>
      <w:tr w:rsidR="006E00F2" w:rsidRPr="00832EA1" w14:paraId="41C883B5" w14:textId="77777777" w:rsidTr="00670DE5">
        <w:trPr>
          <w:trHeight w:val="499"/>
        </w:trPr>
        <w:tc>
          <w:tcPr>
            <w:tcW w:w="10188" w:type="dxa"/>
            <w:gridSpan w:val="6"/>
            <w:shd w:val="clear" w:color="auto" w:fill="auto"/>
          </w:tcPr>
          <w:p w14:paraId="53AA27DF" w14:textId="77777777" w:rsidR="006E00F2" w:rsidRPr="00832EA1" w:rsidRDefault="006E00F2" w:rsidP="00670DE5">
            <w:pPr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Screen Actions</w:t>
            </w:r>
          </w:p>
        </w:tc>
      </w:tr>
      <w:tr w:rsidR="006E00F2" w:rsidRPr="00832EA1" w14:paraId="4816DC08" w14:textId="77777777" w:rsidTr="00670DE5">
        <w:tc>
          <w:tcPr>
            <w:tcW w:w="1660" w:type="dxa"/>
            <w:gridSpan w:val="2"/>
            <w:shd w:val="clear" w:color="auto" w:fill="CCFFCC"/>
          </w:tcPr>
          <w:p w14:paraId="44718D99" w14:textId="77777777" w:rsidR="006E00F2" w:rsidRPr="00832EA1" w:rsidRDefault="006E00F2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Action Name</w:t>
            </w:r>
          </w:p>
        </w:tc>
        <w:tc>
          <w:tcPr>
            <w:tcW w:w="4229" w:type="dxa"/>
            <w:gridSpan w:val="2"/>
            <w:shd w:val="clear" w:color="auto" w:fill="CCFFCC"/>
          </w:tcPr>
          <w:p w14:paraId="5351EE10" w14:textId="77777777" w:rsidR="006E00F2" w:rsidRPr="00832EA1" w:rsidRDefault="006E00F2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Description</w:t>
            </w:r>
          </w:p>
        </w:tc>
        <w:tc>
          <w:tcPr>
            <w:tcW w:w="2319" w:type="dxa"/>
            <w:shd w:val="clear" w:color="auto" w:fill="CCFFCC"/>
          </w:tcPr>
          <w:p w14:paraId="0926C098" w14:textId="77777777" w:rsidR="006E00F2" w:rsidRPr="00832EA1" w:rsidRDefault="006E00F2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Success</w:t>
            </w:r>
          </w:p>
        </w:tc>
        <w:tc>
          <w:tcPr>
            <w:tcW w:w="1980" w:type="dxa"/>
            <w:shd w:val="clear" w:color="auto" w:fill="CCFFCC"/>
          </w:tcPr>
          <w:p w14:paraId="2EB74676" w14:textId="77777777" w:rsidR="006E00F2" w:rsidRPr="00832EA1" w:rsidRDefault="006E00F2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Failure</w:t>
            </w:r>
          </w:p>
        </w:tc>
      </w:tr>
      <w:tr w:rsidR="006E00F2" w:rsidRPr="00832EA1" w14:paraId="6D9C3BF3" w14:textId="77777777" w:rsidTr="00670DE5">
        <w:tc>
          <w:tcPr>
            <w:tcW w:w="1660" w:type="dxa"/>
            <w:gridSpan w:val="2"/>
          </w:tcPr>
          <w:p w14:paraId="3003FD78" w14:textId="61464D64" w:rsidR="006E00F2" w:rsidRPr="00832EA1" w:rsidRDefault="00CD42B1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Update tournament</w:t>
            </w:r>
          </w:p>
        </w:tc>
        <w:tc>
          <w:tcPr>
            <w:tcW w:w="4229" w:type="dxa"/>
            <w:gridSpan w:val="2"/>
          </w:tcPr>
          <w:p w14:paraId="241FA0EA" w14:textId="77777777" w:rsidR="006E00F2" w:rsidRPr="00832EA1" w:rsidRDefault="006E00F2" w:rsidP="00670DE5">
            <w:pPr>
              <w:spacing w:after="0"/>
              <w:rPr>
                <w:rFonts w:cs="Tahoma"/>
                <w:color w:val="FF0000"/>
              </w:rPr>
            </w:pPr>
            <w:r>
              <w:rPr>
                <w:rFonts w:cs="Tahoma"/>
              </w:rPr>
              <w:t>Update information of the tournament</w:t>
            </w:r>
          </w:p>
        </w:tc>
        <w:tc>
          <w:tcPr>
            <w:tcW w:w="2319" w:type="dxa"/>
          </w:tcPr>
          <w:p w14:paraId="6C6CECF3" w14:textId="3AACB10E" w:rsidR="006E00F2" w:rsidRPr="00832EA1" w:rsidRDefault="00405B72" w:rsidP="00405B72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Display message</w:t>
            </w:r>
            <w:r w:rsidR="006E00F2">
              <w:rPr>
                <w:rFonts w:cs="Tahoma"/>
              </w:rPr>
              <w:t xml:space="preserve"> “</w:t>
            </w:r>
            <w:proofErr w:type="spellStart"/>
            <w:r>
              <w:rPr>
                <w:rFonts w:cs="Tahoma"/>
              </w:rPr>
              <w:t>Cập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nhật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thành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công</w:t>
            </w:r>
            <w:proofErr w:type="spellEnd"/>
            <w:r w:rsidR="006E00F2">
              <w:rPr>
                <w:rFonts w:cs="Tahoma"/>
              </w:rPr>
              <w:t xml:space="preserve">” </w:t>
            </w:r>
          </w:p>
        </w:tc>
        <w:tc>
          <w:tcPr>
            <w:tcW w:w="1980" w:type="dxa"/>
          </w:tcPr>
          <w:p w14:paraId="29CB0C1B" w14:textId="03CA53D7" w:rsidR="006E00F2" w:rsidRPr="00832EA1" w:rsidRDefault="00405B72" w:rsidP="00405B72">
            <w:pPr>
              <w:spacing w:after="0"/>
              <w:rPr>
                <w:rFonts w:cs="Tahoma"/>
                <w:lang w:val="vi-VN"/>
              </w:rPr>
            </w:pPr>
            <w:r>
              <w:rPr>
                <w:rFonts w:cs="Tahoma"/>
              </w:rPr>
              <w:t>Display message</w:t>
            </w:r>
            <w:r w:rsidR="006E00F2">
              <w:rPr>
                <w:rFonts w:cs="Tahoma"/>
              </w:rPr>
              <w:t xml:space="preserve"> “</w:t>
            </w:r>
            <w:proofErr w:type="spellStart"/>
            <w:r>
              <w:rPr>
                <w:rFonts w:cs="Tahoma"/>
              </w:rPr>
              <w:t>Cập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nhật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lỗi</w:t>
            </w:r>
            <w:proofErr w:type="spellEnd"/>
            <w:r>
              <w:rPr>
                <w:rFonts w:cs="Tahoma"/>
              </w:rPr>
              <w:t xml:space="preserve">, </w:t>
            </w:r>
            <w:proofErr w:type="spellStart"/>
            <w:r>
              <w:rPr>
                <w:rFonts w:cs="Tahoma"/>
              </w:rPr>
              <w:t>vui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lòng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kiểm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tra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lại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thông</w:t>
            </w:r>
            <w:proofErr w:type="spellEnd"/>
            <w:r>
              <w:rPr>
                <w:rFonts w:cs="Tahoma"/>
              </w:rPr>
              <w:t xml:space="preserve"> tin</w:t>
            </w:r>
            <w:r w:rsidR="006E00F2">
              <w:rPr>
                <w:rFonts w:cs="Tahoma"/>
              </w:rPr>
              <w:t>”.</w:t>
            </w:r>
          </w:p>
        </w:tc>
      </w:tr>
    </w:tbl>
    <w:p w14:paraId="010FD669" w14:textId="77777777" w:rsidR="0009044C" w:rsidRPr="0009044C" w:rsidRDefault="0009044C" w:rsidP="0009044C">
      <w:pPr>
        <w:pStyle w:val="BodyText"/>
        <w:ind w:firstLine="0"/>
      </w:pPr>
    </w:p>
    <w:p w14:paraId="06796688" w14:textId="6FF1FD29" w:rsidR="00465D0A" w:rsidRDefault="00F25ABF" w:rsidP="007B26BD">
      <w:pPr>
        <w:pStyle w:val="Heading3"/>
      </w:pPr>
      <w:bookmarkStart w:id="49" w:name="_Toc495870682"/>
      <w:r>
        <w:t>List tournament</w:t>
      </w:r>
      <w:bookmarkEnd w:id="49"/>
    </w:p>
    <w:p w14:paraId="24190C1A" w14:textId="318A052E" w:rsidR="00F25ABF" w:rsidRDefault="00F25ABF" w:rsidP="00F25ABF">
      <w:pPr>
        <w:pStyle w:val="BodyText"/>
        <w:ind w:firstLine="0"/>
      </w:pPr>
      <w:r>
        <w:rPr>
          <w:noProof/>
          <w:lang w:eastAsia="en-US"/>
        </w:rPr>
        <w:drawing>
          <wp:inline distT="0" distB="0" distL="0" distR="0" wp14:anchorId="16F59625" wp14:editId="668DDA83">
            <wp:extent cx="5943600" cy="35007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urnament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ABED" w14:textId="77777777" w:rsidR="00B32589" w:rsidRPr="00F25ABF" w:rsidRDefault="00B32589" w:rsidP="00F25ABF">
      <w:pPr>
        <w:pStyle w:val="BodyText"/>
        <w:ind w:firstLine="0"/>
      </w:pPr>
    </w:p>
    <w:p w14:paraId="164FA33C" w14:textId="6B04C1F5" w:rsidR="004C7E8C" w:rsidRDefault="004C7E8C" w:rsidP="00F25ABF">
      <w:pPr>
        <w:pStyle w:val="BodyText"/>
        <w:ind w:firstLine="0"/>
      </w:pP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51"/>
        <w:gridCol w:w="9"/>
        <w:gridCol w:w="4229"/>
        <w:gridCol w:w="2319"/>
        <w:gridCol w:w="1980"/>
      </w:tblGrid>
      <w:tr w:rsidR="00F25ABF" w:rsidRPr="00832EA1" w14:paraId="5B22327C" w14:textId="77777777" w:rsidTr="00670DE5">
        <w:tc>
          <w:tcPr>
            <w:tcW w:w="1651" w:type="dxa"/>
            <w:shd w:val="clear" w:color="auto" w:fill="CCFFCC"/>
          </w:tcPr>
          <w:p w14:paraId="773664CE" w14:textId="77777777" w:rsidR="00F25ABF" w:rsidRPr="00832EA1" w:rsidRDefault="00F25ABF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Screen</w:t>
            </w:r>
          </w:p>
        </w:tc>
        <w:tc>
          <w:tcPr>
            <w:tcW w:w="8537" w:type="dxa"/>
            <w:gridSpan w:val="4"/>
            <w:shd w:val="clear" w:color="auto" w:fill="auto"/>
          </w:tcPr>
          <w:p w14:paraId="7CC63668" w14:textId="77777777" w:rsidR="00F25ABF" w:rsidRPr="00832EA1" w:rsidRDefault="00F25ABF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Manage tournament</w:t>
            </w:r>
            <w:r w:rsidRPr="00832EA1">
              <w:rPr>
                <w:rFonts w:cs="Tahoma"/>
              </w:rPr>
              <w:t xml:space="preserve"> – </w:t>
            </w:r>
            <w:r>
              <w:rPr>
                <w:rFonts w:cs="Tahoma"/>
              </w:rPr>
              <w:t>Create tournament</w:t>
            </w:r>
          </w:p>
        </w:tc>
      </w:tr>
      <w:tr w:rsidR="00F25ABF" w:rsidRPr="00832EA1" w14:paraId="2B79455C" w14:textId="77777777" w:rsidTr="00670DE5">
        <w:tc>
          <w:tcPr>
            <w:tcW w:w="1660" w:type="dxa"/>
            <w:gridSpan w:val="2"/>
            <w:shd w:val="clear" w:color="auto" w:fill="CCFFCC"/>
          </w:tcPr>
          <w:p w14:paraId="49F79EE1" w14:textId="77777777" w:rsidR="00F25ABF" w:rsidRPr="00832EA1" w:rsidRDefault="00F25ABF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Description</w:t>
            </w:r>
          </w:p>
        </w:tc>
        <w:tc>
          <w:tcPr>
            <w:tcW w:w="8528" w:type="dxa"/>
            <w:gridSpan w:val="3"/>
            <w:shd w:val="clear" w:color="auto" w:fill="auto"/>
          </w:tcPr>
          <w:p w14:paraId="3B9703CB" w14:textId="77777777" w:rsidR="00F25ABF" w:rsidRPr="00A41B18" w:rsidRDefault="00F25ABF" w:rsidP="00670DE5">
            <w:pPr>
              <w:spacing w:after="0"/>
              <w:rPr>
                <w:rFonts w:cs="Tahoma"/>
                <w:lang w:val="vi-VN"/>
              </w:rPr>
            </w:pPr>
            <w:r>
              <w:rPr>
                <w:rFonts w:cs="Tahoma"/>
              </w:rPr>
              <w:t>Allow user can create tournament</w:t>
            </w:r>
          </w:p>
        </w:tc>
      </w:tr>
      <w:tr w:rsidR="00F25ABF" w:rsidRPr="00832EA1" w14:paraId="591A1BAC" w14:textId="77777777" w:rsidTr="00670DE5">
        <w:tc>
          <w:tcPr>
            <w:tcW w:w="1660" w:type="dxa"/>
            <w:gridSpan w:val="2"/>
            <w:shd w:val="clear" w:color="auto" w:fill="CCFFCC"/>
          </w:tcPr>
          <w:p w14:paraId="6666A041" w14:textId="77777777" w:rsidR="00F25ABF" w:rsidRPr="00832EA1" w:rsidRDefault="00F25ABF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Screen Access</w:t>
            </w:r>
          </w:p>
        </w:tc>
        <w:tc>
          <w:tcPr>
            <w:tcW w:w="8528" w:type="dxa"/>
            <w:gridSpan w:val="3"/>
            <w:shd w:val="clear" w:color="auto" w:fill="auto"/>
          </w:tcPr>
          <w:p w14:paraId="0A1EC28C" w14:textId="36D61F50" w:rsidR="00F25ABF" w:rsidRPr="00832EA1" w:rsidRDefault="00F25ABF" w:rsidP="00F63890">
            <w:pPr>
              <w:spacing w:after="0"/>
              <w:rPr>
                <w:rFonts w:cs="Tahoma"/>
                <w:b/>
                <w:color w:val="000080"/>
              </w:rPr>
            </w:pPr>
            <w:r>
              <w:rPr>
                <w:rFonts w:cs="Tahoma"/>
              </w:rPr>
              <w:t>Press link “</w:t>
            </w:r>
            <w:r w:rsidR="00F63890">
              <w:rPr>
                <w:rFonts w:cs="Tahoma"/>
              </w:rPr>
              <w:t>List tournament</w:t>
            </w:r>
            <w:r>
              <w:rPr>
                <w:rFonts w:cs="Tahoma"/>
              </w:rPr>
              <w:t>” in navigat</w:t>
            </w:r>
            <w:r w:rsidR="00F63890">
              <w:rPr>
                <w:rFonts w:cs="Tahoma"/>
              </w:rPr>
              <w:t>ion</w:t>
            </w:r>
            <w:r>
              <w:rPr>
                <w:rFonts w:cs="Tahoma"/>
              </w:rPr>
              <w:t xml:space="preserve"> bar</w:t>
            </w:r>
          </w:p>
        </w:tc>
      </w:tr>
      <w:tr w:rsidR="00F25ABF" w:rsidRPr="00832EA1" w14:paraId="14D3CEE1" w14:textId="77777777" w:rsidTr="00670DE5">
        <w:trPr>
          <w:trHeight w:val="499"/>
        </w:trPr>
        <w:tc>
          <w:tcPr>
            <w:tcW w:w="10188" w:type="dxa"/>
            <w:gridSpan w:val="5"/>
            <w:shd w:val="clear" w:color="auto" w:fill="auto"/>
          </w:tcPr>
          <w:p w14:paraId="59A472C5" w14:textId="77777777" w:rsidR="00F25ABF" w:rsidRPr="00832EA1" w:rsidRDefault="00F25ABF" w:rsidP="00670DE5">
            <w:pPr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Screen Actions</w:t>
            </w:r>
          </w:p>
        </w:tc>
      </w:tr>
      <w:tr w:rsidR="00F25ABF" w:rsidRPr="00832EA1" w14:paraId="1F2EDE75" w14:textId="77777777" w:rsidTr="00670DE5">
        <w:tc>
          <w:tcPr>
            <w:tcW w:w="1660" w:type="dxa"/>
            <w:gridSpan w:val="2"/>
            <w:shd w:val="clear" w:color="auto" w:fill="CCFFCC"/>
          </w:tcPr>
          <w:p w14:paraId="1CB44304" w14:textId="77777777" w:rsidR="00F25ABF" w:rsidRPr="00832EA1" w:rsidRDefault="00F25ABF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Action Name</w:t>
            </w:r>
          </w:p>
        </w:tc>
        <w:tc>
          <w:tcPr>
            <w:tcW w:w="4229" w:type="dxa"/>
            <w:shd w:val="clear" w:color="auto" w:fill="CCFFCC"/>
          </w:tcPr>
          <w:p w14:paraId="4A7BA98C" w14:textId="77777777" w:rsidR="00F25ABF" w:rsidRPr="00832EA1" w:rsidRDefault="00F25ABF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Description</w:t>
            </w:r>
          </w:p>
        </w:tc>
        <w:tc>
          <w:tcPr>
            <w:tcW w:w="2319" w:type="dxa"/>
            <w:shd w:val="clear" w:color="auto" w:fill="CCFFCC"/>
          </w:tcPr>
          <w:p w14:paraId="05244970" w14:textId="77777777" w:rsidR="00F25ABF" w:rsidRPr="00832EA1" w:rsidRDefault="00F25ABF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Success</w:t>
            </w:r>
          </w:p>
        </w:tc>
        <w:tc>
          <w:tcPr>
            <w:tcW w:w="1980" w:type="dxa"/>
            <w:shd w:val="clear" w:color="auto" w:fill="CCFFCC"/>
          </w:tcPr>
          <w:p w14:paraId="5C21FE8A" w14:textId="77777777" w:rsidR="00F25ABF" w:rsidRPr="00832EA1" w:rsidRDefault="00F25ABF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Failure</w:t>
            </w:r>
          </w:p>
        </w:tc>
      </w:tr>
      <w:tr w:rsidR="00F25ABF" w:rsidRPr="00832EA1" w14:paraId="0B12FFF2" w14:textId="77777777" w:rsidTr="00670DE5">
        <w:tc>
          <w:tcPr>
            <w:tcW w:w="1660" w:type="dxa"/>
            <w:gridSpan w:val="2"/>
          </w:tcPr>
          <w:p w14:paraId="6418FEAD" w14:textId="6AB14B1C" w:rsidR="00F25ABF" w:rsidRPr="00832EA1" w:rsidRDefault="00EF55F8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Delete</w:t>
            </w:r>
          </w:p>
        </w:tc>
        <w:tc>
          <w:tcPr>
            <w:tcW w:w="4229" w:type="dxa"/>
          </w:tcPr>
          <w:p w14:paraId="2DEF1A53" w14:textId="77777777" w:rsidR="00F25ABF" w:rsidRPr="00832EA1" w:rsidRDefault="00F25ABF" w:rsidP="00670DE5">
            <w:pPr>
              <w:spacing w:after="0"/>
              <w:rPr>
                <w:rFonts w:cs="Tahoma"/>
                <w:color w:val="FF0000"/>
              </w:rPr>
            </w:pPr>
            <w:r>
              <w:rPr>
                <w:rFonts w:cs="Tahoma"/>
              </w:rPr>
              <w:t>Delete tournament  from the list of tournament</w:t>
            </w:r>
          </w:p>
        </w:tc>
        <w:tc>
          <w:tcPr>
            <w:tcW w:w="2319" w:type="dxa"/>
          </w:tcPr>
          <w:p w14:paraId="48D1B612" w14:textId="7F3DF724" w:rsidR="00F25ABF" w:rsidRPr="00832EA1" w:rsidRDefault="00EF55F8" w:rsidP="00EF55F8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Display message</w:t>
            </w:r>
            <w:r w:rsidR="00F25ABF">
              <w:rPr>
                <w:rFonts w:cs="Tahoma"/>
              </w:rPr>
              <w:t xml:space="preserve"> “</w:t>
            </w:r>
            <w:proofErr w:type="spellStart"/>
            <w:r>
              <w:rPr>
                <w:rFonts w:cs="Tahoma"/>
              </w:rPr>
              <w:t>Xóa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giải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đấu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thành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công</w:t>
            </w:r>
            <w:proofErr w:type="spellEnd"/>
            <w:r w:rsidR="00F25ABF">
              <w:rPr>
                <w:rFonts w:cs="Tahoma"/>
              </w:rPr>
              <w:t xml:space="preserve">” </w:t>
            </w:r>
          </w:p>
        </w:tc>
        <w:tc>
          <w:tcPr>
            <w:tcW w:w="1980" w:type="dxa"/>
          </w:tcPr>
          <w:p w14:paraId="3042BB2A" w14:textId="57BF05BA" w:rsidR="00F25ABF" w:rsidRPr="00832EA1" w:rsidRDefault="00F25ABF" w:rsidP="00EF55F8">
            <w:pPr>
              <w:spacing w:after="0"/>
              <w:ind w:firstLine="0"/>
              <w:rPr>
                <w:rFonts w:cs="Tahoma"/>
                <w:lang w:val="vi-VN"/>
              </w:rPr>
            </w:pPr>
          </w:p>
        </w:tc>
      </w:tr>
      <w:tr w:rsidR="00F25ABF" w:rsidRPr="00832EA1" w14:paraId="0F519E52" w14:textId="77777777" w:rsidTr="00670DE5">
        <w:tc>
          <w:tcPr>
            <w:tcW w:w="1660" w:type="dxa"/>
            <w:gridSpan w:val="2"/>
          </w:tcPr>
          <w:p w14:paraId="72F1978A" w14:textId="1B39CE7B" w:rsidR="00F25ABF" w:rsidRPr="00832EA1" w:rsidRDefault="00EF55F8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Update</w:t>
            </w:r>
          </w:p>
        </w:tc>
        <w:tc>
          <w:tcPr>
            <w:tcW w:w="4229" w:type="dxa"/>
          </w:tcPr>
          <w:p w14:paraId="394F84EA" w14:textId="77777777" w:rsidR="00F25ABF" w:rsidRPr="00832EA1" w:rsidRDefault="00F25ABF" w:rsidP="00670DE5">
            <w:pPr>
              <w:spacing w:after="0"/>
              <w:rPr>
                <w:rFonts w:cs="Tahoma"/>
                <w:color w:val="FF0000"/>
              </w:rPr>
            </w:pPr>
            <w:r>
              <w:rPr>
                <w:rFonts w:cs="Tahoma"/>
              </w:rPr>
              <w:t xml:space="preserve">Update information of  the tournament </w:t>
            </w:r>
          </w:p>
        </w:tc>
        <w:tc>
          <w:tcPr>
            <w:tcW w:w="2319" w:type="dxa"/>
          </w:tcPr>
          <w:p w14:paraId="3AAAE18B" w14:textId="1DCE846C" w:rsidR="00F25ABF" w:rsidRPr="00832EA1" w:rsidRDefault="00EF55F8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Navigate to Update tournament page</w:t>
            </w:r>
            <w:r w:rsidR="00F25ABF">
              <w:rPr>
                <w:rFonts w:cs="Tahoma"/>
              </w:rPr>
              <w:t xml:space="preserve"> </w:t>
            </w:r>
          </w:p>
        </w:tc>
        <w:tc>
          <w:tcPr>
            <w:tcW w:w="1980" w:type="dxa"/>
          </w:tcPr>
          <w:p w14:paraId="489B77D9" w14:textId="0D92E745" w:rsidR="00F25ABF" w:rsidRPr="00832EA1" w:rsidRDefault="00F25ABF" w:rsidP="00EF55F8">
            <w:pPr>
              <w:spacing w:after="0"/>
              <w:ind w:firstLine="0"/>
              <w:rPr>
                <w:rFonts w:cs="Tahoma"/>
                <w:lang w:val="vi-VN"/>
              </w:rPr>
            </w:pPr>
          </w:p>
        </w:tc>
      </w:tr>
      <w:tr w:rsidR="00F25ABF" w:rsidRPr="00832EA1" w14:paraId="206DBD71" w14:textId="77777777" w:rsidTr="00670DE5">
        <w:tc>
          <w:tcPr>
            <w:tcW w:w="1660" w:type="dxa"/>
            <w:gridSpan w:val="2"/>
          </w:tcPr>
          <w:p w14:paraId="49336523" w14:textId="581A1E33" w:rsidR="00F25ABF" w:rsidRDefault="00EF55F8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lastRenderedPageBreak/>
              <w:t>Share</w:t>
            </w:r>
          </w:p>
        </w:tc>
        <w:tc>
          <w:tcPr>
            <w:tcW w:w="4229" w:type="dxa"/>
          </w:tcPr>
          <w:p w14:paraId="53BBD624" w14:textId="03FF5941" w:rsidR="00F25ABF" w:rsidRDefault="00F25ABF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User shares information of match onto the home page</w:t>
            </w:r>
            <w:r w:rsidR="00EF55F8">
              <w:rPr>
                <w:rFonts w:cs="Tahoma"/>
              </w:rPr>
              <w:t xml:space="preserve">, or share link via </w:t>
            </w:r>
            <w:proofErr w:type="spellStart"/>
            <w:r w:rsidR="00EF55F8">
              <w:rPr>
                <w:rFonts w:cs="Tahoma"/>
              </w:rPr>
              <w:t>facebook</w:t>
            </w:r>
            <w:proofErr w:type="spellEnd"/>
            <w:proofErr w:type="gramStart"/>
            <w:r w:rsidR="00EF55F8">
              <w:rPr>
                <w:rFonts w:cs="Tahoma"/>
              </w:rPr>
              <w:t>,…</w:t>
            </w:r>
            <w:proofErr w:type="gramEnd"/>
          </w:p>
        </w:tc>
        <w:tc>
          <w:tcPr>
            <w:tcW w:w="2319" w:type="dxa"/>
          </w:tcPr>
          <w:p w14:paraId="68130887" w14:textId="77777777" w:rsidR="00F25ABF" w:rsidRDefault="00F25ABF" w:rsidP="00670DE5">
            <w:pPr>
              <w:spacing w:after="0"/>
              <w:rPr>
                <w:rFonts w:cs="Tahoma"/>
              </w:rPr>
            </w:pPr>
          </w:p>
        </w:tc>
        <w:tc>
          <w:tcPr>
            <w:tcW w:w="1980" w:type="dxa"/>
          </w:tcPr>
          <w:p w14:paraId="3D3B20FF" w14:textId="77777777" w:rsidR="00F25ABF" w:rsidRDefault="00F25ABF" w:rsidP="00670DE5">
            <w:pPr>
              <w:spacing w:after="0"/>
              <w:rPr>
                <w:rFonts w:cs="Tahoma"/>
              </w:rPr>
            </w:pPr>
          </w:p>
        </w:tc>
      </w:tr>
    </w:tbl>
    <w:p w14:paraId="43ED071B" w14:textId="77777777" w:rsidR="00F25ABF" w:rsidRDefault="00F25ABF" w:rsidP="00F25ABF">
      <w:pPr>
        <w:pStyle w:val="BodyText"/>
        <w:ind w:firstLine="0"/>
      </w:pPr>
    </w:p>
    <w:p w14:paraId="2CC5D443" w14:textId="77777777" w:rsidR="004C7E8C" w:rsidRDefault="004C7E8C" w:rsidP="00465D0A">
      <w:pPr>
        <w:pStyle w:val="BodyText"/>
      </w:pPr>
    </w:p>
    <w:p w14:paraId="6DA81C9E" w14:textId="77777777" w:rsidR="00693FF4" w:rsidRDefault="00693FF4" w:rsidP="00465D0A">
      <w:pPr>
        <w:pStyle w:val="BodyText"/>
      </w:pPr>
    </w:p>
    <w:p w14:paraId="2CF29EFC" w14:textId="001B1175" w:rsidR="001D6408" w:rsidRDefault="002877F5" w:rsidP="007B26BD">
      <w:pPr>
        <w:pStyle w:val="Heading3"/>
      </w:pPr>
      <w:bookmarkStart w:id="50" w:name="_Toc495870683"/>
      <w:r>
        <w:t>Show information of tournament</w:t>
      </w:r>
      <w:bookmarkEnd w:id="50"/>
    </w:p>
    <w:p w14:paraId="082AFFBE" w14:textId="31FF53E2" w:rsidR="008330FC" w:rsidRDefault="002877F5" w:rsidP="002877F5">
      <w:pPr>
        <w:pStyle w:val="BodyText"/>
        <w:ind w:firstLine="0"/>
      </w:pPr>
      <w:r>
        <w:rPr>
          <w:noProof/>
          <w:lang w:eastAsia="en-US"/>
        </w:rPr>
        <w:drawing>
          <wp:inline distT="0" distB="0" distL="0" distR="0" wp14:anchorId="2B41DAD2" wp14:editId="18747C57">
            <wp:extent cx="5943600" cy="4821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ew tournament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7F2A" w14:textId="77777777" w:rsidR="008330FC" w:rsidRPr="008330FC" w:rsidRDefault="008330FC" w:rsidP="008330FC">
      <w:pPr>
        <w:pStyle w:val="BodyText"/>
      </w:pPr>
    </w:p>
    <w:p w14:paraId="72C9F466" w14:textId="77777777" w:rsidR="00F31092" w:rsidRDefault="00F31092" w:rsidP="00870CB0">
      <w:pPr>
        <w:pStyle w:val="BodyText"/>
        <w:ind w:firstLine="0"/>
      </w:pP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50"/>
        <w:gridCol w:w="9"/>
        <w:gridCol w:w="1389"/>
        <w:gridCol w:w="2853"/>
        <w:gridCol w:w="2312"/>
        <w:gridCol w:w="1975"/>
      </w:tblGrid>
      <w:tr w:rsidR="00870CB0" w:rsidRPr="00832EA1" w14:paraId="7E95C18B" w14:textId="77777777" w:rsidTr="00670DE5">
        <w:tc>
          <w:tcPr>
            <w:tcW w:w="1651" w:type="dxa"/>
            <w:shd w:val="clear" w:color="auto" w:fill="CCFFCC"/>
          </w:tcPr>
          <w:p w14:paraId="4E3C4059" w14:textId="77777777" w:rsidR="00870CB0" w:rsidRPr="00832EA1" w:rsidRDefault="00870CB0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Screen</w:t>
            </w:r>
          </w:p>
        </w:tc>
        <w:tc>
          <w:tcPr>
            <w:tcW w:w="8537" w:type="dxa"/>
            <w:gridSpan w:val="5"/>
            <w:shd w:val="clear" w:color="auto" w:fill="auto"/>
          </w:tcPr>
          <w:p w14:paraId="787D6B99" w14:textId="77777777" w:rsidR="00870CB0" w:rsidRPr="00832EA1" w:rsidRDefault="00870CB0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Manage tournament</w:t>
            </w:r>
            <w:r w:rsidRPr="00832EA1">
              <w:rPr>
                <w:rFonts w:cs="Tahoma"/>
              </w:rPr>
              <w:t xml:space="preserve"> – </w:t>
            </w:r>
            <w:r>
              <w:rPr>
                <w:rFonts w:cs="Tahoma"/>
              </w:rPr>
              <w:t>Show the tournament</w:t>
            </w:r>
          </w:p>
        </w:tc>
      </w:tr>
      <w:tr w:rsidR="00870CB0" w:rsidRPr="00832EA1" w14:paraId="0C548EE0" w14:textId="77777777" w:rsidTr="00670DE5">
        <w:tc>
          <w:tcPr>
            <w:tcW w:w="1660" w:type="dxa"/>
            <w:gridSpan w:val="2"/>
            <w:shd w:val="clear" w:color="auto" w:fill="CCFFCC"/>
          </w:tcPr>
          <w:p w14:paraId="522EE02A" w14:textId="77777777" w:rsidR="00870CB0" w:rsidRPr="00832EA1" w:rsidRDefault="00870CB0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Description</w:t>
            </w:r>
          </w:p>
        </w:tc>
        <w:tc>
          <w:tcPr>
            <w:tcW w:w="8528" w:type="dxa"/>
            <w:gridSpan w:val="4"/>
            <w:shd w:val="clear" w:color="auto" w:fill="auto"/>
          </w:tcPr>
          <w:p w14:paraId="6B5A9009" w14:textId="77777777" w:rsidR="00870CB0" w:rsidRPr="00A41B18" w:rsidRDefault="00870CB0" w:rsidP="00670DE5">
            <w:pPr>
              <w:spacing w:after="0"/>
              <w:rPr>
                <w:rFonts w:cs="Tahoma"/>
                <w:lang w:val="vi-VN"/>
              </w:rPr>
            </w:pPr>
            <w:r>
              <w:rPr>
                <w:rFonts w:cs="Tahoma"/>
              </w:rPr>
              <w:t>Allow user can view information of the tournament</w:t>
            </w:r>
          </w:p>
        </w:tc>
      </w:tr>
      <w:tr w:rsidR="00870CB0" w:rsidRPr="00832EA1" w14:paraId="0022DAFC" w14:textId="77777777" w:rsidTr="00670DE5">
        <w:tc>
          <w:tcPr>
            <w:tcW w:w="1660" w:type="dxa"/>
            <w:gridSpan w:val="2"/>
            <w:shd w:val="clear" w:color="auto" w:fill="CCFFCC"/>
          </w:tcPr>
          <w:p w14:paraId="22F9E68B" w14:textId="77777777" w:rsidR="00870CB0" w:rsidRPr="00832EA1" w:rsidRDefault="00870CB0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Screen Access</w:t>
            </w:r>
          </w:p>
        </w:tc>
        <w:tc>
          <w:tcPr>
            <w:tcW w:w="8528" w:type="dxa"/>
            <w:gridSpan w:val="4"/>
            <w:shd w:val="clear" w:color="auto" w:fill="auto"/>
          </w:tcPr>
          <w:p w14:paraId="680E1AB1" w14:textId="44051558" w:rsidR="00870CB0" w:rsidRPr="00832EA1" w:rsidRDefault="00870CB0" w:rsidP="00870CB0">
            <w:pPr>
              <w:spacing w:after="0"/>
              <w:rPr>
                <w:rFonts w:cs="Tahoma"/>
                <w:b/>
                <w:color w:val="000080"/>
              </w:rPr>
            </w:pPr>
            <w:r>
              <w:rPr>
                <w:rFonts w:cs="Tahoma"/>
              </w:rPr>
              <w:t>Press Tournament name in List tournament</w:t>
            </w:r>
          </w:p>
        </w:tc>
      </w:tr>
      <w:tr w:rsidR="00870CB0" w:rsidRPr="00832EA1" w14:paraId="77A0EE3C" w14:textId="77777777" w:rsidTr="00670DE5">
        <w:trPr>
          <w:trHeight w:val="499"/>
        </w:trPr>
        <w:tc>
          <w:tcPr>
            <w:tcW w:w="10188" w:type="dxa"/>
            <w:gridSpan w:val="6"/>
            <w:shd w:val="clear" w:color="auto" w:fill="auto"/>
          </w:tcPr>
          <w:p w14:paraId="5437B17D" w14:textId="77777777" w:rsidR="00870CB0" w:rsidRPr="00832EA1" w:rsidRDefault="00870CB0" w:rsidP="00670DE5">
            <w:pPr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Screen Content</w:t>
            </w:r>
          </w:p>
        </w:tc>
      </w:tr>
      <w:tr w:rsidR="00870CB0" w:rsidRPr="00832EA1" w14:paraId="785ECC6D" w14:textId="77777777" w:rsidTr="00670DE5">
        <w:tc>
          <w:tcPr>
            <w:tcW w:w="1660" w:type="dxa"/>
            <w:gridSpan w:val="2"/>
            <w:shd w:val="clear" w:color="auto" w:fill="CCFFCC"/>
          </w:tcPr>
          <w:p w14:paraId="73E07C9D" w14:textId="77777777" w:rsidR="00870CB0" w:rsidRPr="00832EA1" w:rsidRDefault="00870CB0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Item</w:t>
            </w:r>
          </w:p>
        </w:tc>
        <w:tc>
          <w:tcPr>
            <w:tcW w:w="1363" w:type="dxa"/>
            <w:shd w:val="clear" w:color="auto" w:fill="CCFFCC"/>
          </w:tcPr>
          <w:p w14:paraId="061986F4" w14:textId="77777777" w:rsidR="00870CB0" w:rsidRPr="00832EA1" w:rsidRDefault="00870CB0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Type</w:t>
            </w:r>
          </w:p>
        </w:tc>
        <w:tc>
          <w:tcPr>
            <w:tcW w:w="2866" w:type="dxa"/>
            <w:shd w:val="clear" w:color="auto" w:fill="CCFFCC"/>
          </w:tcPr>
          <w:p w14:paraId="1C5AF21E" w14:textId="77777777" w:rsidR="00870CB0" w:rsidRPr="00832EA1" w:rsidRDefault="00870CB0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Data</w:t>
            </w:r>
          </w:p>
        </w:tc>
        <w:tc>
          <w:tcPr>
            <w:tcW w:w="4299" w:type="dxa"/>
            <w:gridSpan w:val="2"/>
            <w:shd w:val="clear" w:color="auto" w:fill="CCFFCC"/>
          </w:tcPr>
          <w:p w14:paraId="68073A91" w14:textId="77777777" w:rsidR="00870CB0" w:rsidRPr="00832EA1" w:rsidRDefault="00870CB0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Description</w:t>
            </w:r>
          </w:p>
        </w:tc>
      </w:tr>
      <w:tr w:rsidR="00870CB0" w:rsidRPr="00832EA1" w14:paraId="1B1D575F" w14:textId="77777777" w:rsidTr="00670DE5">
        <w:tc>
          <w:tcPr>
            <w:tcW w:w="1660" w:type="dxa"/>
            <w:gridSpan w:val="2"/>
          </w:tcPr>
          <w:p w14:paraId="67D5662F" w14:textId="77777777" w:rsidR="00870CB0" w:rsidRPr="00832EA1" w:rsidRDefault="00870CB0" w:rsidP="00670DE5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Bảng</w:t>
            </w:r>
            <w:proofErr w:type="spellEnd"/>
            <w:r>
              <w:rPr>
                <w:rFonts w:cs="Tahoma"/>
              </w:rPr>
              <w:t xml:space="preserve"> A</w:t>
            </w:r>
          </w:p>
        </w:tc>
        <w:tc>
          <w:tcPr>
            <w:tcW w:w="1363" w:type="dxa"/>
          </w:tcPr>
          <w:p w14:paraId="00BE0B32" w14:textId="77777777" w:rsidR="00870CB0" w:rsidRPr="00832EA1" w:rsidRDefault="00870CB0" w:rsidP="00670DE5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url</w:t>
            </w:r>
            <w:proofErr w:type="spellEnd"/>
          </w:p>
        </w:tc>
        <w:tc>
          <w:tcPr>
            <w:tcW w:w="2866" w:type="dxa"/>
          </w:tcPr>
          <w:p w14:paraId="15C022C8" w14:textId="77777777" w:rsidR="00870CB0" w:rsidRPr="00832EA1" w:rsidRDefault="00870CB0" w:rsidP="00670DE5">
            <w:pPr>
              <w:spacing w:after="0"/>
              <w:rPr>
                <w:rFonts w:cs="Tahoma"/>
              </w:rPr>
            </w:pPr>
          </w:p>
        </w:tc>
        <w:tc>
          <w:tcPr>
            <w:tcW w:w="4299" w:type="dxa"/>
            <w:gridSpan w:val="2"/>
          </w:tcPr>
          <w:p w14:paraId="07030D2E" w14:textId="77777777" w:rsidR="00870CB0" w:rsidRPr="00832EA1" w:rsidRDefault="00870CB0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In order to show detail of group A</w:t>
            </w:r>
          </w:p>
        </w:tc>
      </w:tr>
      <w:tr w:rsidR="00870CB0" w:rsidRPr="00832EA1" w14:paraId="7B90B946" w14:textId="77777777" w:rsidTr="00670DE5">
        <w:tc>
          <w:tcPr>
            <w:tcW w:w="1660" w:type="dxa"/>
            <w:gridSpan w:val="2"/>
          </w:tcPr>
          <w:p w14:paraId="4FAD9570" w14:textId="77777777" w:rsidR="00870CB0" w:rsidRPr="00832EA1" w:rsidRDefault="00870CB0" w:rsidP="00670DE5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Bảng</w:t>
            </w:r>
            <w:proofErr w:type="spellEnd"/>
            <w:r>
              <w:rPr>
                <w:rFonts w:cs="Tahoma"/>
              </w:rPr>
              <w:t xml:space="preserve"> B</w:t>
            </w:r>
          </w:p>
        </w:tc>
        <w:tc>
          <w:tcPr>
            <w:tcW w:w="1363" w:type="dxa"/>
          </w:tcPr>
          <w:p w14:paraId="514ADB8A" w14:textId="77777777" w:rsidR="00870CB0" w:rsidRPr="00832EA1" w:rsidRDefault="00870CB0" w:rsidP="00670DE5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url</w:t>
            </w:r>
            <w:proofErr w:type="spellEnd"/>
          </w:p>
        </w:tc>
        <w:tc>
          <w:tcPr>
            <w:tcW w:w="2866" w:type="dxa"/>
          </w:tcPr>
          <w:p w14:paraId="3FD52A3B" w14:textId="77777777" w:rsidR="00870CB0" w:rsidRPr="00832EA1" w:rsidRDefault="00870CB0" w:rsidP="00670DE5">
            <w:pPr>
              <w:spacing w:after="0"/>
              <w:rPr>
                <w:rFonts w:cs="Tahoma"/>
              </w:rPr>
            </w:pPr>
          </w:p>
        </w:tc>
        <w:tc>
          <w:tcPr>
            <w:tcW w:w="4299" w:type="dxa"/>
            <w:gridSpan w:val="2"/>
          </w:tcPr>
          <w:p w14:paraId="6FC1DEE4" w14:textId="77777777" w:rsidR="00870CB0" w:rsidRPr="00832EA1" w:rsidRDefault="00870CB0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In order to show detail of group B</w:t>
            </w:r>
          </w:p>
        </w:tc>
      </w:tr>
      <w:tr w:rsidR="00870CB0" w:rsidRPr="00832EA1" w14:paraId="0F92E8E7" w14:textId="77777777" w:rsidTr="00670DE5">
        <w:tc>
          <w:tcPr>
            <w:tcW w:w="1660" w:type="dxa"/>
            <w:gridSpan w:val="2"/>
          </w:tcPr>
          <w:p w14:paraId="7A20BAB9" w14:textId="77777777" w:rsidR="00870CB0" w:rsidRPr="00832EA1" w:rsidRDefault="00870CB0" w:rsidP="00670DE5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Bảng</w:t>
            </w:r>
            <w:proofErr w:type="spellEnd"/>
            <w:r>
              <w:rPr>
                <w:rFonts w:cs="Tahoma"/>
              </w:rPr>
              <w:t xml:space="preserve"> C</w:t>
            </w:r>
          </w:p>
        </w:tc>
        <w:tc>
          <w:tcPr>
            <w:tcW w:w="1363" w:type="dxa"/>
          </w:tcPr>
          <w:p w14:paraId="54A834A1" w14:textId="77777777" w:rsidR="00870CB0" w:rsidRPr="00832EA1" w:rsidRDefault="00870CB0" w:rsidP="00670DE5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url</w:t>
            </w:r>
            <w:proofErr w:type="spellEnd"/>
          </w:p>
        </w:tc>
        <w:tc>
          <w:tcPr>
            <w:tcW w:w="2866" w:type="dxa"/>
          </w:tcPr>
          <w:p w14:paraId="53F7F435" w14:textId="77777777" w:rsidR="00870CB0" w:rsidRPr="00832EA1" w:rsidRDefault="00870CB0" w:rsidP="00670DE5">
            <w:pPr>
              <w:spacing w:after="0"/>
              <w:rPr>
                <w:rFonts w:cs="Tahoma"/>
              </w:rPr>
            </w:pPr>
          </w:p>
        </w:tc>
        <w:tc>
          <w:tcPr>
            <w:tcW w:w="4299" w:type="dxa"/>
            <w:gridSpan w:val="2"/>
          </w:tcPr>
          <w:p w14:paraId="6A60686C" w14:textId="77777777" w:rsidR="00870CB0" w:rsidRPr="00832EA1" w:rsidRDefault="00870CB0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In order to show detail of group C</w:t>
            </w:r>
          </w:p>
        </w:tc>
      </w:tr>
      <w:tr w:rsidR="00870CB0" w:rsidRPr="00832EA1" w14:paraId="76C293D7" w14:textId="77777777" w:rsidTr="00670DE5">
        <w:tc>
          <w:tcPr>
            <w:tcW w:w="1660" w:type="dxa"/>
            <w:gridSpan w:val="2"/>
          </w:tcPr>
          <w:p w14:paraId="11FDAE74" w14:textId="77777777" w:rsidR="00870CB0" w:rsidRPr="00832EA1" w:rsidRDefault="00870CB0" w:rsidP="00670DE5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Bảng</w:t>
            </w:r>
            <w:proofErr w:type="spellEnd"/>
            <w:r>
              <w:rPr>
                <w:rFonts w:cs="Tahoma"/>
              </w:rPr>
              <w:t xml:space="preserve"> D</w:t>
            </w:r>
          </w:p>
        </w:tc>
        <w:tc>
          <w:tcPr>
            <w:tcW w:w="1363" w:type="dxa"/>
          </w:tcPr>
          <w:p w14:paraId="4C1A4506" w14:textId="77777777" w:rsidR="00870CB0" w:rsidRPr="00832EA1" w:rsidRDefault="00870CB0" w:rsidP="00670DE5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url</w:t>
            </w:r>
            <w:proofErr w:type="spellEnd"/>
          </w:p>
        </w:tc>
        <w:tc>
          <w:tcPr>
            <w:tcW w:w="2866" w:type="dxa"/>
          </w:tcPr>
          <w:p w14:paraId="26D6C974" w14:textId="77777777" w:rsidR="00870CB0" w:rsidRPr="00832EA1" w:rsidRDefault="00870CB0" w:rsidP="00670DE5">
            <w:pPr>
              <w:spacing w:after="0"/>
              <w:rPr>
                <w:rFonts w:cs="Tahoma"/>
              </w:rPr>
            </w:pPr>
          </w:p>
        </w:tc>
        <w:tc>
          <w:tcPr>
            <w:tcW w:w="4299" w:type="dxa"/>
            <w:gridSpan w:val="2"/>
          </w:tcPr>
          <w:p w14:paraId="18FB2B8E" w14:textId="77777777" w:rsidR="00870CB0" w:rsidRPr="00832EA1" w:rsidRDefault="00870CB0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In order to show detail of group D</w:t>
            </w:r>
          </w:p>
        </w:tc>
      </w:tr>
      <w:tr w:rsidR="00870CB0" w:rsidRPr="00832EA1" w14:paraId="09ACF4CA" w14:textId="77777777" w:rsidTr="00670DE5">
        <w:tc>
          <w:tcPr>
            <w:tcW w:w="1660" w:type="dxa"/>
            <w:gridSpan w:val="2"/>
          </w:tcPr>
          <w:p w14:paraId="21AE9438" w14:textId="77777777" w:rsidR="00870CB0" w:rsidRDefault="00870CB0" w:rsidP="00670DE5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lastRenderedPageBreak/>
              <w:t>Tên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đội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bóng</w:t>
            </w:r>
            <w:proofErr w:type="spellEnd"/>
          </w:p>
        </w:tc>
        <w:tc>
          <w:tcPr>
            <w:tcW w:w="1363" w:type="dxa"/>
          </w:tcPr>
          <w:p w14:paraId="4178FE96" w14:textId="77777777" w:rsidR="00870CB0" w:rsidRPr="00832EA1" w:rsidRDefault="00870CB0" w:rsidP="00670DE5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TextField</w:t>
            </w:r>
            <w:proofErr w:type="spellEnd"/>
            <w:r>
              <w:rPr>
                <w:rFonts w:cs="Tahoma"/>
              </w:rPr>
              <w:t xml:space="preserve"> </w:t>
            </w:r>
            <w:r w:rsidRPr="00832EA1">
              <w:rPr>
                <w:rFonts w:cs="Tahoma"/>
              </w:rPr>
              <w:t>–</w:t>
            </w:r>
            <w:r>
              <w:rPr>
                <w:rFonts w:cs="Tahoma"/>
              </w:rPr>
              <w:t>String(100)</w:t>
            </w:r>
          </w:p>
        </w:tc>
        <w:tc>
          <w:tcPr>
            <w:tcW w:w="2866" w:type="dxa"/>
          </w:tcPr>
          <w:p w14:paraId="59CB9CF4" w14:textId="77777777" w:rsidR="00870CB0" w:rsidRPr="00832EA1" w:rsidRDefault="00870CB0" w:rsidP="00670DE5">
            <w:pPr>
              <w:spacing w:after="0"/>
              <w:rPr>
                <w:rFonts w:cs="Tahoma"/>
              </w:rPr>
            </w:pPr>
          </w:p>
        </w:tc>
        <w:tc>
          <w:tcPr>
            <w:tcW w:w="4299" w:type="dxa"/>
            <w:gridSpan w:val="2"/>
          </w:tcPr>
          <w:p w14:paraId="73511C06" w14:textId="77777777" w:rsidR="00870CB0" w:rsidRDefault="00870CB0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Input team name for search</w:t>
            </w:r>
          </w:p>
        </w:tc>
      </w:tr>
      <w:tr w:rsidR="00870CB0" w:rsidRPr="00832EA1" w14:paraId="16E8B5B1" w14:textId="77777777" w:rsidTr="00670DE5">
        <w:tc>
          <w:tcPr>
            <w:tcW w:w="1660" w:type="dxa"/>
            <w:gridSpan w:val="2"/>
          </w:tcPr>
          <w:p w14:paraId="4B379E5B" w14:textId="77777777" w:rsidR="00870CB0" w:rsidRDefault="00870CB0" w:rsidP="00670DE5">
            <w:pPr>
              <w:spacing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Bảng</w:t>
            </w:r>
            <w:proofErr w:type="spellEnd"/>
          </w:p>
        </w:tc>
        <w:tc>
          <w:tcPr>
            <w:tcW w:w="1363" w:type="dxa"/>
          </w:tcPr>
          <w:p w14:paraId="2FC2F302" w14:textId="77777777" w:rsidR="00870CB0" w:rsidRDefault="00870CB0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Combo box</w:t>
            </w:r>
          </w:p>
        </w:tc>
        <w:tc>
          <w:tcPr>
            <w:tcW w:w="2866" w:type="dxa"/>
          </w:tcPr>
          <w:p w14:paraId="64F1676B" w14:textId="77777777" w:rsidR="00870CB0" w:rsidRPr="00832EA1" w:rsidRDefault="00870CB0" w:rsidP="00670DE5">
            <w:pPr>
              <w:spacing w:after="0"/>
              <w:rPr>
                <w:rFonts w:cs="Tahoma"/>
              </w:rPr>
            </w:pPr>
          </w:p>
        </w:tc>
        <w:tc>
          <w:tcPr>
            <w:tcW w:w="4299" w:type="dxa"/>
            <w:gridSpan w:val="2"/>
          </w:tcPr>
          <w:p w14:paraId="1C196FF4" w14:textId="77777777" w:rsidR="00870CB0" w:rsidRDefault="00870CB0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Choose group for add the new team</w:t>
            </w:r>
          </w:p>
        </w:tc>
      </w:tr>
      <w:tr w:rsidR="00870CB0" w:rsidRPr="00832EA1" w14:paraId="1F9F1CD2" w14:textId="77777777" w:rsidTr="00670DE5">
        <w:trPr>
          <w:trHeight w:val="499"/>
        </w:trPr>
        <w:tc>
          <w:tcPr>
            <w:tcW w:w="10188" w:type="dxa"/>
            <w:gridSpan w:val="6"/>
            <w:shd w:val="clear" w:color="auto" w:fill="auto"/>
          </w:tcPr>
          <w:p w14:paraId="788EF6CD" w14:textId="77777777" w:rsidR="00870CB0" w:rsidRPr="00832EA1" w:rsidRDefault="00870CB0" w:rsidP="00670DE5">
            <w:pPr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Screen Actions</w:t>
            </w:r>
          </w:p>
        </w:tc>
      </w:tr>
      <w:tr w:rsidR="00870CB0" w:rsidRPr="00832EA1" w14:paraId="064344DE" w14:textId="77777777" w:rsidTr="00670DE5">
        <w:tc>
          <w:tcPr>
            <w:tcW w:w="1660" w:type="dxa"/>
            <w:gridSpan w:val="2"/>
            <w:shd w:val="clear" w:color="auto" w:fill="CCFFCC"/>
          </w:tcPr>
          <w:p w14:paraId="362171FE" w14:textId="77777777" w:rsidR="00870CB0" w:rsidRPr="00832EA1" w:rsidRDefault="00870CB0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Action Name</w:t>
            </w:r>
          </w:p>
        </w:tc>
        <w:tc>
          <w:tcPr>
            <w:tcW w:w="4229" w:type="dxa"/>
            <w:gridSpan w:val="2"/>
            <w:shd w:val="clear" w:color="auto" w:fill="CCFFCC"/>
          </w:tcPr>
          <w:p w14:paraId="3C1EDE9D" w14:textId="77777777" w:rsidR="00870CB0" w:rsidRPr="00832EA1" w:rsidRDefault="00870CB0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Description</w:t>
            </w:r>
          </w:p>
        </w:tc>
        <w:tc>
          <w:tcPr>
            <w:tcW w:w="2319" w:type="dxa"/>
            <w:shd w:val="clear" w:color="auto" w:fill="CCFFCC"/>
          </w:tcPr>
          <w:p w14:paraId="074EEF80" w14:textId="77777777" w:rsidR="00870CB0" w:rsidRPr="00832EA1" w:rsidRDefault="00870CB0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Success</w:t>
            </w:r>
          </w:p>
        </w:tc>
        <w:tc>
          <w:tcPr>
            <w:tcW w:w="1980" w:type="dxa"/>
            <w:shd w:val="clear" w:color="auto" w:fill="CCFFCC"/>
          </w:tcPr>
          <w:p w14:paraId="7A46B965" w14:textId="77777777" w:rsidR="00870CB0" w:rsidRPr="00832EA1" w:rsidRDefault="00870CB0" w:rsidP="00670DE5">
            <w:pPr>
              <w:spacing w:after="0"/>
              <w:rPr>
                <w:rFonts w:cs="Tahoma"/>
                <w:b/>
                <w:color w:val="000080"/>
              </w:rPr>
            </w:pPr>
            <w:r w:rsidRPr="00832EA1">
              <w:rPr>
                <w:rFonts w:cs="Tahoma"/>
                <w:b/>
                <w:color w:val="000080"/>
              </w:rPr>
              <w:t>Failure</w:t>
            </w:r>
          </w:p>
        </w:tc>
      </w:tr>
      <w:tr w:rsidR="00870CB0" w:rsidRPr="00832EA1" w14:paraId="3210F525" w14:textId="77777777" w:rsidTr="00670DE5">
        <w:tc>
          <w:tcPr>
            <w:tcW w:w="1660" w:type="dxa"/>
            <w:gridSpan w:val="2"/>
          </w:tcPr>
          <w:p w14:paraId="5DB59EC9" w14:textId="56316D37" w:rsidR="00870CB0" w:rsidRPr="00832EA1" w:rsidRDefault="00460E26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Add</w:t>
            </w:r>
          </w:p>
        </w:tc>
        <w:tc>
          <w:tcPr>
            <w:tcW w:w="4229" w:type="dxa"/>
            <w:gridSpan w:val="2"/>
          </w:tcPr>
          <w:p w14:paraId="1B997052" w14:textId="77777777" w:rsidR="00870CB0" w:rsidRPr="00832EA1" w:rsidRDefault="00870CB0" w:rsidP="00670DE5">
            <w:pPr>
              <w:spacing w:after="0"/>
              <w:rPr>
                <w:rFonts w:cs="Tahoma"/>
                <w:color w:val="FF0000"/>
              </w:rPr>
            </w:pPr>
            <w:r>
              <w:rPr>
                <w:rFonts w:cs="Tahoma"/>
              </w:rPr>
              <w:t>Add the team  to the group in the tournament</w:t>
            </w:r>
          </w:p>
        </w:tc>
        <w:tc>
          <w:tcPr>
            <w:tcW w:w="2319" w:type="dxa"/>
          </w:tcPr>
          <w:p w14:paraId="6876B175" w14:textId="6B7335D6" w:rsidR="00870CB0" w:rsidRPr="00832EA1" w:rsidRDefault="00460E26" w:rsidP="00460E26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 xml:space="preserve">Display message </w:t>
            </w:r>
            <w:r w:rsidR="00870CB0">
              <w:rPr>
                <w:rFonts w:cs="Tahoma"/>
              </w:rPr>
              <w:t>“</w:t>
            </w:r>
            <w:proofErr w:type="spellStart"/>
            <w:r>
              <w:rPr>
                <w:rFonts w:cs="Tahoma"/>
              </w:rPr>
              <w:t>Thêm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đội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thành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công</w:t>
            </w:r>
            <w:proofErr w:type="spellEnd"/>
            <w:r w:rsidR="00870CB0">
              <w:rPr>
                <w:rFonts w:cs="Tahoma"/>
              </w:rPr>
              <w:t xml:space="preserve">” </w:t>
            </w:r>
          </w:p>
        </w:tc>
        <w:tc>
          <w:tcPr>
            <w:tcW w:w="1980" w:type="dxa"/>
          </w:tcPr>
          <w:p w14:paraId="2C82D422" w14:textId="1C4B526E" w:rsidR="00870CB0" w:rsidRPr="00832EA1" w:rsidRDefault="00142650" w:rsidP="00142650">
            <w:pPr>
              <w:spacing w:after="0"/>
              <w:rPr>
                <w:rFonts w:cs="Tahoma"/>
                <w:lang w:val="vi-VN"/>
              </w:rPr>
            </w:pPr>
            <w:r>
              <w:rPr>
                <w:rFonts w:cs="Tahoma"/>
              </w:rPr>
              <w:t>Display message</w:t>
            </w:r>
            <w:r w:rsidR="00870CB0">
              <w:rPr>
                <w:rFonts w:cs="Tahoma"/>
              </w:rPr>
              <w:t xml:space="preserve"> “</w:t>
            </w:r>
            <w:proofErr w:type="spellStart"/>
            <w:r>
              <w:rPr>
                <w:rFonts w:cs="Tahoma"/>
              </w:rPr>
              <w:t>Thêm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đội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thất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bại</w:t>
            </w:r>
            <w:proofErr w:type="spellEnd"/>
            <w:r w:rsidR="00870CB0">
              <w:rPr>
                <w:rFonts w:cs="Tahoma"/>
              </w:rPr>
              <w:t>”</w:t>
            </w:r>
          </w:p>
        </w:tc>
      </w:tr>
    </w:tbl>
    <w:p w14:paraId="37967FCA" w14:textId="77777777" w:rsidR="00152FE7" w:rsidRDefault="00152FE7" w:rsidP="00FB1762">
      <w:pPr>
        <w:pStyle w:val="BodyText"/>
        <w:ind w:firstLine="0"/>
      </w:pPr>
    </w:p>
    <w:p w14:paraId="0FC85CC3" w14:textId="100C3FA6" w:rsidR="00EB7CBA" w:rsidRDefault="00FA10EA" w:rsidP="0058076B">
      <w:pPr>
        <w:pStyle w:val="Heading2"/>
      </w:pPr>
      <w:bookmarkStart w:id="51" w:name="_Toc495870565"/>
      <w:bookmarkStart w:id="52" w:name="_Toc495870684"/>
      <w:r>
        <w:t>User profile management</w:t>
      </w:r>
      <w:bookmarkEnd w:id="51"/>
      <w:bookmarkEnd w:id="52"/>
    </w:p>
    <w:p w14:paraId="149B6EB9" w14:textId="0561AF42" w:rsidR="0058076B" w:rsidRDefault="00526231" w:rsidP="00C07D03">
      <w:pPr>
        <w:pStyle w:val="Heading3"/>
      </w:pPr>
      <w:bookmarkStart w:id="53" w:name="_Toc495870685"/>
      <w:r>
        <w:t>Update Profile</w:t>
      </w:r>
      <w:bookmarkEnd w:id="53"/>
    </w:p>
    <w:p w14:paraId="11884AAE" w14:textId="34A5B2F4" w:rsidR="00506633" w:rsidRPr="00506633" w:rsidRDefault="00506633" w:rsidP="00506633">
      <w:pPr>
        <w:pStyle w:val="BodyText"/>
        <w:ind w:firstLine="0"/>
      </w:pPr>
      <w:r>
        <w:rPr>
          <w:noProof/>
          <w:lang w:eastAsia="en-US"/>
        </w:rPr>
        <w:drawing>
          <wp:anchor distT="0" distB="0" distL="0" distR="0" simplePos="0" relativeHeight="251663360" behindDoc="0" locked="0" layoutInCell="1" allowOverlap="1" wp14:anchorId="53CF07E4" wp14:editId="29590941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5943600" cy="3752850"/>
            <wp:effectExtent l="0" t="0" r="0" b="0"/>
            <wp:wrapSquare wrapText="largest"/>
            <wp:docPr id="4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8AFAC" w14:textId="77777777" w:rsidR="00506633" w:rsidRDefault="00506633" w:rsidP="00526231">
      <w:pPr>
        <w:pStyle w:val="BodyText"/>
        <w:ind w:firstLine="0"/>
      </w:pPr>
    </w:p>
    <w:p w14:paraId="64DF69BE" w14:textId="77777777" w:rsidR="00FB773B" w:rsidRDefault="00FB773B" w:rsidP="00526231">
      <w:pPr>
        <w:pStyle w:val="BodyText"/>
        <w:ind w:firstLine="0"/>
      </w:pPr>
    </w:p>
    <w:tbl>
      <w:tblPr>
        <w:tblW w:w="1018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1648"/>
        <w:gridCol w:w="9"/>
        <w:gridCol w:w="2628"/>
        <w:gridCol w:w="1513"/>
        <w:gridCol w:w="523"/>
        <w:gridCol w:w="1921"/>
        <w:gridCol w:w="1943"/>
      </w:tblGrid>
      <w:tr w:rsidR="006A56F1" w14:paraId="77B07357" w14:textId="77777777" w:rsidTr="00670DE5">
        <w:tc>
          <w:tcPr>
            <w:tcW w:w="16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8" w:type="dxa"/>
            </w:tcMar>
          </w:tcPr>
          <w:p w14:paraId="0A5CCEA9" w14:textId="77777777" w:rsidR="006A56F1" w:rsidRDefault="006A56F1" w:rsidP="00670DE5">
            <w:pPr>
              <w:spacing w:after="0"/>
              <w:rPr>
                <w:b/>
                <w:color w:val="000080"/>
              </w:rPr>
            </w:pPr>
            <w:r>
              <w:rPr>
                <w:b/>
                <w:color w:val="000080"/>
              </w:rPr>
              <w:t>Screen</w:t>
            </w:r>
          </w:p>
        </w:tc>
        <w:tc>
          <w:tcPr>
            <w:tcW w:w="8535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570E93C" w14:textId="77777777" w:rsidR="006A56F1" w:rsidRDefault="006A56F1" w:rsidP="00670DE5">
            <w:pPr>
              <w:tabs>
                <w:tab w:val="left" w:pos="2640"/>
              </w:tabs>
              <w:spacing w:after="0"/>
            </w:pPr>
            <w:r>
              <w:t>User profile management</w:t>
            </w:r>
          </w:p>
        </w:tc>
      </w:tr>
      <w:tr w:rsidR="006A56F1" w14:paraId="5366E962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8" w:type="dxa"/>
            </w:tcMar>
          </w:tcPr>
          <w:p w14:paraId="4745DAEC" w14:textId="77777777" w:rsidR="006A56F1" w:rsidRDefault="006A56F1" w:rsidP="00670DE5">
            <w:pPr>
              <w:spacing w:after="0"/>
              <w:rPr>
                <w:b/>
                <w:color w:val="000080"/>
              </w:rPr>
            </w:pPr>
            <w:r>
              <w:rPr>
                <w:b/>
                <w:color w:val="000080"/>
              </w:rPr>
              <w:t>Description</w:t>
            </w:r>
          </w:p>
        </w:tc>
        <w:tc>
          <w:tcPr>
            <w:tcW w:w="8526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DEC758F" w14:textId="77777777" w:rsidR="006A56F1" w:rsidRDefault="006A56F1" w:rsidP="00670DE5">
            <w:pPr>
              <w:spacing w:after="0"/>
            </w:pPr>
            <w:r>
              <w:rPr>
                <w:rFonts w:cs="Tahoma"/>
              </w:rPr>
              <w:t>The page show user profile, allow to update user profile</w:t>
            </w:r>
          </w:p>
        </w:tc>
      </w:tr>
      <w:tr w:rsidR="006A56F1" w14:paraId="55373FBF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8" w:type="dxa"/>
            </w:tcMar>
          </w:tcPr>
          <w:p w14:paraId="2E1426CD" w14:textId="77777777" w:rsidR="006A56F1" w:rsidRDefault="006A56F1" w:rsidP="00670DE5">
            <w:pPr>
              <w:spacing w:after="0"/>
            </w:pPr>
            <w:r>
              <w:rPr>
                <w:b/>
                <w:color w:val="000080"/>
              </w:rPr>
              <w:t>Screen Access</w:t>
            </w:r>
          </w:p>
        </w:tc>
        <w:tc>
          <w:tcPr>
            <w:tcW w:w="8526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62143EA" w14:textId="5C9361C9" w:rsidR="006A56F1" w:rsidRDefault="006A56F1" w:rsidP="00670DE5">
            <w:pPr>
              <w:spacing w:after="0"/>
            </w:pPr>
            <w:r>
              <w:rPr>
                <w:rFonts w:cs="Tahoma"/>
              </w:rPr>
              <w:t xml:space="preserve">Access </w:t>
            </w:r>
            <w:proofErr w:type="spellStart"/>
            <w:r>
              <w:rPr>
                <w:rFonts w:cs="Tahoma"/>
              </w:rPr>
              <w:t>url</w:t>
            </w:r>
            <w:proofErr w:type="spellEnd"/>
            <w:r>
              <w:rPr>
                <w:rFonts w:cs="Tahoma"/>
              </w:rPr>
              <w:t xml:space="preserve"> /users/{username}</w:t>
            </w:r>
            <w:r w:rsidR="00775461">
              <w:rPr>
                <w:rFonts w:cs="Tahoma"/>
              </w:rPr>
              <w:t xml:space="preserve"> or click username at top bar</w:t>
            </w:r>
          </w:p>
        </w:tc>
      </w:tr>
      <w:tr w:rsidR="006A56F1" w14:paraId="5807E050" w14:textId="77777777" w:rsidTr="00670DE5">
        <w:trPr>
          <w:trHeight w:val="499"/>
        </w:trPr>
        <w:tc>
          <w:tcPr>
            <w:tcW w:w="10185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3957720" w14:textId="77777777" w:rsidR="006A56F1" w:rsidRDefault="006A56F1" w:rsidP="00670DE5">
            <w:r>
              <w:rPr>
                <w:b/>
                <w:color w:val="000080"/>
              </w:rPr>
              <w:t>Screen Content</w:t>
            </w:r>
          </w:p>
        </w:tc>
      </w:tr>
      <w:tr w:rsidR="006A56F1" w14:paraId="5C93A15C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8" w:type="dxa"/>
            </w:tcMar>
          </w:tcPr>
          <w:p w14:paraId="41354729" w14:textId="77777777" w:rsidR="006A56F1" w:rsidRDefault="006A56F1" w:rsidP="00670DE5">
            <w:pPr>
              <w:spacing w:after="0"/>
              <w:rPr>
                <w:b/>
                <w:color w:val="000080"/>
              </w:rPr>
            </w:pPr>
            <w:r>
              <w:rPr>
                <w:b/>
                <w:color w:val="000080"/>
              </w:rPr>
              <w:t>Item</w:t>
            </w:r>
          </w:p>
        </w:tc>
        <w:tc>
          <w:tcPr>
            <w:tcW w:w="26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8" w:type="dxa"/>
            </w:tcMar>
          </w:tcPr>
          <w:p w14:paraId="33F7D187" w14:textId="77777777" w:rsidR="006A56F1" w:rsidRDefault="006A56F1" w:rsidP="00670DE5">
            <w:pPr>
              <w:spacing w:after="0"/>
              <w:rPr>
                <w:b/>
                <w:color w:val="000080"/>
              </w:rPr>
            </w:pPr>
            <w:r>
              <w:rPr>
                <w:b/>
                <w:color w:val="000080"/>
              </w:rPr>
              <w:t>Type</w:t>
            </w:r>
          </w:p>
        </w:tc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8" w:type="dxa"/>
            </w:tcMar>
          </w:tcPr>
          <w:p w14:paraId="452DF585" w14:textId="77777777" w:rsidR="006A56F1" w:rsidRDefault="006A56F1" w:rsidP="00670DE5">
            <w:pPr>
              <w:spacing w:after="0"/>
              <w:rPr>
                <w:b/>
                <w:color w:val="000080"/>
              </w:rPr>
            </w:pPr>
            <w:r>
              <w:rPr>
                <w:b/>
                <w:color w:val="000080"/>
              </w:rPr>
              <w:t>Data</w:t>
            </w:r>
          </w:p>
        </w:tc>
        <w:tc>
          <w:tcPr>
            <w:tcW w:w="397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8" w:type="dxa"/>
            </w:tcMar>
          </w:tcPr>
          <w:p w14:paraId="0F30C21E" w14:textId="77777777" w:rsidR="006A56F1" w:rsidRDefault="006A56F1" w:rsidP="00670DE5">
            <w:pPr>
              <w:spacing w:after="0"/>
              <w:rPr>
                <w:b/>
                <w:color w:val="000080"/>
              </w:rPr>
            </w:pPr>
            <w:r>
              <w:rPr>
                <w:b/>
                <w:color w:val="000080"/>
              </w:rPr>
              <w:t>Description</w:t>
            </w:r>
          </w:p>
        </w:tc>
      </w:tr>
      <w:tr w:rsidR="006A56F1" w14:paraId="7B309EA1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6A2238F" w14:textId="77777777" w:rsidR="006A56F1" w:rsidRDefault="006A56F1" w:rsidP="00670DE5">
            <w:pPr>
              <w:spacing w:after="0"/>
            </w:pPr>
            <w:proofErr w:type="spellStart"/>
            <w:r>
              <w:lastRenderedPageBreak/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26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53AF653" w14:textId="77777777" w:rsidR="006A56F1" w:rsidRDefault="006A56F1" w:rsidP="00670DE5">
            <w:pPr>
              <w:spacing w:after="0"/>
            </w:pPr>
            <w:r>
              <w:t>String(50)</w:t>
            </w:r>
          </w:p>
        </w:tc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2088BAB" w14:textId="7AA19DC7" w:rsidR="006A56F1" w:rsidRDefault="006A56F1" w:rsidP="00312CF5">
            <w:pPr>
              <w:spacing w:after="0"/>
            </w:pPr>
            <w:proofErr w:type="spellStart"/>
            <w:r>
              <w:t>full_name</w:t>
            </w:r>
            <w:proofErr w:type="spellEnd"/>
            <w:r>
              <w:t xml:space="preserve"> from </w:t>
            </w:r>
            <w:r w:rsidR="00312CF5">
              <w:t>Database</w:t>
            </w:r>
          </w:p>
        </w:tc>
        <w:tc>
          <w:tcPr>
            <w:tcW w:w="397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CE2FDD5" w14:textId="77777777" w:rsidR="006A56F1" w:rsidRDefault="006A56F1" w:rsidP="00670DE5">
            <w:pPr>
              <w:spacing w:after="0"/>
            </w:pPr>
            <w:r>
              <w:t>Full name of user</w:t>
            </w:r>
          </w:p>
        </w:tc>
      </w:tr>
      <w:tr w:rsidR="006A56F1" w14:paraId="7EF66274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34286EB" w14:textId="77777777" w:rsidR="006A56F1" w:rsidRDefault="006A56F1" w:rsidP="00670DE5">
            <w:pPr>
              <w:spacing w:after="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  <w:tc>
          <w:tcPr>
            <w:tcW w:w="26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A3EA5BB" w14:textId="77777777" w:rsidR="006A56F1" w:rsidRDefault="006A56F1" w:rsidP="00670DE5">
            <w:pPr>
              <w:spacing w:after="0"/>
            </w:pPr>
            <w:r>
              <w:t>String(10) – format(</w:t>
            </w: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yyyy</w:t>
            </w:r>
            <w:proofErr w:type="spellEnd"/>
            <w:r>
              <w:t>)</w:t>
            </w:r>
          </w:p>
        </w:tc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068F842" w14:textId="36CE5AEC" w:rsidR="006A56F1" w:rsidRDefault="006A56F1" w:rsidP="00670DE5">
            <w:pPr>
              <w:spacing w:after="0"/>
            </w:pPr>
            <w:r>
              <w:t xml:space="preserve">birthday from </w:t>
            </w:r>
            <w:r w:rsidR="00312CF5">
              <w:t>Database</w:t>
            </w:r>
          </w:p>
        </w:tc>
        <w:tc>
          <w:tcPr>
            <w:tcW w:w="397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608E998" w14:textId="77777777" w:rsidR="006A56F1" w:rsidRDefault="006A56F1" w:rsidP="00670DE5">
            <w:pPr>
              <w:spacing w:after="0"/>
            </w:pPr>
            <w:r>
              <w:t>user birthday</w:t>
            </w:r>
          </w:p>
        </w:tc>
      </w:tr>
      <w:tr w:rsidR="006A56F1" w14:paraId="62B132A2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D2BEE1B" w14:textId="77777777" w:rsidR="006A56F1" w:rsidRDefault="006A56F1" w:rsidP="00670DE5">
            <w:pPr>
              <w:spacing w:after="0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  <w:tc>
          <w:tcPr>
            <w:tcW w:w="26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95A664A" w14:textId="77777777" w:rsidR="006A56F1" w:rsidRDefault="006A56F1" w:rsidP="00670DE5">
            <w:pPr>
              <w:spacing w:after="0"/>
            </w:pPr>
            <w:r>
              <w:t>String(255)</w:t>
            </w:r>
          </w:p>
        </w:tc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C12EE9E" w14:textId="29CEC382" w:rsidR="006A56F1" w:rsidRDefault="006A56F1" w:rsidP="00670DE5">
            <w:pPr>
              <w:spacing w:after="0"/>
            </w:pPr>
            <w:r>
              <w:t xml:space="preserve">address from </w:t>
            </w:r>
            <w:r w:rsidR="00312CF5">
              <w:t>Database</w:t>
            </w:r>
          </w:p>
        </w:tc>
        <w:tc>
          <w:tcPr>
            <w:tcW w:w="397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D58CCAF" w14:textId="77777777" w:rsidR="006A56F1" w:rsidRDefault="006A56F1" w:rsidP="00670DE5">
            <w:pPr>
              <w:spacing w:after="0"/>
            </w:pPr>
            <w:r>
              <w:t>user address</w:t>
            </w:r>
          </w:p>
        </w:tc>
      </w:tr>
      <w:tr w:rsidR="006A56F1" w14:paraId="276FEF1E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2F0619E" w14:textId="77777777" w:rsidR="006A56F1" w:rsidRDefault="006A56F1" w:rsidP="00670DE5">
            <w:pPr>
              <w:spacing w:after="0"/>
            </w:pPr>
            <w:proofErr w:type="spellStart"/>
            <w:r>
              <w:t>Sđt</w:t>
            </w:r>
            <w:proofErr w:type="spellEnd"/>
          </w:p>
        </w:tc>
        <w:tc>
          <w:tcPr>
            <w:tcW w:w="26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ADDD267" w14:textId="77777777" w:rsidR="006A56F1" w:rsidRDefault="006A56F1" w:rsidP="00670DE5">
            <w:pPr>
              <w:spacing w:after="0"/>
            </w:pPr>
            <w:r>
              <w:t>Number</w:t>
            </w:r>
          </w:p>
        </w:tc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ADD7164" w14:textId="35DA7AF5" w:rsidR="006A56F1" w:rsidRDefault="006A56F1" w:rsidP="00670DE5">
            <w:pPr>
              <w:spacing w:after="0"/>
            </w:pPr>
            <w:proofErr w:type="spellStart"/>
            <w:r>
              <w:t>phone_number</w:t>
            </w:r>
            <w:proofErr w:type="spellEnd"/>
            <w:r>
              <w:t xml:space="preserve">  from </w:t>
            </w:r>
            <w:r w:rsidR="00312CF5">
              <w:t>Database</w:t>
            </w:r>
          </w:p>
        </w:tc>
        <w:tc>
          <w:tcPr>
            <w:tcW w:w="397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C53D71B" w14:textId="77777777" w:rsidR="006A56F1" w:rsidRDefault="006A56F1" w:rsidP="00670DE5">
            <w:pPr>
              <w:spacing w:after="0"/>
            </w:pPr>
            <w:r>
              <w:t>User phone number</w:t>
            </w:r>
          </w:p>
        </w:tc>
      </w:tr>
      <w:tr w:rsidR="006A56F1" w14:paraId="09E14E95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C35103E" w14:textId="77777777" w:rsidR="006A56F1" w:rsidRDefault="006A56F1" w:rsidP="00670DE5">
            <w:pPr>
              <w:spacing w:after="0"/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26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ABCD2CB" w14:textId="77777777" w:rsidR="006A56F1" w:rsidRDefault="006A56F1" w:rsidP="00670DE5">
            <w:pPr>
              <w:spacing w:after="0"/>
            </w:pPr>
            <w:r>
              <w:t>check box</w:t>
            </w:r>
          </w:p>
        </w:tc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8EF9F65" w14:textId="6F3EEBC3" w:rsidR="006A56F1" w:rsidRDefault="006A56F1" w:rsidP="00670DE5">
            <w:pPr>
              <w:spacing w:after="0"/>
            </w:pPr>
            <w:r>
              <w:t xml:space="preserve">gender from </w:t>
            </w:r>
            <w:r w:rsidR="00312CF5">
              <w:t>Database</w:t>
            </w:r>
          </w:p>
        </w:tc>
        <w:tc>
          <w:tcPr>
            <w:tcW w:w="397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BC2C3E0" w14:textId="77777777" w:rsidR="006A56F1" w:rsidRDefault="006A56F1" w:rsidP="00670DE5">
            <w:pPr>
              <w:spacing w:after="0"/>
            </w:pPr>
            <w:r>
              <w:t>If gender equals 1 then “Nam” is checked, otherwise “</w:t>
            </w:r>
            <w:proofErr w:type="spellStart"/>
            <w:r>
              <w:t>Nữ</w:t>
            </w:r>
            <w:proofErr w:type="spellEnd"/>
            <w:r>
              <w:t>” is checked</w:t>
            </w:r>
          </w:p>
        </w:tc>
      </w:tr>
      <w:tr w:rsidR="006A56F1" w14:paraId="11D4A55C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3905451" w14:textId="77777777" w:rsidR="006A56F1" w:rsidRDefault="006A56F1" w:rsidP="00670DE5">
            <w:pPr>
              <w:spacing w:after="0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</w:p>
        </w:tc>
        <w:tc>
          <w:tcPr>
            <w:tcW w:w="26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2FF6504" w14:textId="77777777" w:rsidR="006A56F1" w:rsidRDefault="006A56F1" w:rsidP="00670DE5">
            <w:pPr>
              <w:spacing w:after="0"/>
            </w:pPr>
            <w:r>
              <w:t>Button</w:t>
            </w:r>
          </w:p>
        </w:tc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AD33021" w14:textId="77777777" w:rsidR="006A56F1" w:rsidRDefault="006A56F1" w:rsidP="00670DE5">
            <w:pPr>
              <w:spacing w:after="0"/>
            </w:pPr>
          </w:p>
        </w:tc>
        <w:tc>
          <w:tcPr>
            <w:tcW w:w="397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2EA4E90" w14:textId="77777777" w:rsidR="006A56F1" w:rsidRDefault="006A56F1" w:rsidP="00670DE5">
            <w:pPr>
              <w:spacing w:after="0"/>
            </w:pPr>
            <w:r>
              <w:t>Update user profile when the profile form had changes</w:t>
            </w:r>
          </w:p>
        </w:tc>
      </w:tr>
      <w:tr w:rsidR="006A56F1" w14:paraId="1CB9A670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5D872FF" w14:textId="77777777" w:rsidR="006A56F1" w:rsidRDefault="006A56F1" w:rsidP="00670DE5">
            <w:pPr>
              <w:spacing w:after="0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đồi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26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BC0596E" w14:textId="77777777" w:rsidR="006A56F1" w:rsidRDefault="006A56F1" w:rsidP="00670DE5">
            <w:pPr>
              <w:spacing w:after="0"/>
            </w:pPr>
            <w:r>
              <w:t>Button</w:t>
            </w:r>
          </w:p>
        </w:tc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D33C507" w14:textId="77777777" w:rsidR="006A56F1" w:rsidRDefault="006A56F1" w:rsidP="00670DE5">
            <w:pPr>
              <w:spacing w:after="0"/>
            </w:pPr>
          </w:p>
        </w:tc>
        <w:tc>
          <w:tcPr>
            <w:tcW w:w="397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61A5EF4" w14:textId="77777777" w:rsidR="006A56F1" w:rsidRDefault="006A56F1" w:rsidP="00670DE5">
            <w:pPr>
              <w:spacing w:after="0"/>
            </w:pPr>
            <w:r>
              <w:t>Go to page change user password</w:t>
            </w:r>
          </w:p>
        </w:tc>
      </w:tr>
      <w:tr w:rsidR="006A56F1" w14:paraId="06E59E77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932CA77" w14:textId="77777777" w:rsidR="006A56F1" w:rsidRDefault="006A56F1" w:rsidP="00670DE5">
            <w:pPr>
              <w:spacing w:after="0"/>
            </w:pPr>
            <w:proofErr w:type="spellStart"/>
            <w:r>
              <w:t>Thoát</w:t>
            </w:r>
            <w:proofErr w:type="spellEnd"/>
          </w:p>
        </w:tc>
        <w:tc>
          <w:tcPr>
            <w:tcW w:w="26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C8DFE69" w14:textId="77777777" w:rsidR="006A56F1" w:rsidRDefault="006A56F1" w:rsidP="00670DE5">
            <w:pPr>
              <w:spacing w:after="0"/>
            </w:pPr>
            <w:r>
              <w:t>Button</w:t>
            </w:r>
          </w:p>
        </w:tc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E65F169" w14:textId="77777777" w:rsidR="006A56F1" w:rsidRDefault="006A56F1" w:rsidP="00670DE5">
            <w:pPr>
              <w:spacing w:after="0"/>
            </w:pPr>
          </w:p>
        </w:tc>
        <w:tc>
          <w:tcPr>
            <w:tcW w:w="397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7EB3F3C" w14:textId="77777777" w:rsidR="006A56F1" w:rsidRDefault="006A56F1" w:rsidP="00670DE5">
            <w:pPr>
              <w:spacing w:after="0"/>
            </w:pPr>
            <w:r>
              <w:t>Go to home page</w:t>
            </w:r>
          </w:p>
        </w:tc>
      </w:tr>
      <w:tr w:rsidR="006A56F1" w14:paraId="522FE6F7" w14:textId="77777777" w:rsidTr="00670DE5">
        <w:trPr>
          <w:trHeight w:val="499"/>
        </w:trPr>
        <w:tc>
          <w:tcPr>
            <w:tcW w:w="10185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1FD0184" w14:textId="77777777" w:rsidR="006A56F1" w:rsidRDefault="006A56F1" w:rsidP="00670DE5">
            <w:pPr>
              <w:rPr>
                <w:b/>
                <w:color w:val="000080"/>
              </w:rPr>
            </w:pPr>
            <w:r>
              <w:rPr>
                <w:b/>
                <w:color w:val="000080"/>
              </w:rPr>
              <w:t>Screen Actions</w:t>
            </w:r>
          </w:p>
        </w:tc>
      </w:tr>
      <w:tr w:rsidR="006A56F1" w14:paraId="7CDACEB0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8" w:type="dxa"/>
            </w:tcMar>
          </w:tcPr>
          <w:p w14:paraId="12BC6C8C" w14:textId="77777777" w:rsidR="006A56F1" w:rsidRDefault="006A56F1" w:rsidP="00670DE5">
            <w:pPr>
              <w:spacing w:after="0"/>
              <w:rPr>
                <w:b/>
                <w:color w:val="000080"/>
              </w:rPr>
            </w:pPr>
            <w:r>
              <w:rPr>
                <w:b/>
                <w:color w:val="000080"/>
              </w:rPr>
              <w:t>Action Name</w:t>
            </w:r>
          </w:p>
        </w:tc>
        <w:tc>
          <w:tcPr>
            <w:tcW w:w="402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8" w:type="dxa"/>
            </w:tcMar>
          </w:tcPr>
          <w:p w14:paraId="619CF007" w14:textId="77777777" w:rsidR="006A56F1" w:rsidRDefault="006A56F1" w:rsidP="00670DE5">
            <w:pPr>
              <w:spacing w:after="0"/>
              <w:rPr>
                <w:b/>
                <w:color w:val="000080"/>
              </w:rPr>
            </w:pPr>
            <w:r>
              <w:rPr>
                <w:b/>
                <w:color w:val="000080"/>
              </w:rPr>
              <w:t>Description</w:t>
            </w:r>
          </w:p>
        </w:tc>
        <w:tc>
          <w:tcPr>
            <w:tcW w:w="252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8" w:type="dxa"/>
            </w:tcMar>
          </w:tcPr>
          <w:p w14:paraId="5CB12D15" w14:textId="77777777" w:rsidR="006A56F1" w:rsidRDefault="006A56F1" w:rsidP="00670DE5">
            <w:pPr>
              <w:spacing w:after="0"/>
              <w:rPr>
                <w:b/>
                <w:color w:val="000080"/>
              </w:rPr>
            </w:pPr>
            <w:r>
              <w:rPr>
                <w:b/>
                <w:color w:val="000080"/>
              </w:rPr>
              <w:t>Success</w:t>
            </w:r>
          </w:p>
        </w:tc>
        <w:tc>
          <w:tcPr>
            <w:tcW w:w="19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8" w:type="dxa"/>
            </w:tcMar>
          </w:tcPr>
          <w:p w14:paraId="141B7817" w14:textId="77777777" w:rsidR="006A56F1" w:rsidRDefault="006A56F1" w:rsidP="00670DE5">
            <w:pPr>
              <w:spacing w:after="0"/>
              <w:rPr>
                <w:b/>
                <w:color w:val="000080"/>
              </w:rPr>
            </w:pPr>
            <w:r>
              <w:rPr>
                <w:b/>
                <w:color w:val="000080"/>
              </w:rPr>
              <w:t>Failure</w:t>
            </w:r>
          </w:p>
        </w:tc>
      </w:tr>
      <w:tr w:rsidR="006A56F1" w14:paraId="693C44D8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13828F3" w14:textId="261686D0" w:rsidR="006A56F1" w:rsidRDefault="004C44B3" w:rsidP="00670DE5">
            <w:pPr>
              <w:spacing w:after="0"/>
            </w:pPr>
            <w:r>
              <w:t xml:space="preserve">Update Profile </w:t>
            </w:r>
          </w:p>
        </w:tc>
        <w:tc>
          <w:tcPr>
            <w:tcW w:w="402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287EB97" w14:textId="77777777" w:rsidR="006A56F1" w:rsidRDefault="006A56F1" w:rsidP="00670DE5">
            <w:pPr>
              <w:spacing w:after="0"/>
            </w:pPr>
            <w:r>
              <w:t>After changes at least 1 input of user profile form, click button “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” to request change user profile </w:t>
            </w:r>
          </w:p>
        </w:tc>
        <w:tc>
          <w:tcPr>
            <w:tcW w:w="252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365B655" w14:textId="77777777" w:rsidR="006A56F1" w:rsidRDefault="006A56F1" w:rsidP="00670DE5">
            <w:pPr>
              <w:spacing w:after="0"/>
            </w:pPr>
            <w:r>
              <w:rPr>
                <w:rFonts w:cs="Tahoma"/>
              </w:rPr>
              <w:t>Notify update success</w:t>
            </w:r>
          </w:p>
        </w:tc>
        <w:tc>
          <w:tcPr>
            <w:tcW w:w="19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67FA73D" w14:textId="77777777" w:rsidR="006A56F1" w:rsidRDefault="006A56F1" w:rsidP="00EC0A40">
            <w:pPr>
              <w:spacing w:after="0"/>
              <w:ind w:firstLine="0"/>
            </w:pPr>
            <w:r>
              <w:t>- notify invalid format when validate fail</w:t>
            </w:r>
          </w:p>
          <w:p w14:paraId="2A3FAC73" w14:textId="77777777" w:rsidR="006A56F1" w:rsidRDefault="006A56F1" w:rsidP="00EC0A40">
            <w:pPr>
              <w:spacing w:after="0"/>
              <w:ind w:firstLine="0"/>
            </w:pPr>
            <w:r>
              <w:t>- notify update fail when get internal server error</w:t>
            </w:r>
          </w:p>
          <w:p w14:paraId="67C770B9" w14:textId="51421376" w:rsidR="006A56F1" w:rsidRDefault="006A56F1" w:rsidP="00EC0A40">
            <w:pPr>
              <w:spacing w:after="0"/>
              <w:ind w:firstLine="0"/>
            </w:pPr>
            <w:r>
              <w:t xml:space="preserve">- notify </w:t>
            </w:r>
            <w:proofErr w:type="spellStart"/>
            <w:r>
              <w:t>can not</w:t>
            </w:r>
            <w:proofErr w:type="spellEnd"/>
            <w:r>
              <w:t xml:space="preserve"> update user right now</w:t>
            </w:r>
          </w:p>
        </w:tc>
      </w:tr>
      <w:tr w:rsidR="006A56F1" w14:paraId="73211CDE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829F1ED" w14:textId="6CBFBADE" w:rsidR="006A56F1" w:rsidRDefault="002262F5" w:rsidP="00670DE5">
            <w:pPr>
              <w:spacing w:after="0"/>
            </w:pPr>
            <w:r>
              <w:t>Change password</w:t>
            </w:r>
          </w:p>
        </w:tc>
        <w:tc>
          <w:tcPr>
            <w:tcW w:w="402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C32FAAD" w14:textId="77777777" w:rsidR="006A56F1" w:rsidRDefault="006A56F1" w:rsidP="00670DE5">
            <w:pPr>
              <w:spacing w:after="0"/>
              <w:jc w:val="both"/>
            </w:pPr>
            <w:r>
              <w:t>Click button “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>” to open page changes user password</w:t>
            </w:r>
          </w:p>
        </w:tc>
        <w:tc>
          <w:tcPr>
            <w:tcW w:w="252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AC76FB4" w14:textId="77777777" w:rsidR="006A56F1" w:rsidRDefault="006A56F1" w:rsidP="00670DE5">
            <w:pPr>
              <w:spacing w:after="0"/>
            </w:pPr>
            <w:r>
              <w:t>Open the change password page</w:t>
            </w:r>
          </w:p>
        </w:tc>
        <w:tc>
          <w:tcPr>
            <w:tcW w:w="19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0151059" w14:textId="1270C279" w:rsidR="006A56F1" w:rsidRDefault="006A56F1" w:rsidP="002262F5">
            <w:pPr>
              <w:spacing w:after="0"/>
              <w:ind w:firstLine="0"/>
            </w:pPr>
          </w:p>
        </w:tc>
      </w:tr>
      <w:tr w:rsidR="006A56F1" w14:paraId="5A7D85D8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85D5846" w14:textId="02E48DA7" w:rsidR="006A56F1" w:rsidRDefault="002262F5" w:rsidP="00670DE5">
            <w:pPr>
              <w:spacing w:after="0"/>
            </w:pPr>
            <w:r>
              <w:t>Exit</w:t>
            </w:r>
          </w:p>
        </w:tc>
        <w:tc>
          <w:tcPr>
            <w:tcW w:w="402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010575D" w14:textId="77777777" w:rsidR="006A56F1" w:rsidRDefault="006A56F1" w:rsidP="00670DE5">
            <w:pPr>
              <w:spacing w:after="0"/>
              <w:jc w:val="both"/>
            </w:pPr>
            <w:r>
              <w:t>Undo changes all of input user profile form has not updated yet and go to home page</w:t>
            </w:r>
          </w:p>
        </w:tc>
        <w:tc>
          <w:tcPr>
            <w:tcW w:w="252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DF44DC5" w14:textId="77777777" w:rsidR="006A56F1" w:rsidRDefault="006A56F1" w:rsidP="00670DE5">
            <w:pPr>
              <w:spacing w:after="0"/>
            </w:pPr>
            <w:r>
              <w:t>Go to home page</w:t>
            </w:r>
          </w:p>
        </w:tc>
        <w:tc>
          <w:tcPr>
            <w:tcW w:w="19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058673F" w14:textId="151AF099" w:rsidR="006A56F1" w:rsidRDefault="006A56F1" w:rsidP="002262F5">
            <w:pPr>
              <w:spacing w:after="0"/>
              <w:ind w:firstLine="0"/>
            </w:pPr>
          </w:p>
        </w:tc>
      </w:tr>
    </w:tbl>
    <w:p w14:paraId="29F3666E" w14:textId="053E6AEB" w:rsidR="00C07D03" w:rsidRPr="00C07D03" w:rsidRDefault="00C07D03" w:rsidP="00526231">
      <w:pPr>
        <w:pStyle w:val="BodyText"/>
        <w:ind w:firstLine="0"/>
      </w:pPr>
    </w:p>
    <w:p w14:paraId="04585062" w14:textId="05724DCF" w:rsidR="00FB29CD" w:rsidRDefault="00353309" w:rsidP="00C07D03">
      <w:pPr>
        <w:pStyle w:val="Heading3"/>
      </w:pPr>
      <w:bookmarkStart w:id="54" w:name="_Toc495870686"/>
      <w:r>
        <w:lastRenderedPageBreak/>
        <w:t>Change password</w:t>
      </w:r>
      <w:bookmarkEnd w:id="54"/>
    </w:p>
    <w:p w14:paraId="4CEE76A8" w14:textId="47D6F1DC" w:rsidR="00C07D03" w:rsidRDefault="00353309" w:rsidP="00353309">
      <w:pPr>
        <w:pStyle w:val="BodyText"/>
        <w:ind w:firstLine="0"/>
        <w:rPr>
          <w:noProof/>
          <w:lang w:eastAsia="en-US"/>
        </w:rPr>
      </w:pPr>
      <w:r>
        <w:rPr>
          <w:noProof/>
          <w:lang w:eastAsia="en-US"/>
        </w:rPr>
        <w:drawing>
          <wp:anchor distT="0" distB="0" distL="0" distR="0" simplePos="0" relativeHeight="251665408" behindDoc="0" locked="0" layoutInCell="1" allowOverlap="1" wp14:anchorId="1C095DB7" wp14:editId="2E5CF253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943600" cy="332168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0C588" w14:textId="77777777" w:rsidR="00353309" w:rsidRDefault="00353309" w:rsidP="00353309">
      <w:pPr>
        <w:pStyle w:val="BodyText"/>
        <w:ind w:firstLine="0"/>
        <w:rPr>
          <w:noProof/>
          <w:lang w:eastAsia="en-US"/>
        </w:rPr>
      </w:pPr>
    </w:p>
    <w:p w14:paraId="66D1F895" w14:textId="77777777" w:rsidR="00CC0B8E" w:rsidRDefault="00CC0B8E" w:rsidP="00353309">
      <w:pPr>
        <w:pStyle w:val="BodyText"/>
        <w:ind w:firstLine="0"/>
        <w:rPr>
          <w:noProof/>
          <w:lang w:eastAsia="en-US"/>
        </w:rPr>
      </w:pPr>
    </w:p>
    <w:tbl>
      <w:tblPr>
        <w:tblW w:w="1018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1650"/>
        <w:gridCol w:w="9"/>
        <w:gridCol w:w="2661"/>
        <w:gridCol w:w="1367"/>
        <w:gridCol w:w="523"/>
        <w:gridCol w:w="1997"/>
        <w:gridCol w:w="1978"/>
      </w:tblGrid>
      <w:tr w:rsidR="00043C8F" w14:paraId="2C57F857" w14:textId="77777777" w:rsidTr="00670DE5">
        <w:tc>
          <w:tcPr>
            <w:tcW w:w="16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8" w:type="dxa"/>
            </w:tcMar>
          </w:tcPr>
          <w:p w14:paraId="08C56AB8" w14:textId="77777777" w:rsidR="00043C8F" w:rsidRDefault="00043C8F" w:rsidP="00670DE5">
            <w:pPr>
              <w:spacing w:after="0"/>
            </w:pPr>
            <w:r>
              <w:rPr>
                <w:b/>
                <w:color w:val="000080"/>
              </w:rPr>
              <w:t>Screen</w:t>
            </w:r>
          </w:p>
        </w:tc>
        <w:tc>
          <w:tcPr>
            <w:tcW w:w="8535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89BCEC4" w14:textId="77777777" w:rsidR="00043C8F" w:rsidRDefault="00043C8F" w:rsidP="00670DE5">
            <w:pPr>
              <w:tabs>
                <w:tab w:val="left" w:pos="2640"/>
              </w:tabs>
              <w:spacing w:after="0"/>
            </w:pPr>
            <w:r>
              <w:t>update user password</w:t>
            </w:r>
          </w:p>
        </w:tc>
      </w:tr>
      <w:tr w:rsidR="00043C8F" w14:paraId="02643161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8" w:type="dxa"/>
            </w:tcMar>
          </w:tcPr>
          <w:p w14:paraId="45DEF1DB" w14:textId="77777777" w:rsidR="00043C8F" w:rsidRDefault="00043C8F" w:rsidP="00670DE5">
            <w:pPr>
              <w:spacing w:after="0"/>
            </w:pPr>
            <w:r>
              <w:rPr>
                <w:b/>
                <w:color w:val="000080"/>
              </w:rPr>
              <w:t>Description</w:t>
            </w:r>
          </w:p>
        </w:tc>
        <w:tc>
          <w:tcPr>
            <w:tcW w:w="8526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4F126A4" w14:textId="77777777" w:rsidR="00043C8F" w:rsidRDefault="00043C8F" w:rsidP="00670DE5">
            <w:pPr>
              <w:spacing w:after="0"/>
              <w:rPr>
                <w:rFonts w:cs="Tahoma"/>
              </w:rPr>
            </w:pPr>
            <w:r>
              <w:rPr>
                <w:rFonts w:cs="Tahoma"/>
              </w:rPr>
              <w:t>update user password</w:t>
            </w:r>
          </w:p>
        </w:tc>
      </w:tr>
      <w:tr w:rsidR="00043C8F" w14:paraId="73CD1885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8" w:type="dxa"/>
            </w:tcMar>
          </w:tcPr>
          <w:p w14:paraId="58C71ADF" w14:textId="77777777" w:rsidR="00043C8F" w:rsidRDefault="00043C8F" w:rsidP="00670DE5">
            <w:pPr>
              <w:spacing w:after="0"/>
            </w:pPr>
            <w:r>
              <w:rPr>
                <w:b/>
                <w:color w:val="000080"/>
              </w:rPr>
              <w:t>Screen Access</w:t>
            </w:r>
          </w:p>
        </w:tc>
        <w:tc>
          <w:tcPr>
            <w:tcW w:w="8526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95EC589" w14:textId="77777777" w:rsidR="00043C8F" w:rsidRDefault="00043C8F" w:rsidP="00670DE5">
            <w:pPr>
              <w:spacing w:after="0"/>
            </w:pPr>
            <w:r>
              <w:rPr>
                <w:rFonts w:cs="Tahoma"/>
              </w:rPr>
              <w:t>From user profile screen, click button “</w:t>
            </w:r>
            <w:proofErr w:type="spellStart"/>
            <w:r>
              <w:rPr>
                <w:rFonts w:cs="Tahoma"/>
              </w:rPr>
              <w:t>Thay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đổi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mật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khẩu</w:t>
            </w:r>
            <w:proofErr w:type="spellEnd"/>
            <w:r>
              <w:rPr>
                <w:rFonts w:cs="Tahoma"/>
              </w:rPr>
              <w:t>”</w:t>
            </w:r>
          </w:p>
        </w:tc>
      </w:tr>
      <w:tr w:rsidR="00043C8F" w14:paraId="166D8209" w14:textId="77777777" w:rsidTr="00670DE5">
        <w:trPr>
          <w:trHeight w:val="499"/>
        </w:trPr>
        <w:tc>
          <w:tcPr>
            <w:tcW w:w="10185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E329AE8" w14:textId="77777777" w:rsidR="00043C8F" w:rsidRDefault="00043C8F" w:rsidP="00670DE5">
            <w:r>
              <w:rPr>
                <w:b/>
                <w:color w:val="000080"/>
              </w:rPr>
              <w:t>Screen Content</w:t>
            </w:r>
          </w:p>
        </w:tc>
      </w:tr>
      <w:tr w:rsidR="00043C8F" w14:paraId="430F5B76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8" w:type="dxa"/>
            </w:tcMar>
          </w:tcPr>
          <w:p w14:paraId="02225F40" w14:textId="77777777" w:rsidR="00043C8F" w:rsidRDefault="00043C8F" w:rsidP="00670DE5">
            <w:pPr>
              <w:spacing w:after="0"/>
            </w:pPr>
            <w:r>
              <w:rPr>
                <w:b/>
                <w:color w:val="000080"/>
              </w:rPr>
              <w:t>Item</w:t>
            </w:r>
          </w:p>
        </w:tc>
        <w:tc>
          <w:tcPr>
            <w:tcW w:w="26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8" w:type="dxa"/>
            </w:tcMar>
          </w:tcPr>
          <w:p w14:paraId="7BACD4C4" w14:textId="77777777" w:rsidR="00043C8F" w:rsidRDefault="00043C8F" w:rsidP="00670DE5">
            <w:pPr>
              <w:spacing w:after="0"/>
            </w:pPr>
            <w:r>
              <w:rPr>
                <w:b/>
                <w:color w:val="000080"/>
              </w:rPr>
              <w:t>Type</w:t>
            </w:r>
          </w:p>
        </w:tc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8" w:type="dxa"/>
            </w:tcMar>
          </w:tcPr>
          <w:p w14:paraId="306B5E17" w14:textId="77777777" w:rsidR="00043C8F" w:rsidRDefault="00043C8F" w:rsidP="00670DE5">
            <w:pPr>
              <w:spacing w:after="0"/>
            </w:pPr>
            <w:r>
              <w:rPr>
                <w:b/>
                <w:color w:val="000080"/>
              </w:rPr>
              <w:t>Data</w:t>
            </w:r>
          </w:p>
        </w:tc>
        <w:tc>
          <w:tcPr>
            <w:tcW w:w="397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8" w:type="dxa"/>
            </w:tcMar>
          </w:tcPr>
          <w:p w14:paraId="22055EB7" w14:textId="77777777" w:rsidR="00043C8F" w:rsidRDefault="00043C8F" w:rsidP="00670DE5">
            <w:pPr>
              <w:spacing w:after="0"/>
            </w:pPr>
            <w:r>
              <w:rPr>
                <w:b/>
                <w:color w:val="000080"/>
              </w:rPr>
              <w:t>Description</w:t>
            </w:r>
          </w:p>
        </w:tc>
      </w:tr>
      <w:tr w:rsidR="00043C8F" w14:paraId="160AA71F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F34948F" w14:textId="77777777" w:rsidR="00043C8F" w:rsidRDefault="00043C8F" w:rsidP="00670DE5">
            <w:pPr>
              <w:spacing w:after="0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26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F3411DB" w14:textId="77777777" w:rsidR="00043C8F" w:rsidRDefault="00043C8F" w:rsidP="00670DE5">
            <w:pPr>
              <w:spacing w:after="0"/>
            </w:pPr>
            <w:r>
              <w:t>String(50)</w:t>
            </w:r>
          </w:p>
        </w:tc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B9DEB94" w14:textId="77777777" w:rsidR="00043C8F" w:rsidRDefault="00043C8F" w:rsidP="00670DE5">
            <w:pPr>
              <w:spacing w:after="0"/>
            </w:pPr>
          </w:p>
        </w:tc>
        <w:tc>
          <w:tcPr>
            <w:tcW w:w="397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463719F" w14:textId="77777777" w:rsidR="00043C8F" w:rsidRDefault="00043C8F" w:rsidP="00670DE5">
            <w:pPr>
              <w:spacing w:after="0"/>
            </w:pPr>
            <w:r>
              <w:t>The new password that user want to update</w:t>
            </w:r>
          </w:p>
        </w:tc>
      </w:tr>
      <w:tr w:rsidR="00043C8F" w14:paraId="0D23D9E7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1BA193E" w14:textId="77777777" w:rsidR="00043C8F" w:rsidRDefault="00043C8F" w:rsidP="00670DE5">
            <w:pPr>
              <w:spacing w:after="0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26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B673637" w14:textId="77777777" w:rsidR="00043C8F" w:rsidRDefault="00043C8F" w:rsidP="00670DE5">
            <w:pPr>
              <w:spacing w:after="0"/>
            </w:pPr>
            <w:r>
              <w:t>String(50)</w:t>
            </w:r>
          </w:p>
        </w:tc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197BBE3" w14:textId="77777777" w:rsidR="00043C8F" w:rsidRDefault="00043C8F" w:rsidP="00670DE5">
            <w:pPr>
              <w:spacing w:after="0"/>
            </w:pPr>
          </w:p>
        </w:tc>
        <w:tc>
          <w:tcPr>
            <w:tcW w:w="397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50FE07C" w14:textId="77777777" w:rsidR="00043C8F" w:rsidRDefault="00043C8F" w:rsidP="00670DE5">
            <w:pPr>
              <w:spacing w:after="0"/>
            </w:pPr>
            <w:r>
              <w:t>the password confirmation</w:t>
            </w:r>
          </w:p>
        </w:tc>
      </w:tr>
      <w:tr w:rsidR="00043C8F" w14:paraId="27739C68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36B3920" w14:textId="77777777" w:rsidR="00043C8F" w:rsidRDefault="00043C8F" w:rsidP="00670DE5">
            <w:pPr>
              <w:spacing w:after="0"/>
            </w:pPr>
            <w:bookmarkStart w:id="55" w:name="__DdeLink__690_2814748571"/>
            <w:bookmarkEnd w:id="55"/>
            <w:proofErr w:type="spellStart"/>
            <w:r>
              <w:t>Chập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</w:p>
        </w:tc>
        <w:tc>
          <w:tcPr>
            <w:tcW w:w="26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37B6208" w14:textId="77777777" w:rsidR="00043C8F" w:rsidRDefault="00043C8F" w:rsidP="00670DE5">
            <w:pPr>
              <w:spacing w:after="0"/>
            </w:pPr>
            <w:r>
              <w:t>Button</w:t>
            </w:r>
          </w:p>
        </w:tc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F6CABD8" w14:textId="77777777" w:rsidR="00043C8F" w:rsidRDefault="00043C8F" w:rsidP="00670DE5">
            <w:pPr>
              <w:spacing w:after="0"/>
            </w:pPr>
          </w:p>
        </w:tc>
        <w:tc>
          <w:tcPr>
            <w:tcW w:w="397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7093644" w14:textId="77777777" w:rsidR="00043C8F" w:rsidRDefault="00043C8F" w:rsidP="00670DE5">
            <w:pPr>
              <w:spacing w:after="0"/>
            </w:pPr>
            <w:r>
              <w:t>Accept change password</w:t>
            </w:r>
          </w:p>
        </w:tc>
      </w:tr>
      <w:tr w:rsidR="00043C8F" w14:paraId="5BF8BAD8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944031F" w14:textId="77777777" w:rsidR="00043C8F" w:rsidRDefault="00043C8F" w:rsidP="00670DE5">
            <w:pPr>
              <w:spacing w:after="0"/>
            </w:pPr>
            <w:proofErr w:type="spellStart"/>
            <w:r>
              <w:t>Hủy</w:t>
            </w:r>
            <w:proofErr w:type="spellEnd"/>
          </w:p>
        </w:tc>
        <w:tc>
          <w:tcPr>
            <w:tcW w:w="26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1387EB9" w14:textId="77777777" w:rsidR="00043C8F" w:rsidRDefault="00043C8F" w:rsidP="00670DE5">
            <w:pPr>
              <w:spacing w:after="0"/>
            </w:pPr>
            <w:r>
              <w:t>Button</w:t>
            </w:r>
          </w:p>
        </w:tc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F625D77" w14:textId="77777777" w:rsidR="00043C8F" w:rsidRDefault="00043C8F" w:rsidP="00670DE5">
            <w:pPr>
              <w:spacing w:after="0"/>
            </w:pPr>
          </w:p>
        </w:tc>
        <w:tc>
          <w:tcPr>
            <w:tcW w:w="397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BA88B68" w14:textId="77777777" w:rsidR="00043C8F" w:rsidRDefault="00043C8F" w:rsidP="00670DE5">
            <w:pPr>
              <w:spacing w:after="0"/>
            </w:pPr>
            <w:r>
              <w:t>Cancel update password</w:t>
            </w:r>
          </w:p>
        </w:tc>
      </w:tr>
      <w:tr w:rsidR="00043C8F" w14:paraId="50047844" w14:textId="77777777" w:rsidTr="00670DE5">
        <w:trPr>
          <w:trHeight w:val="499"/>
        </w:trPr>
        <w:tc>
          <w:tcPr>
            <w:tcW w:w="10185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024D4CC" w14:textId="77777777" w:rsidR="00043C8F" w:rsidRDefault="00043C8F" w:rsidP="00670DE5">
            <w:r>
              <w:rPr>
                <w:b/>
                <w:color w:val="000080"/>
              </w:rPr>
              <w:t>Screen Actions</w:t>
            </w:r>
          </w:p>
        </w:tc>
      </w:tr>
      <w:tr w:rsidR="00043C8F" w14:paraId="6F70BE52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8" w:type="dxa"/>
            </w:tcMar>
          </w:tcPr>
          <w:p w14:paraId="5686A0BE" w14:textId="77777777" w:rsidR="00043C8F" w:rsidRDefault="00043C8F" w:rsidP="00670DE5">
            <w:pPr>
              <w:spacing w:after="0"/>
            </w:pPr>
            <w:r>
              <w:rPr>
                <w:b/>
                <w:color w:val="000080"/>
              </w:rPr>
              <w:t>Action Name</w:t>
            </w:r>
          </w:p>
        </w:tc>
        <w:tc>
          <w:tcPr>
            <w:tcW w:w="402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8" w:type="dxa"/>
            </w:tcMar>
          </w:tcPr>
          <w:p w14:paraId="05D18347" w14:textId="77777777" w:rsidR="00043C8F" w:rsidRDefault="00043C8F" w:rsidP="00670DE5">
            <w:pPr>
              <w:spacing w:after="0"/>
            </w:pPr>
            <w:r>
              <w:rPr>
                <w:b/>
                <w:color w:val="000080"/>
              </w:rPr>
              <w:t>Description</w:t>
            </w:r>
          </w:p>
        </w:tc>
        <w:tc>
          <w:tcPr>
            <w:tcW w:w="252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8" w:type="dxa"/>
            </w:tcMar>
          </w:tcPr>
          <w:p w14:paraId="51A5DDA2" w14:textId="77777777" w:rsidR="00043C8F" w:rsidRDefault="00043C8F" w:rsidP="00670DE5">
            <w:pPr>
              <w:spacing w:after="0"/>
            </w:pPr>
            <w:r>
              <w:rPr>
                <w:b/>
                <w:color w:val="000080"/>
              </w:rPr>
              <w:t>Success</w:t>
            </w:r>
          </w:p>
        </w:tc>
        <w:tc>
          <w:tcPr>
            <w:tcW w:w="19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8" w:type="dxa"/>
            </w:tcMar>
          </w:tcPr>
          <w:p w14:paraId="63347B72" w14:textId="77777777" w:rsidR="00043C8F" w:rsidRDefault="00043C8F" w:rsidP="00670DE5">
            <w:pPr>
              <w:spacing w:after="0"/>
            </w:pPr>
            <w:r>
              <w:rPr>
                <w:b/>
                <w:color w:val="000080"/>
              </w:rPr>
              <w:t>Failure</w:t>
            </w:r>
          </w:p>
        </w:tc>
      </w:tr>
      <w:tr w:rsidR="00043C8F" w14:paraId="21C4254A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3423DEF" w14:textId="6DEC1BF3" w:rsidR="00043C8F" w:rsidRDefault="00043C8F" w:rsidP="00670DE5">
            <w:pPr>
              <w:spacing w:after="0"/>
            </w:pPr>
            <w:r>
              <w:t>Change password</w:t>
            </w:r>
          </w:p>
        </w:tc>
        <w:tc>
          <w:tcPr>
            <w:tcW w:w="402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F4ED444" w14:textId="77777777" w:rsidR="00043C8F" w:rsidRDefault="00043C8F" w:rsidP="00670DE5">
            <w:pPr>
              <w:spacing w:after="0"/>
            </w:pPr>
            <w:r>
              <w:t>After fill in field “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>” and “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>” with the same text, click button “</w:t>
            </w:r>
            <w:proofErr w:type="spellStart"/>
            <w:r>
              <w:t>Chấp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>”</w:t>
            </w:r>
          </w:p>
        </w:tc>
        <w:tc>
          <w:tcPr>
            <w:tcW w:w="252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E31F164" w14:textId="77777777" w:rsidR="00043C8F" w:rsidRDefault="00043C8F" w:rsidP="00670DE5">
            <w:pPr>
              <w:spacing w:after="0"/>
            </w:pPr>
            <w:r>
              <w:rPr>
                <w:rFonts w:cs="Tahoma"/>
              </w:rPr>
              <w:t>Notify update password success and go to home user profile page</w:t>
            </w:r>
          </w:p>
        </w:tc>
        <w:tc>
          <w:tcPr>
            <w:tcW w:w="19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F94AF9E" w14:textId="77777777" w:rsidR="00043C8F" w:rsidRDefault="00043C8F" w:rsidP="008B011F">
            <w:pPr>
              <w:spacing w:after="0"/>
              <w:ind w:firstLine="0"/>
            </w:pPr>
            <w:r>
              <w:t>- notify invalid password when validate fail</w:t>
            </w:r>
          </w:p>
          <w:p w14:paraId="66221D4F" w14:textId="77777777" w:rsidR="00043C8F" w:rsidRDefault="00043C8F" w:rsidP="008B011F">
            <w:pPr>
              <w:spacing w:after="0"/>
              <w:ind w:firstLine="0"/>
            </w:pPr>
            <w:r>
              <w:t>- notify update fail when get internal server error</w:t>
            </w:r>
          </w:p>
          <w:p w14:paraId="45CB4288" w14:textId="77777777" w:rsidR="00043C8F" w:rsidRDefault="00043C8F" w:rsidP="008B011F">
            <w:pPr>
              <w:spacing w:after="0"/>
              <w:ind w:firstLine="0"/>
            </w:pPr>
            <w:r>
              <w:lastRenderedPageBreak/>
              <w:t xml:space="preserve">- notify </w:t>
            </w:r>
            <w:proofErr w:type="spellStart"/>
            <w:r>
              <w:t>can not</w:t>
            </w:r>
            <w:proofErr w:type="spellEnd"/>
            <w:r>
              <w:t xml:space="preserve"> update password right now </w:t>
            </w:r>
          </w:p>
        </w:tc>
      </w:tr>
      <w:tr w:rsidR="00043C8F" w14:paraId="29D7D942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CD73F1A" w14:textId="7027DE02" w:rsidR="00043C8F" w:rsidRDefault="008B011F" w:rsidP="00670DE5">
            <w:pPr>
              <w:spacing w:after="0"/>
            </w:pPr>
            <w:r>
              <w:lastRenderedPageBreak/>
              <w:t>Cancel</w:t>
            </w:r>
          </w:p>
        </w:tc>
        <w:tc>
          <w:tcPr>
            <w:tcW w:w="402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89CC3A0" w14:textId="77777777" w:rsidR="00043C8F" w:rsidRDefault="00043C8F" w:rsidP="00670DE5">
            <w:pPr>
              <w:spacing w:after="0"/>
              <w:jc w:val="both"/>
            </w:pPr>
            <w:r>
              <w:t>Cancel update password</w:t>
            </w:r>
          </w:p>
        </w:tc>
        <w:tc>
          <w:tcPr>
            <w:tcW w:w="252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109C2A4" w14:textId="77777777" w:rsidR="00043C8F" w:rsidRDefault="00043C8F" w:rsidP="00670DE5">
            <w:pPr>
              <w:spacing w:after="0"/>
            </w:pPr>
            <w:r>
              <w:t>Go to user profile page</w:t>
            </w:r>
          </w:p>
        </w:tc>
        <w:tc>
          <w:tcPr>
            <w:tcW w:w="19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E7CEE89" w14:textId="447CEACD" w:rsidR="00043C8F" w:rsidRDefault="00043C8F" w:rsidP="008B011F">
            <w:pPr>
              <w:spacing w:after="0"/>
              <w:ind w:firstLine="0"/>
            </w:pPr>
          </w:p>
        </w:tc>
      </w:tr>
    </w:tbl>
    <w:p w14:paraId="144367C6" w14:textId="77777777" w:rsidR="00353309" w:rsidRDefault="00353309" w:rsidP="00353309">
      <w:pPr>
        <w:pStyle w:val="BodyText"/>
        <w:ind w:firstLine="0"/>
      </w:pPr>
    </w:p>
    <w:p w14:paraId="4494EABF" w14:textId="07221895" w:rsidR="004B5418" w:rsidRDefault="00715E43" w:rsidP="00715E43">
      <w:pPr>
        <w:pStyle w:val="Heading2"/>
      </w:pPr>
      <w:bookmarkStart w:id="56" w:name="_Toc495870566"/>
      <w:bookmarkStart w:id="57" w:name="_Toc495870687"/>
      <w:r>
        <w:t>Talent wanted</w:t>
      </w:r>
      <w:bookmarkEnd w:id="56"/>
      <w:bookmarkEnd w:id="57"/>
    </w:p>
    <w:p w14:paraId="2821D2C0" w14:textId="765FEC4E" w:rsidR="00715E43" w:rsidRPr="00715E43" w:rsidRDefault="00715E43" w:rsidP="00715E43">
      <w:pPr>
        <w:pStyle w:val="Heading3"/>
      </w:pPr>
      <w:bookmarkStart w:id="58" w:name="_Toc495870688"/>
      <w:r>
        <w:t>Create talent wanted new</w:t>
      </w:r>
      <w:bookmarkEnd w:id="58"/>
      <w:r w:rsidR="00322F11">
        <w:t>s</w:t>
      </w:r>
    </w:p>
    <w:p w14:paraId="73BE9903" w14:textId="39A22811" w:rsidR="00715E43" w:rsidRDefault="00725725" w:rsidP="00715E43">
      <w:pPr>
        <w:pStyle w:val="BodyText"/>
        <w:ind w:firstLine="0"/>
      </w:pPr>
      <w:r>
        <w:rPr>
          <w:noProof/>
          <w:lang w:eastAsia="en-US"/>
        </w:rPr>
        <w:drawing>
          <wp:anchor distT="0" distB="0" distL="0" distR="0" simplePos="0" relativeHeight="251667456" behindDoc="0" locked="0" layoutInCell="1" allowOverlap="1" wp14:anchorId="1CE7DB49" wp14:editId="05D44176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5943600" cy="3790950"/>
            <wp:effectExtent l="0" t="0" r="0" b="0"/>
            <wp:wrapSquare wrapText="largest"/>
            <wp:docPr id="4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0F1BC" w14:textId="77777777" w:rsidR="00715E43" w:rsidRDefault="00715E43" w:rsidP="00715E43">
      <w:pPr>
        <w:pStyle w:val="BodyText"/>
        <w:ind w:firstLine="0"/>
      </w:pPr>
    </w:p>
    <w:tbl>
      <w:tblPr>
        <w:tblW w:w="10185" w:type="dxa"/>
        <w:tblInd w:w="-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1650"/>
        <w:gridCol w:w="10"/>
        <w:gridCol w:w="2661"/>
        <w:gridCol w:w="1367"/>
        <w:gridCol w:w="523"/>
        <w:gridCol w:w="1997"/>
        <w:gridCol w:w="1977"/>
      </w:tblGrid>
      <w:tr w:rsidR="00725725" w14:paraId="2BAD0A44" w14:textId="77777777" w:rsidTr="00670DE5">
        <w:tc>
          <w:tcPr>
            <w:tcW w:w="1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3" w:type="dxa"/>
            </w:tcMar>
          </w:tcPr>
          <w:p w14:paraId="78BEC7BB" w14:textId="77777777" w:rsidR="00725725" w:rsidRDefault="00725725" w:rsidP="00670DE5">
            <w:pPr>
              <w:spacing w:after="0"/>
              <w:rPr>
                <w:b/>
                <w:color w:val="000080"/>
              </w:rPr>
            </w:pPr>
            <w:r>
              <w:rPr>
                <w:b/>
                <w:color w:val="000080"/>
              </w:rPr>
              <w:t>Screen</w:t>
            </w:r>
          </w:p>
        </w:tc>
        <w:tc>
          <w:tcPr>
            <w:tcW w:w="8535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4A013723" w14:textId="77777777" w:rsidR="00725725" w:rsidRDefault="00725725" w:rsidP="00670DE5">
            <w:pPr>
              <w:tabs>
                <w:tab w:val="left" w:pos="2640"/>
              </w:tabs>
              <w:spacing w:after="0"/>
            </w:pPr>
            <w:r>
              <w:t>Create talent wanted</w:t>
            </w:r>
          </w:p>
        </w:tc>
      </w:tr>
      <w:tr w:rsidR="00725725" w14:paraId="14E8B43C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3" w:type="dxa"/>
            </w:tcMar>
          </w:tcPr>
          <w:p w14:paraId="286F904C" w14:textId="77777777" w:rsidR="00725725" w:rsidRDefault="00725725" w:rsidP="00670DE5">
            <w:pPr>
              <w:spacing w:after="0"/>
            </w:pPr>
            <w:r>
              <w:rPr>
                <w:b/>
                <w:color w:val="000080"/>
              </w:rPr>
              <w:t>Description</w:t>
            </w:r>
          </w:p>
        </w:tc>
        <w:tc>
          <w:tcPr>
            <w:tcW w:w="8525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5AFF72EC" w14:textId="77777777" w:rsidR="00725725" w:rsidRDefault="00725725" w:rsidP="00670DE5">
            <w:pPr>
              <w:spacing w:after="0"/>
            </w:pPr>
            <w:r>
              <w:rPr>
                <w:rFonts w:cs="Tahoma"/>
              </w:rPr>
              <w:t>Talent wanted for a team</w:t>
            </w:r>
          </w:p>
        </w:tc>
      </w:tr>
      <w:tr w:rsidR="00725725" w14:paraId="42563DF6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3" w:type="dxa"/>
            </w:tcMar>
          </w:tcPr>
          <w:p w14:paraId="3E5715DF" w14:textId="77777777" w:rsidR="00725725" w:rsidRDefault="00725725" w:rsidP="00670DE5">
            <w:pPr>
              <w:spacing w:after="0"/>
            </w:pPr>
            <w:r>
              <w:rPr>
                <w:b/>
                <w:color w:val="000080"/>
              </w:rPr>
              <w:t>Screen Access</w:t>
            </w:r>
          </w:p>
        </w:tc>
        <w:tc>
          <w:tcPr>
            <w:tcW w:w="8525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2DEEEF11" w14:textId="77777777" w:rsidR="00725725" w:rsidRDefault="00725725" w:rsidP="00670DE5">
            <w:pPr>
              <w:spacing w:after="0"/>
              <w:rPr>
                <w:rFonts w:cs="Tahoma"/>
              </w:rPr>
            </w:pPr>
          </w:p>
        </w:tc>
      </w:tr>
      <w:tr w:rsidR="00725725" w14:paraId="1FC291CD" w14:textId="77777777" w:rsidTr="00670DE5">
        <w:trPr>
          <w:trHeight w:val="499"/>
        </w:trPr>
        <w:tc>
          <w:tcPr>
            <w:tcW w:w="10184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0193D798" w14:textId="77777777" w:rsidR="00725725" w:rsidRDefault="00725725" w:rsidP="00670DE5">
            <w:r>
              <w:rPr>
                <w:b/>
                <w:color w:val="000080"/>
              </w:rPr>
              <w:t>Screen Content</w:t>
            </w:r>
          </w:p>
        </w:tc>
      </w:tr>
      <w:tr w:rsidR="00725725" w14:paraId="20E7C2C9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3" w:type="dxa"/>
            </w:tcMar>
          </w:tcPr>
          <w:p w14:paraId="06602611" w14:textId="77777777" w:rsidR="00725725" w:rsidRDefault="00725725" w:rsidP="00670DE5">
            <w:pPr>
              <w:spacing w:after="0"/>
              <w:rPr>
                <w:b/>
                <w:color w:val="000080"/>
              </w:rPr>
            </w:pPr>
            <w:r>
              <w:rPr>
                <w:b/>
                <w:color w:val="000080"/>
              </w:rPr>
              <w:t>Item</w:t>
            </w:r>
          </w:p>
        </w:tc>
        <w:tc>
          <w:tcPr>
            <w:tcW w:w="26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3" w:type="dxa"/>
            </w:tcMar>
          </w:tcPr>
          <w:p w14:paraId="31A108D2" w14:textId="77777777" w:rsidR="00725725" w:rsidRDefault="00725725" w:rsidP="00670DE5">
            <w:pPr>
              <w:spacing w:after="0"/>
              <w:rPr>
                <w:b/>
                <w:color w:val="000080"/>
              </w:rPr>
            </w:pPr>
            <w:r>
              <w:rPr>
                <w:b/>
                <w:color w:val="000080"/>
              </w:rPr>
              <w:t>Type</w:t>
            </w:r>
          </w:p>
        </w:tc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3" w:type="dxa"/>
            </w:tcMar>
          </w:tcPr>
          <w:p w14:paraId="09DC29AF" w14:textId="77777777" w:rsidR="00725725" w:rsidRDefault="00725725" w:rsidP="00670DE5">
            <w:pPr>
              <w:spacing w:after="0"/>
              <w:rPr>
                <w:b/>
                <w:color w:val="000080"/>
              </w:rPr>
            </w:pPr>
            <w:r>
              <w:rPr>
                <w:b/>
                <w:color w:val="000080"/>
              </w:rPr>
              <w:t>Data</w:t>
            </w:r>
          </w:p>
        </w:tc>
        <w:tc>
          <w:tcPr>
            <w:tcW w:w="39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3" w:type="dxa"/>
            </w:tcMar>
          </w:tcPr>
          <w:p w14:paraId="5E37E20C" w14:textId="77777777" w:rsidR="00725725" w:rsidRDefault="00725725" w:rsidP="00670DE5">
            <w:pPr>
              <w:spacing w:after="0"/>
              <w:rPr>
                <w:b/>
                <w:color w:val="000080"/>
              </w:rPr>
            </w:pPr>
            <w:r>
              <w:rPr>
                <w:b/>
                <w:color w:val="000080"/>
              </w:rPr>
              <w:t>Description</w:t>
            </w:r>
          </w:p>
        </w:tc>
      </w:tr>
      <w:tr w:rsidR="00725725" w14:paraId="47765AB3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762861B2" w14:textId="77777777" w:rsidR="00725725" w:rsidRDefault="00725725" w:rsidP="00670DE5">
            <w:pPr>
              <w:spacing w:after="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</w:p>
        </w:tc>
        <w:tc>
          <w:tcPr>
            <w:tcW w:w="26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0638F137" w14:textId="77777777" w:rsidR="00725725" w:rsidRDefault="00725725" w:rsidP="00670DE5">
            <w:pPr>
              <w:spacing w:after="0"/>
            </w:pPr>
            <w:r>
              <w:t>String(10)</w:t>
            </w:r>
          </w:p>
        </w:tc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518A6EB8" w14:textId="77777777" w:rsidR="00725725" w:rsidRDefault="00725725" w:rsidP="00670DE5">
            <w:pPr>
              <w:spacing w:after="0"/>
            </w:pPr>
          </w:p>
        </w:tc>
        <w:tc>
          <w:tcPr>
            <w:tcW w:w="39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46C67B56" w14:textId="77777777" w:rsidR="00725725" w:rsidRDefault="00725725" w:rsidP="00670DE5">
            <w:pPr>
              <w:spacing w:after="0"/>
            </w:pPr>
            <w:r>
              <w:t>The day start matches</w:t>
            </w:r>
          </w:p>
        </w:tc>
      </w:tr>
      <w:tr w:rsidR="00725725" w14:paraId="2BF6CE27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2282514E" w14:textId="77777777" w:rsidR="00725725" w:rsidRDefault="00725725" w:rsidP="00670DE5">
            <w:pPr>
              <w:spacing w:after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Đội</w:t>
            </w:r>
            <w:proofErr w:type="spellEnd"/>
          </w:p>
        </w:tc>
        <w:tc>
          <w:tcPr>
            <w:tcW w:w="26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7C75F3BA" w14:textId="77777777" w:rsidR="00725725" w:rsidRDefault="00725725" w:rsidP="00670DE5">
            <w:pPr>
              <w:spacing w:after="0"/>
            </w:pPr>
            <w:r>
              <w:t xml:space="preserve">String(255) </w:t>
            </w:r>
          </w:p>
        </w:tc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541410F8" w14:textId="77777777" w:rsidR="00725725" w:rsidRDefault="00725725" w:rsidP="00670DE5">
            <w:pPr>
              <w:spacing w:after="0"/>
            </w:pPr>
          </w:p>
        </w:tc>
        <w:tc>
          <w:tcPr>
            <w:tcW w:w="39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20DBD13D" w14:textId="77777777" w:rsidR="00725725" w:rsidRDefault="00725725" w:rsidP="00670DE5">
            <w:pPr>
              <w:spacing w:after="0"/>
            </w:pPr>
            <w:r>
              <w:t>Team name</w:t>
            </w:r>
          </w:p>
        </w:tc>
      </w:tr>
      <w:tr w:rsidR="00725725" w14:paraId="3DBCE507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364F8277" w14:textId="77777777" w:rsidR="00725725" w:rsidRDefault="00725725" w:rsidP="00670DE5">
            <w:pPr>
              <w:spacing w:after="0"/>
            </w:pP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tuyển</w:t>
            </w:r>
            <w:proofErr w:type="spellEnd"/>
          </w:p>
        </w:tc>
        <w:tc>
          <w:tcPr>
            <w:tcW w:w="26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234CCFF8" w14:textId="77777777" w:rsidR="00725725" w:rsidRDefault="00725725" w:rsidP="00670DE5">
            <w:pPr>
              <w:spacing w:after="0"/>
            </w:pPr>
            <w:r>
              <w:t>String(255)</w:t>
            </w:r>
          </w:p>
        </w:tc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54D33489" w14:textId="77777777" w:rsidR="00725725" w:rsidRDefault="00725725" w:rsidP="00670DE5">
            <w:pPr>
              <w:spacing w:after="0"/>
            </w:pPr>
          </w:p>
        </w:tc>
        <w:tc>
          <w:tcPr>
            <w:tcW w:w="39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459344A2" w14:textId="77777777" w:rsidR="00725725" w:rsidRDefault="00725725" w:rsidP="00670DE5">
            <w:pPr>
              <w:spacing w:after="0"/>
            </w:pPr>
            <w:r>
              <w:t>Position wanted</w:t>
            </w:r>
          </w:p>
        </w:tc>
      </w:tr>
      <w:tr w:rsidR="00725725" w14:paraId="59C1D28C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12AAFFC8" w14:textId="77777777" w:rsidR="00725725" w:rsidRDefault="00725725" w:rsidP="00670DE5">
            <w:pPr>
              <w:spacing w:after="0"/>
            </w:pP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đấu</w:t>
            </w:r>
            <w:proofErr w:type="spellEnd"/>
          </w:p>
        </w:tc>
        <w:tc>
          <w:tcPr>
            <w:tcW w:w="26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45236503" w14:textId="77777777" w:rsidR="00725725" w:rsidRDefault="00725725" w:rsidP="00670DE5">
            <w:pPr>
              <w:spacing w:after="0"/>
            </w:pPr>
            <w:r>
              <w:t>String(255)</w:t>
            </w:r>
          </w:p>
        </w:tc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79E6F742" w14:textId="77777777" w:rsidR="00725725" w:rsidRDefault="00725725" w:rsidP="00670DE5">
            <w:pPr>
              <w:spacing w:after="0"/>
            </w:pPr>
          </w:p>
        </w:tc>
        <w:tc>
          <w:tcPr>
            <w:tcW w:w="39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2CA890A5" w14:textId="77777777" w:rsidR="00725725" w:rsidRDefault="00725725" w:rsidP="00670DE5">
            <w:pPr>
              <w:spacing w:after="0"/>
            </w:pPr>
            <w:r>
              <w:t>Tournament Name</w:t>
            </w:r>
          </w:p>
        </w:tc>
      </w:tr>
      <w:tr w:rsidR="00725725" w14:paraId="55790292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7BB71F12" w14:textId="77777777" w:rsidR="00725725" w:rsidRDefault="00725725" w:rsidP="00670DE5">
            <w:pPr>
              <w:spacing w:after="0"/>
            </w:pPr>
            <w:r>
              <w:t xml:space="preserve">Chi </w:t>
            </w:r>
            <w:proofErr w:type="spellStart"/>
            <w:r>
              <w:t>tiết</w:t>
            </w:r>
            <w:proofErr w:type="spellEnd"/>
          </w:p>
        </w:tc>
        <w:tc>
          <w:tcPr>
            <w:tcW w:w="26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3B2FEA0E" w14:textId="77777777" w:rsidR="00725725" w:rsidRDefault="00725725" w:rsidP="00670DE5">
            <w:pPr>
              <w:spacing w:after="0"/>
            </w:pPr>
            <w:r>
              <w:t>text</w:t>
            </w:r>
          </w:p>
        </w:tc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3832DFF2" w14:textId="77777777" w:rsidR="00725725" w:rsidRDefault="00725725" w:rsidP="00670DE5">
            <w:pPr>
              <w:spacing w:after="0"/>
            </w:pPr>
          </w:p>
        </w:tc>
        <w:tc>
          <w:tcPr>
            <w:tcW w:w="39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12C61DFC" w14:textId="77777777" w:rsidR="00725725" w:rsidRDefault="00725725" w:rsidP="00670DE5">
            <w:pPr>
              <w:spacing w:after="0"/>
            </w:pPr>
            <w:r>
              <w:t>Description, content of the talent wanted</w:t>
            </w:r>
          </w:p>
        </w:tc>
      </w:tr>
      <w:tr w:rsidR="00725725" w14:paraId="020E4562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1E647375" w14:textId="77777777" w:rsidR="00725725" w:rsidRDefault="00725725" w:rsidP="00670DE5">
            <w:pPr>
              <w:spacing w:after="0"/>
            </w:pPr>
            <w:proofErr w:type="spellStart"/>
            <w:r>
              <w:lastRenderedPageBreak/>
              <w:t>Đăng</w:t>
            </w:r>
            <w:proofErr w:type="spellEnd"/>
            <w:r>
              <w:t xml:space="preserve"> </w:t>
            </w:r>
            <w:proofErr w:type="spellStart"/>
            <w:r>
              <w:t>Tuyển</w:t>
            </w:r>
            <w:proofErr w:type="spellEnd"/>
          </w:p>
        </w:tc>
        <w:tc>
          <w:tcPr>
            <w:tcW w:w="26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0EAE0FDF" w14:textId="77777777" w:rsidR="00725725" w:rsidRDefault="00725725" w:rsidP="00670DE5">
            <w:pPr>
              <w:spacing w:after="0"/>
            </w:pPr>
            <w:r>
              <w:t>Button</w:t>
            </w:r>
          </w:p>
        </w:tc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46A3929C" w14:textId="77777777" w:rsidR="00725725" w:rsidRDefault="00725725" w:rsidP="00670DE5">
            <w:pPr>
              <w:spacing w:after="0"/>
            </w:pPr>
          </w:p>
        </w:tc>
        <w:tc>
          <w:tcPr>
            <w:tcW w:w="39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0C3C5825" w14:textId="77777777" w:rsidR="00725725" w:rsidRDefault="00725725" w:rsidP="00670DE5">
            <w:pPr>
              <w:spacing w:after="0"/>
            </w:pPr>
            <w:r>
              <w:t>Public the talent wanted</w:t>
            </w:r>
          </w:p>
        </w:tc>
      </w:tr>
      <w:tr w:rsidR="00725725" w14:paraId="756337D4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78886E14" w14:textId="77777777" w:rsidR="00725725" w:rsidRDefault="00725725" w:rsidP="00670DE5">
            <w:pPr>
              <w:spacing w:after="0"/>
            </w:pP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bỏ</w:t>
            </w:r>
            <w:proofErr w:type="spellEnd"/>
          </w:p>
        </w:tc>
        <w:tc>
          <w:tcPr>
            <w:tcW w:w="26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24F3FF4A" w14:textId="77777777" w:rsidR="00725725" w:rsidRDefault="00725725" w:rsidP="00670DE5">
            <w:pPr>
              <w:spacing w:after="0"/>
            </w:pPr>
            <w:r>
              <w:t>Button</w:t>
            </w:r>
          </w:p>
        </w:tc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3F957467" w14:textId="77777777" w:rsidR="00725725" w:rsidRDefault="00725725" w:rsidP="00670DE5">
            <w:pPr>
              <w:spacing w:after="0"/>
            </w:pPr>
          </w:p>
        </w:tc>
        <w:tc>
          <w:tcPr>
            <w:tcW w:w="39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639F67EF" w14:textId="77777777" w:rsidR="00725725" w:rsidRDefault="00725725" w:rsidP="00670DE5">
            <w:pPr>
              <w:spacing w:after="0"/>
            </w:pPr>
            <w:r>
              <w:t>Cancel create talent wanted and go to home page</w:t>
            </w:r>
          </w:p>
        </w:tc>
      </w:tr>
      <w:tr w:rsidR="00725725" w14:paraId="10E1AFA5" w14:textId="77777777" w:rsidTr="00670DE5">
        <w:trPr>
          <w:trHeight w:val="499"/>
        </w:trPr>
        <w:tc>
          <w:tcPr>
            <w:tcW w:w="10184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7A61B174" w14:textId="77777777" w:rsidR="00725725" w:rsidRDefault="00725725" w:rsidP="00670DE5">
            <w:pPr>
              <w:rPr>
                <w:b/>
                <w:color w:val="000080"/>
              </w:rPr>
            </w:pPr>
            <w:r>
              <w:rPr>
                <w:b/>
                <w:color w:val="000080"/>
              </w:rPr>
              <w:t>Screen Actions</w:t>
            </w:r>
          </w:p>
        </w:tc>
      </w:tr>
      <w:tr w:rsidR="00725725" w14:paraId="691CAC56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3" w:type="dxa"/>
            </w:tcMar>
          </w:tcPr>
          <w:p w14:paraId="3D1C1433" w14:textId="77777777" w:rsidR="00725725" w:rsidRDefault="00725725" w:rsidP="00670DE5">
            <w:pPr>
              <w:spacing w:after="0"/>
              <w:rPr>
                <w:b/>
                <w:color w:val="000080"/>
              </w:rPr>
            </w:pPr>
            <w:r>
              <w:rPr>
                <w:b/>
                <w:color w:val="000080"/>
              </w:rPr>
              <w:t>Action Name</w:t>
            </w:r>
          </w:p>
        </w:tc>
        <w:tc>
          <w:tcPr>
            <w:tcW w:w="402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3" w:type="dxa"/>
            </w:tcMar>
          </w:tcPr>
          <w:p w14:paraId="793FB866" w14:textId="77777777" w:rsidR="00725725" w:rsidRDefault="00725725" w:rsidP="00670DE5">
            <w:pPr>
              <w:spacing w:after="0"/>
              <w:rPr>
                <w:b/>
                <w:color w:val="000080"/>
              </w:rPr>
            </w:pPr>
            <w:r>
              <w:rPr>
                <w:b/>
                <w:color w:val="000080"/>
              </w:rPr>
              <w:t>Description</w:t>
            </w:r>
          </w:p>
        </w:tc>
        <w:tc>
          <w:tcPr>
            <w:tcW w:w="252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3" w:type="dxa"/>
            </w:tcMar>
          </w:tcPr>
          <w:p w14:paraId="1C921306" w14:textId="77777777" w:rsidR="00725725" w:rsidRDefault="00725725" w:rsidP="00670DE5">
            <w:pPr>
              <w:spacing w:after="0"/>
              <w:rPr>
                <w:b/>
                <w:color w:val="000080"/>
              </w:rPr>
            </w:pPr>
            <w:r>
              <w:rPr>
                <w:b/>
                <w:color w:val="000080"/>
              </w:rPr>
              <w:t>Success</w:t>
            </w:r>
          </w:p>
        </w:tc>
        <w:tc>
          <w:tcPr>
            <w:tcW w:w="1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3" w:type="dxa"/>
            </w:tcMar>
          </w:tcPr>
          <w:p w14:paraId="2AF08B4C" w14:textId="77777777" w:rsidR="00725725" w:rsidRDefault="00725725" w:rsidP="00670DE5">
            <w:pPr>
              <w:spacing w:after="0"/>
              <w:rPr>
                <w:b/>
                <w:color w:val="000080"/>
              </w:rPr>
            </w:pPr>
            <w:r>
              <w:rPr>
                <w:b/>
                <w:color w:val="000080"/>
              </w:rPr>
              <w:t>Failure</w:t>
            </w:r>
          </w:p>
        </w:tc>
      </w:tr>
      <w:tr w:rsidR="00725725" w14:paraId="315ABC42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0C0C5542" w14:textId="652B9523" w:rsidR="00725725" w:rsidRDefault="00725725" w:rsidP="00670DE5">
            <w:pPr>
              <w:spacing w:after="0"/>
            </w:pPr>
            <w:r>
              <w:t>Create new</w:t>
            </w:r>
          </w:p>
        </w:tc>
        <w:tc>
          <w:tcPr>
            <w:tcW w:w="402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502F7BAC" w14:textId="77777777" w:rsidR="00725725" w:rsidRDefault="00725725" w:rsidP="00670DE5">
            <w:pPr>
              <w:spacing w:after="0"/>
            </w:pPr>
            <w:r>
              <w:t xml:space="preserve">After fill in all input form and </w:t>
            </w:r>
            <w:proofErr w:type="gramStart"/>
            <w:r>
              <w:t>click</w:t>
            </w:r>
            <w:proofErr w:type="gramEnd"/>
            <w:r>
              <w:t xml:space="preserve"> button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Tuyển</w:t>
            </w:r>
            <w:proofErr w:type="spellEnd"/>
            <w:r>
              <w:t>”.</w:t>
            </w:r>
          </w:p>
        </w:tc>
        <w:tc>
          <w:tcPr>
            <w:tcW w:w="252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48A86640" w14:textId="77777777" w:rsidR="00725725" w:rsidRDefault="00725725" w:rsidP="00670DE5">
            <w:pPr>
              <w:spacing w:after="0"/>
            </w:pPr>
            <w:r>
              <w:rPr>
                <w:rFonts w:cs="Tahoma"/>
              </w:rPr>
              <w:t>Notify create talent wanted success</w:t>
            </w:r>
          </w:p>
        </w:tc>
        <w:tc>
          <w:tcPr>
            <w:tcW w:w="1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42A2AE96" w14:textId="77777777" w:rsidR="00725725" w:rsidRDefault="00725725" w:rsidP="00725725">
            <w:pPr>
              <w:spacing w:after="0"/>
              <w:ind w:firstLine="0"/>
            </w:pPr>
            <w:r>
              <w:t>- notify invalid format when validate fail</w:t>
            </w:r>
          </w:p>
          <w:p w14:paraId="76107E57" w14:textId="77777777" w:rsidR="00725725" w:rsidRDefault="00725725" w:rsidP="00725725">
            <w:pPr>
              <w:spacing w:after="0"/>
              <w:ind w:firstLine="0"/>
            </w:pPr>
            <w:r>
              <w:t>- notify update fail when get internal server error</w:t>
            </w:r>
          </w:p>
          <w:p w14:paraId="71CBC53D" w14:textId="77777777" w:rsidR="00725725" w:rsidRDefault="00725725" w:rsidP="00725725">
            <w:pPr>
              <w:spacing w:after="0"/>
              <w:ind w:firstLine="0"/>
            </w:pPr>
            <w:r>
              <w:t xml:space="preserve">- notify </w:t>
            </w:r>
            <w:proofErr w:type="spellStart"/>
            <w:r>
              <w:t>can not</w:t>
            </w:r>
            <w:proofErr w:type="spellEnd"/>
            <w:r>
              <w:t xml:space="preserve"> create the post right now </w:t>
            </w:r>
          </w:p>
        </w:tc>
      </w:tr>
      <w:tr w:rsidR="00725725" w14:paraId="1AD4D714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00F4F6A3" w14:textId="77777777" w:rsidR="00725725" w:rsidRDefault="00725725" w:rsidP="00670DE5">
            <w:pPr>
              <w:spacing w:after="0"/>
            </w:pP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bỏ</w:t>
            </w:r>
            <w:proofErr w:type="spellEnd"/>
          </w:p>
        </w:tc>
        <w:tc>
          <w:tcPr>
            <w:tcW w:w="402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50A689B4" w14:textId="77777777" w:rsidR="00725725" w:rsidRDefault="00725725" w:rsidP="00670DE5">
            <w:pPr>
              <w:spacing w:after="0"/>
              <w:jc w:val="both"/>
            </w:pPr>
            <w:r>
              <w:t>Cancel create talent wanted and go to home page</w:t>
            </w:r>
          </w:p>
        </w:tc>
        <w:tc>
          <w:tcPr>
            <w:tcW w:w="252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1FFDAAF7" w14:textId="77777777" w:rsidR="00725725" w:rsidRDefault="00725725" w:rsidP="00670DE5">
            <w:pPr>
              <w:spacing w:after="0"/>
            </w:pPr>
            <w:r>
              <w:t>Go to home page</w:t>
            </w:r>
          </w:p>
        </w:tc>
        <w:tc>
          <w:tcPr>
            <w:tcW w:w="1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61948C3C" w14:textId="07FAA421" w:rsidR="00725725" w:rsidRDefault="00725725" w:rsidP="00525BD0">
            <w:pPr>
              <w:spacing w:after="0"/>
              <w:ind w:firstLine="0"/>
            </w:pPr>
          </w:p>
        </w:tc>
      </w:tr>
    </w:tbl>
    <w:p w14:paraId="2946BDFF" w14:textId="77777777" w:rsidR="00715E43" w:rsidRDefault="00715E43" w:rsidP="00715E43">
      <w:pPr>
        <w:pStyle w:val="BodyText"/>
        <w:ind w:firstLine="0"/>
      </w:pPr>
    </w:p>
    <w:p w14:paraId="6549F10D" w14:textId="51A30767" w:rsidR="00EB7CBA" w:rsidRDefault="0091523C" w:rsidP="0091523C">
      <w:pPr>
        <w:pStyle w:val="Heading3"/>
      </w:pPr>
      <w:bookmarkStart w:id="59" w:name="_Toc495870689"/>
      <w:r>
        <w:t>Delete/update talent wanted new</w:t>
      </w:r>
      <w:bookmarkEnd w:id="59"/>
      <w:r w:rsidR="00322F11">
        <w:t>s</w:t>
      </w:r>
    </w:p>
    <w:p w14:paraId="0099DB1C" w14:textId="073503A7" w:rsidR="004B5418" w:rsidRDefault="00746C4F">
      <w:pPr>
        <w:spacing w:before="0" w:after="0"/>
        <w:ind w:firstLine="0"/>
      </w:pPr>
      <w:r>
        <w:rPr>
          <w:noProof/>
          <w:lang w:eastAsia="en-US"/>
        </w:rPr>
        <w:drawing>
          <wp:anchor distT="0" distB="0" distL="0" distR="0" simplePos="0" relativeHeight="251669504" behindDoc="0" locked="0" layoutInCell="1" allowOverlap="1" wp14:anchorId="17D9D26C" wp14:editId="1A6A27EB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5943600" cy="3933190"/>
            <wp:effectExtent l="0" t="0" r="0" b="0"/>
            <wp:wrapSquare wrapText="largest"/>
            <wp:docPr id="49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425F8" w14:textId="77777777" w:rsidR="00746C4F" w:rsidRDefault="00746C4F">
      <w:pPr>
        <w:spacing w:before="0" w:after="0"/>
        <w:ind w:firstLine="0"/>
      </w:pPr>
    </w:p>
    <w:tbl>
      <w:tblPr>
        <w:tblW w:w="10185" w:type="dxa"/>
        <w:tblInd w:w="-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1643"/>
        <w:gridCol w:w="10"/>
        <w:gridCol w:w="2519"/>
        <w:gridCol w:w="1748"/>
        <w:gridCol w:w="523"/>
        <w:gridCol w:w="1835"/>
        <w:gridCol w:w="1907"/>
      </w:tblGrid>
      <w:tr w:rsidR="00421040" w14:paraId="03A218A7" w14:textId="77777777" w:rsidTr="00670DE5">
        <w:tc>
          <w:tcPr>
            <w:tcW w:w="1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3" w:type="dxa"/>
            </w:tcMar>
          </w:tcPr>
          <w:p w14:paraId="050E4A2B" w14:textId="77777777" w:rsidR="00421040" w:rsidRDefault="00421040" w:rsidP="00670DE5">
            <w:pPr>
              <w:spacing w:after="0"/>
            </w:pPr>
            <w:r>
              <w:rPr>
                <w:b/>
                <w:color w:val="000080"/>
              </w:rPr>
              <w:t>Screen</w:t>
            </w:r>
          </w:p>
        </w:tc>
        <w:tc>
          <w:tcPr>
            <w:tcW w:w="8535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104008E6" w14:textId="77777777" w:rsidR="00421040" w:rsidRDefault="00421040" w:rsidP="00670DE5">
            <w:pPr>
              <w:tabs>
                <w:tab w:val="left" w:pos="2640"/>
              </w:tabs>
              <w:spacing w:after="0"/>
            </w:pPr>
            <w:r>
              <w:t>update talent wanted</w:t>
            </w:r>
          </w:p>
        </w:tc>
      </w:tr>
      <w:tr w:rsidR="00421040" w14:paraId="0E2959F8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3" w:type="dxa"/>
            </w:tcMar>
          </w:tcPr>
          <w:p w14:paraId="7C9881E0" w14:textId="77777777" w:rsidR="00421040" w:rsidRDefault="00421040" w:rsidP="00670DE5">
            <w:pPr>
              <w:spacing w:after="0"/>
            </w:pPr>
            <w:r>
              <w:rPr>
                <w:b/>
                <w:color w:val="000080"/>
              </w:rPr>
              <w:t>Description</w:t>
            </w:r>
          </w:p>
        </w:tc>
        <w:tc>
          <w:tcPr>
            <w:tcW w:w="8525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01BB6BF5" w14:textId="77777777" w:rsidR="00421040" w:rsidRDefault="00421040" w:rsidP="00670DE5">
            <w:pPr>
              <w:tabs>
                <w:tab w:val="left" w:pos="2640"/>
              </w:tabs>
              <w:spacing w:after="0"/>
            </w:pPr>
            <w:r>
              <w:rPr>
                <w:rFonts w:cs="Tahoma"/>
              </w:rPr>
              <w:t>update talent wanted</w:t>
            </w:r>
          </w:p>
        </w:tc>
      </w:tr>
      <w:tr w:rsidR="00421040" w14:paraId="0BCC27E9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3" w:type="dxa"/>
            </w:tcMar>
          </w:tcPr>
          <w:p w14:paraId="636D28E7" w14:textId="77777777" w:rsidR="00421040" w:rsidRDefault="00421040" w:rsidP="00670DE5">
            <w:pPr>
              <w:spacing w:after="0"/>
            </w:pPr>
            <w:r>
              <w:rPr>
                <w:b/>
                <w:color w:val="000080"/>
              </w:rPr>
              <w:lastRenderedPageBreak/>
              <w:t>Screen Access</w:t>
            </w:r>
          </w:p>
        </w:tc>
        <w:tc>
          <w:tcPr>
            <w:tcW w:w="8525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6DC72465" w14:textId="77777777" w:rsidR="00421040" w:rsidRDefault="00421040" w:rsidP="00670DE5">
            <w:pPr>
              <w:spacing w:after="0"/>
              <w:rPr>
                <w:rFonts w:cs="Tahoma"/>
              </w:rPr>
            </w:pPr>
          </w:p>
        </w:tc>
      </w:tr>
      <w:tr w:rsidR="00421040" w14:paraId="248DDD6A" w14:textId="77777777" w:rsidTr="00670DE5">
        <w:trPr>
          <w:trHeight w:val="499"/>
        </w:trPr>
        <w:tc>
          <w:tcPr>
            <w:tcW w:w="10184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3223DACE" w14:textId="77777777" w:rsidR="00421040" w:rsidRDefault="00421040" w:rsidP="00670DE5">
            <w:r>
              <w:rPr>
                <w:b/>
                <w:color w:val="000080"/>
              </w:rPr>
              <w:t>Screen Content</w:t>
            </w:r>
          </w:p>
        </w:tc>
      </w:tr>
      <w:tr w:rsidR="00421040" w14:paraId="4CF700B9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3" w:type="dxa"/>
            </w:tcMar>
          </w:tcPr>
          <w:p w14:paraId="7173F768" w14:textId="77777777" w:rsidR="00421040" w:rsidRDefault="00421040" w:rsidP="00670DE5">
            <w:pPr>
              <w:spacing w:after="0"/>
            </w:pPr>
            <w:r>
              <w:rPr>
                <w:b/>
                <w:color w:val="000080"/>
              </w:rPr>
              <w:t>Item</w:t>
            </w:r>
          </w:p>
        </w:tc>
        <w:tc>
          <w:tcPr>
            <w:tcW w:w="26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3" w:type="dxa"/>
            </w:tcMar>
          </w:tcPr>
          <w:p w14:paraId="08E75110" w14:textId="77777777" w:rsidR="00421040" w:rsidRDefault="00421040" w:rsidP="00670DE5">
            <w:pPr>
              <w:spacing w:after="0"/>
            </w:pPr>
            <w:r>
              <w:rPr>
                <w:b/>
                <w:color w:val="000080"/>
              </w:rPr>
              <w:t>Type</w:t>
            </w:r>
          </w:p>
        </w:tc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3" w:type="dxa"/>
            </w:tcMar>
          </w:tcPr>
          <w:p w14:paraId="2D1D8517" w14:textId="77777777" w:rsidR="00421040" w:rsidRDefault="00421040" w:rsidP="00670DE5">
            <w:pPr>
              <w:spacing w:after="0"/>
            </w:pPr>
            <w:r>
              <w:rPr>
                <w:b/>
                <w:color w:val="000080"/>
              </w:rPr>
              <w:t>Data</w:t>
            </w:r>
          </w:p>
        </w:tc>
        <w:tc>
          <w:tcPr>
            <w:tcW w:w="39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3" w:type="dxa"/>
            </w:tcMar>
          </w:tcPr>
          <w:p w14:paraId="6087989F" w14:textId="77777777" w:rsidR="00421040" w:rsidRDefault="00421040" w:rsidP="00670DE5">
            <w:pPr>
              <w:spacing w:after="0"/>
            </w:pPr>
            <w:r>
              <w:rPr>
                <w:b/>
                <w:color w:val="000080"/>
              </w:rPr>
              <w:t>Description</w:t>
            </w:r>
          </w:p>
        </w:tc>
      </w:tr>
      <w:tr w:rsidR="00421040" w14:paraId="77D238B4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3AE3A7CD" w14:textId="77777777" w:rsidR="00421040" w:rsidRDefault="00421040" w:rsidP="00670DE5">
            <w:pPr>
              <w:spacing w:after="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</w:p>
        </w:tc>
        <w:tc>
          <w:tcPr>
            <w:tcW w:w="26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4AA94135" w14:textId="77777777" w:rsidR="00421040" w:rsidRDefault="00421040" w:rsidP="00670DE5">
            <w:pPr>
              <w:spacing w:after="0"/>
            </w:pPr>
            <w:r>
              <w:t>String(10)</w:t>
            </w:r>
          </w:p>
        </w:tc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5A377102" w14:textId="77777777" w:rsidR="00421040" w:rsidRDefault="00421040" w:rsidP="00670DE5">
            <w:pPr>
              <w:spacing w:after="0"/>
            </w:pPr>
            <w:proofErr w:type="spellStart"/>
            <w:r>
              <w:t>start_at</w:t>
            </w:r>
            <w:proofErr w:type="spellEnd"/>
            <w:r>
              <w:t xml:space="preserve"> from DB</w:t>
            </w:r>
          </w:p>
        </w:tc>
        <w:tc>
          <w:tcPr>
            <w:tcW w:w="39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1BF74301" w14:textId="77777777" w:rsidR="00421040" w:rsidRDefault="00421040" w:rsidP="00670DE5">
            <w:pPr>
              <w:spacing w:after="0"/>
            </w:pPr>
            <w:r>
              <w:t>The day start matches</w:t>
            </w:r>
          </w:p>
        </w:tc>
      </w:tr>
      <w:tr w:rsidR="00421040" w14:paraId="2536912C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56D64C32" w14:textId="77777777" w:rsidR="00421040" w:rsidRDefault="00421040" w:rsidP="00670DE5">
            <w:pPr>
              <w:spacing w:after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Đội</w:t>
            </w:r>
            <w:proofErr w:type="spellEnd"/>
          </w:p>
        </w:tc>
        <w:tc>
          <w:tcPr>
            <w:tcW w:w="26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76360F46" w14:textId="77777777" w:rsidR="00421040" w:rsidRDefault="00421040" w:rsidP="00670DE5">
            <w:pPr>
              <w:spacing w:after="0"/>
            </w:pPr>
            <w:r>
              <w:t xml:space="preserve">String(255) </w:t>
            </w:r>
          </w:p>
        </w:tc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12F4ECF7" w14:textId="77777777" w:rsidR="00421040" w:rsidRDefault="00421040" w:rsidP="00670DE5">
            <w:pPr>
              <w:spacing w:after="0"/>
            </w:pPr>
            <w:proofErr w:type="spellStart"/>
            <w:r>
              <w:t>team_name</w:t>
            </w:r>
            <w:proofErr w:type="spellEnd"/>
            <w:r>
              <w:t xml:space="preserve"> from DB</w:t>
            </w:r>
          </w:p>
        </w:tc>
        <w:tc>
          <w:tcPr>
            <w:tcW w:w="39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59336F02" w14:textId="77777777" w:rsidR="00421040" w:rsidRDefault="00421040" w:rsidP="00670DE5">
            <w:pPr>
              <w:spacing w:after="0"/>
            </w:pPr>
            <w:r>
              <w:t>Team name</w:t>
            </w:r>
          </w:p>
        </w:tc>
      </w:tr>
      <w:tr w:rsidR="00421040" w14:paraId="59762FA4" w14:textId="77777777" w:rsidTr="00670DE5">
        <w:tc>
          <w:tcPr>
            <w:tcW w:w="165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396BF89C" w14:textId="77777777" w:rsidR="00421040" w:rsidRDefault="00421040" w:rsidP="00670DE5">
            <w:pPr>
              <w:spacing w:after="0"/>
            </w:pP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tuyển</w:t>
            </w:r>
            <w:proofErr w:type="spellEnd"/>
          </w:p>
        </w:tc>
        <w:tc>
          <w:tcPr>
            <w:tcW w:w="266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7E2D5847" w14:textId="77777777" w:rsidR="00421040" w:rsidRDefault="00421040" w:rsidP="00670DE5">
            <w:pPr>
              <w:spacing w:after="0"/>
            </w:pPr>
            <w:r>
              <w:t>String(255)</w:t>
            </w:r>
          </w:p>
        </w:tc>
        <w:tc>
          <w:tcPr>
            <w:tcW w:w="1890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2CA0934E" w14:textId="77777777" w:rsidR="00421040" w:rsidRDefault="00421040" w:rsidP="00670DE5">
            <w:pPr>
              <w:spacing w:after="0"/>
            </w:pPr>
            <w:r>
              <w:t>Position from DB</w:t>
            </w:r>
          </w:p>
        </w:tc>
        <w:tc>
          <w:tcPr>
            <w:tcW w:w="3974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273FE663" w14:textId="77777777" w:rsidR="00421040" w:rsidRDefault="00421040" w:rsidP="00670DE5">
            <w:pPr>
              <w:spacing w:after="0"/>
            </w:pPr>
            <w:r>
              <w:t>Position wanted</w:t>
            </w:r>
          </w:p>
        </w:tc>
      </w:tr>
      <w:tr w:rsidR="00421040" w14:paraId="61BB0F66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260E91F4" w14:textId="77777777" w:rsidR="00421040" w:rsidRDefault="00421040" w:rsidP="00670DE5">
            <w:pPr>
              <w:spacing w:after="0"/>
            </w:pP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đấu</w:t>
            </w:r>
            <w:proofErr w:type="spellEnd"/>
          </w:p>
        </w:tc>
        <w:tc>
          <w:tcPr>
            <w:tcW w:w="26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1801FC49" w14:textId="77777777" w:rsidR="00421040" w:rsidRDefault="00421040" w:rsidP="00670DE5">
            <w:pPr>
              <w:spacing w:after="0"/>
            </w:pPr>
            <w:r>
              <w:t>String(255)</w:t>
            </w:r>
          </w:p>
        </w:tc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1F382A4E" w14:textId="77777777" w:rsidR="00421040" w:rsidRDefault="00421040" w:rsidP="00670DE5">
            <w:pPr>
              <w:spacing w:after="0"/>
            </w:pPr>
            <w:proofErr w:type="spellStart"/>
            <w:r>
              <w:t>tournament_name</w:t>
            </w:r>
            <w:proofErr w:type="spellEnd"/>
            <w:r>
              <w:t xml:space="preserve"> from DB</w:t>
            </w:r>
          </w:p>
        </w:tc>
        <w:tc>
          <w:tcPr>
            <w:tcW w:w="39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48BBA523" w14:textId="77777777" w:rsidR="00421040" w:rsidRDefault="00421040" w:rsidP="00670DE5">
            <w:pPr>
              <w:spacing w:after="0"/>
            </w:pPr>
            <w:r>
              <w:t>Tournament Name</w:t>
            </w:r>
          </w:p>
        </w:tc>
      </w:tr>
      <w:tr w:rsidR="00421040" w14:paraId="4E34782B" w14:textId="77777777" w:rsidTr="00670DE5">
        <w:tc>
          <w:tcPr>
            <w:tcW w:w="165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604A942B" w14:textId="77777777" w:rsidR="00421040" w:rsidRDefault="00421040" w:rsidP="00670DE5">
            <w:pPr>
              <w:spacing w:after="0"/>
            </w:pPr>
            <w:r>
              <w:t xml:space="preserve">Chi </w:t>
            </w:r>
            <w:proofErr w:type="spellStart"/>
            <w:r>
              <w:t>tiết</w:t>
            </w:r>
            <w:proofErr w:type="spellEnd"/>
          </w:p>
        </w:tc>
        <w:tc>
          <w:tcPr>
            <w:tcW w:w="266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282326D7" w14:textId="77777777" w:rsidR="00421040" w:rsidRDefault="00421040" w:rsidP="00670DE5">
            <w:pPr>
              <w:spacing w:after="0"/>
            </w:pPr>
            <w:r>
              <w:t>text</w:t>
            </w:r>
          </w:p>
        </w:tc>
        <w:tc>
          <w:tcPr>
            <w:tcW w:w="1890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6795CB30" w14:textId="77777777" w:rsidR="00421040" w:rsidRDefault="00421040" w:rsidP="00670DE5">
            <w:pPr>
              <w:spacing w:after="0"/>
            </w:pPr>
            <w:r>
              <w:t>Description from DB</w:t>
            </w:r>
          </w:p>
        </w:tc>
        <w:tc>
          <w:tcPr>
            <w:tcW w:w="3974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78A0DC68" w14:textId="77777777" w:rsidR="00421040" w:rsidRDefault="00421040" w:rsidP="00670DE5">
            <w:pPr>
              <w:spacing w:after="0"/>
            </w:pPr>
            <w:r>
              <w:t>Description, content of the talent wanted</w:t>
            </w:r>
          </w:p>
        </w:tc>
      </w:tr>
      <w:tr w:rsidR="00421040" w14:paraId="1C63FE6E" w14:textId="77777777" w:rsidTr="00670DE5">
        <w:tc>
          <w:tcPr>
            <w:tcW w:w="165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4DF2E329" w14:textId="77777777" w:rsidR="00421040" w:rsidRDefault="00421040" w:rsidP="00670DE5">
            <w:pPr>
              <w:spacing w:after="0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  <w:tc>
          <w:tcPr>
            <w:tcW w:w="266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7A01780E" w14:textId="77777777" w:rsidR="00421040" w:rsidRDefault="00421040" w:rsidP="00670DE5">
            <w:pPr>
              <w:spacing w:after="0"/>
            </w:pPr>
            <w:r>
              <w:t>Button</w:t>
            </w:r>
          </w:p>
        </w:tc>
        <w:tc>
          <w:tcPr>
            <w:tcW w:w="1890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25679AF6" w14:textId="77777777" w:rsidR="00421040" w:rsidRDefault="00421040" w:rsidP="00670DE5">
            <w:pPr>
              <w:spacing w:after="0"/>
            </w:pPr>
          </w:p>
        </w:tc>
        <w:tc>
          <w:tcPr>
            <w:tcW w:w="3974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12B09C2C" w14:textId="77777777" w:rsidR="00421040" w:rsidRDefault="00421040" w:rsidP="00670DE5">
            <w:pPr>
              <w:spacing w:after="0"/>
            </w:pPr>
            <w:r>
              <w:t>Accept the changes and public the talent wanted</w:t>
            </w:r>
          </w:p>
        </w:tc>
      </w:tr>
      <w:tr w:rsidR="00421040" w14:paraId="04FFE36C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43248F83" w14:textId="77777777" w:rsidR="00421040" w:rsidRDefault="00421040" w:rsidP="00670DE5">
            <w:pPr>
              <w:spacing w:after="0"/>
            </w:pPr>
            <w:proofErr w:type="spellStart"/>
            <w:r>
              <w:t>Xóa</w:t>
            </w:r>
            <w:proofErr w:type="spellEnd"/>
            <w:r>
              <w:t xml:space="preserve"> tin</w:t>
            </w:r>
          </w:p>
        </w:tc>
        <w:tc>
          <w:tcPr>
            <w:tcW w:w="26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6CA26E5A" w14:textId="77777777" w:rsidR="00421040" w:rsidRDefault="00421040" w:rsidP="00670DE5">
            <w:pPr>
              <w:spacing w:after="0"/>
            </w:pPr>
            <w:r>
              <w:t>Button</w:t>
            </w:r>
          </w:p>
        </w:tc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2E7063C3" w14:textId="77777777" w:rsidR="00421040" w:rsidRDefault="00421040" w:rsidP="00670DE5">
            <w:pPr>
              <w:spacing w:after="0"/>
            </w:pPr>
          </w:p>
        </w:tc>
        <w:tc>
          <w:tcPr>
            <w:tcW w:w="39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28B00D6D" w14:textId="77777777" w:rsidR="00421040" w:rsidRDefault="00421040" w:rsidP="00670DE5">
            <w:pPr>
              <w:spacing w:after="0"/>
            </w:pPr>
            <w:r>
              <w:t>Delete the talent wanted post</w:t>
            </w:r>
          </w:p>
        </w:tc>
      </w:tr>
      <w:tr w:rsidR="00421040" w14:paraId="6657C1D4" w14:textId="77777777" w:rsidTr="00670DE5">
        <w:tc>
          <w:tcPr>
            <w:tcW w:w="165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67C44B06" w14:textId="77777777" w:rsidR="00421040" w:rsidRDefault="00421040" w:rsidP="00670DE5">
            <w:pPr>
              <w:spacing w:after="0"/>
            </w:pP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bỏ</w:t>
            </w:r>
            <w:proofErr w:type="spellEnd"/>
          </w:p>
        </w:tc>
        <w:tc>
          <w:tcPr>
            <w:tcW w:w="266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707F0622" w14:textId="77777777" w:rsidR="00421040" w:rsidRDefault="00421040" w:rsidP="00670DE5">
            <w:pPr>
              <w:spacing w:after="0"/>
            </w:pPr>
            <w:r>
              <w:t>Button</w:t>
            </w:r>
          </w:p>
        </w:tc>
        <w:tc>
          <w:tcPr>
            <w:tcW w:w="1890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541B4834" w14:textId="77777777" w:rsidR="00421040" w:rsidRDefault="00421040" w:rsidP="00670DE5">
            <w:pPr>
              <w:spacing w:after="0"/>
            </w:pPr>
          </w:p>
        </w:tc>
        <w:tc>
          <w:tcPr>
            <w:tcW w:w="3974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35ADC47D" w14:textId="77777777" w:rsidR="00421040" w:rsidRDefault="00421040" w:rsidP="00670DE5">
            <w:pPr>
              <w:spacing w:after="0"/>
            </w:pPr>
            <w:r>
              <w:t>Undo changes, cancel update talent wanted and go to home page</w:t>
            </w:r>
          </w:p>
        </w:tc>
      </w:tr>
      <w:tr w:rsidR="00421040" w14:paraId="41DADCF3" w14:textId="77777777" w:rsidTr="00670DE5">
        <w:trPr>
          <w:trHeight w:val="499"/>
        </w:trPr>
        <w:tc>
          <w:tcPr>
            <w:tcW w:w="10184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4FB3DAB9" w14:textId="77777777" w:rsidR="00421040" w:rsidRDefault="00421040" w:rsidP="00670DE5">
            <w:r>
              <w:rPr>
                <w:b/>
                <w:color w:val="000080"/>
              </w:rPr>
              <w:t>Screen Actions</w:t>
            </w:r>
          </w:p>
        </w:tc>
      </w:tr>
      <w:tr w:rsidR="00421040" w14:paraId="2F2E9045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3" w:type="dxa"/>
            </w:tcMar>
          </w:tcPr>
          <w:p w14:paraId="045B25C8" w14:textId="77777777" w:rsidR="00421040" w:rsidRDefault="00421040" w:rsidP="00670DE5">
            <w:pPr>
              <w:spacing w:after="0"/>
            </w:pPr>
            <w:r>
              <w:rPr>
                <w:b/>
                <w:color w:val="000080"/>
              </w:rPr>
              <w:t>Action Name</w:t>
            </w:r>
          </w:p>
        </w:tc>
        <w:tc>
          <w:tcPr>
            <w:tcW w:w="402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3" w:type="dxa"/>
            </w:tcMar>
          </w:tcPr>
          <w:p w14:paraId="37C5126B" w14:textId="77777777" w:rsidR="00421040" w:rsidRDefault="00421040" w:rsidP="00670DE5">
            <w:pPr>
              <w:spacing w:after="0"/>
            </w:pPr>
            <w:r>
              <w:rPr>
                <w:b/>
                <w:color w:val="000080"/>
              </w:rPr>
              <w:t>Description</w:t>
            </w:r>
          </w:p>
        </w:tc>
        <w:tc>
          <w:tcPr>
            <w:tcW w:w="252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3" w:type="dxa"/>
            </w:tcMar>
          </w:tcPr>
          <w:p w14:paraId="1E606585" w14:textId="77777777" w:rsidR="00421040" w:rsidRDefault="00421040" w:rsidP="00670DE5">
            <w:pPr>
              <w:spacing w:after="0"/>
            </w:pPr>
            <w:r>
              <w:rPr>
                <w:b/>
                <w:color w:val="000080"/>
              </w:rPr>
              <w:t>Success</w:t>
            </w:r>
          </w:p>
        </w:tc>
        <w:tc>
          <w:tcPr>
            <w:tcW w:w="1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FFCC"/>
            <w:tcMar>
              <w:left w:w="103" w:type="dxa"/>
            </w:tcMar>
          </w:tcPr>
          <w:p w14:paraId="73236034" w14:textId="77777777" w:rsidR="00421040" w:rsidRDefault="00421040" w:rsidP="00670DE5">
            <w:pPr>
              <w:spacing w:after="0"/>
            </w:pPr>
            <w:r>
              <w:rPr>
                <w:b/>
                <w:color w:val="000080"/>
              </w:rPr>
              <w:t>Failure</w:t>
            </w:r>
          </w:p>
        </w:tc>
      </w:tr>
      <w:tr w:rsidR="00421040" w14:paraId="173EEFD2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286177C4" w14:textId="55AD2C74" w:rsidR="00421040" w:rsidRDefault="00A05E4D" w:rsidP="00670DE5">
            <w:pPr>
              <w:spacing w:after="0"/>
            </w:pPr>
            <w:r>
              <w:t>Update</w:t>
            </w:r>
          </w:p>
        </w:tc>
        <w:tc>
          <w:tcPr>
            <w:tcW w:w="402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3E3C65BB" w14:textId="77777777" w:rsidR="00421040" w:rsidRDefault="00421040" w:rsidP="00670DE5">
            <w:pPr>
              <w:spacing w:after="0"/>
            </w:pPr>
            <w:r>
              <w:t>After changes at least 1 field of the form, click button “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>”.</w:t>
            </w:r>
          </w:p>
        </w:tc>
        <w:tc>
          <w:tcPr>
            <w:tcW w:w="252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2E17945F" w14:textId="77777777" w:rsidR="00421040" w:rsidRDefault="00421040" w:rsidP="00670DE5">
            <w:pPr>
              <w:spacing w:after="0"/>
            </w:pPr>
            <w:r>
              <w:rPr>
                <w:rFonts w:cs="Tahoma"/>
              </w:rPr>
              <w:t xml:space="preserve">Notify update success and go to </w:t>
            </w:r>
            <w:proofErr w:type="spellStart"/>
            <w:r>
              <w:rPr>
                <w:rFonts w:cs="Tahoma"/>
              </w:rPr>
              <w:t>hom</w:t>
            </w:r>
            <w:proofErr w:type="spellEnd"/>
            <w:r>
              <w:rPr>
                <w:rFonts w:cs="Tahoma"/>
              </w:rPr>
              <w:t xml:space="preserve"> page</w:t>
            </w:r>
          </w:p>
        </w:tc>
        <w:tc>
          <w:tcPr>
            <w:tcW w:w="1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7B254115" w14:textId="77777777" w:rsidR="00421040" w:rsidRDefault="00421040" w:rsidP="00A05E4D">
            <w:pPr>
              <w:spacing w:after="0"/>
              <w:ind w:firstLine="0"/>
            </w:pPr>
            <w:r>
              <w:t>- notify invalid input format when validate fail</w:t>
            </w:r>
          </w:p>
          <w:p w14:paraId="5F3EC933" w14:textId="77777777" w:rsidR="00421040" w:rsidRDefault="00421040" w:rsidP="00A05E4D">
            <w:pPr>
              <w:spacing w:after="0"/>
              <w:ind w:firstLine="0"/>
            </w:pPr>
            <w:r>
              <w:t>- notify update fail when get internal server error</w:t>
            </w:r>
          </w:p>
          <w:p w14:paraId="06B98C10" w14:textId="77777777" w:rsidR="00421040" w:rsidRDefault="00421040" w:rsidP="00A05E4D">
            <w:pPr>
              <w:spacing w:after="0"/>
              <w:ind w:firstLine="0"/>
            </w:pPr>
            <w:r>
              <w:t xml:space="preserve">- notify </w:t>
            </w:r>
            <w:proofErr w:type="spellStart"/>
            <w:r>
              <w:t>can not</w:t>
            </w:r>
            <w:proofErr w:type="spellEnd"/>
            <w:r>
              <w:t xml:space="preserve"> update right now </w:t>
            </w:r>
          </w:p>
        </w:tc>
      </w:tr>
      <w:tr w:rsidR="00421040" w14:paraId="7BEA4E57" w14:textId="77777777" w:rsidTr="00670DE5">
        <w:tc>
          <w:tcPr>
            <w:tcW w:w="16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648312FE" w14:textId="34A6145A" w:rsidR="00421040" w:rsidRDefault="003D487B" w:rsidP="00670DE5">
            <w:pPr>
              <w:spacing w:after="0"/>
            </w:pPr>
            <w:bookmarkStart w:id="60" w:name="__DdeLink__977_921137025"/>
            <w:bookmarkEnd w:id="60"/>
            <w:r>
              <w:t>Delete</w:t>
            </w:r>
          </w:p>
        </w:tc>
        <w:tc>
          <w:tcPr>
            <w:tcW w:w="402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137C93F6" w14:textId="77777777" w:rsidR="00421040" w:rsidRDefault="00421040" w:rsidP="00670DE5">
            <w:pPr>
              <w:spacing w:after="0"/>
              <w:jc w:val="both"/>
            </w:pPr>
            <w:r>
              <w:t>Click button “</w:t>
            </w:r>
            <w:proofErr w:type="spellStart"/>
            <w:r>
              <w:t>Xóa</w:t>
            </w:r>
            <w:proofErr w:type="spellEnd"/>
            <w:r>
              <w:t xml:space="preserve"> tin”</w:t>
            </w:r>
          </w:p>
        </w:tc>
        <w:tc>
          <w:tcPr>
            <w:tcW w:w="252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2D44F73F" w14:textId="77777777" w:rsidR="00421040" w:rsidRDefault="00421040" w:rsidP="00670DE5">
            <w:pPr>
              <w:spacing w:after="0"/>
            </w:pPr>
            <w:r>
              <w:t>Notify delete post success</w:t>
            </w:r>
          </w:p>
        </w:tc>
        <w:tc>
          <w:tcPr>
            <w:tcW w:w="1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49CDEC2D" w14:textId="77777777" w:rsidR="00421040" w:rsidRDefault="00421040" w:rsidP="003D487B">
            <w:pPr>
              <w:spacing w:after="0"/>
              <w:ind w:firstLine="0"/>
            </w:pPr>
            <w:r>
              <w:t>- notify delete fail when get internal server error</w:t>
            </w:r>
          </w:p>
        </w:tc>
      </w:tr>
      <w:tr w:rsidR="00421040" w14:paraId="0496C2D2" w14:textId="77777777" w:rsidTr="00670DE5">
        <w:tc>
          <w:tcPr>
            <w:tcW w:w="165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66CC5132" w14:textId="77777777" w:rsidR="00421040" w:rsidRDefault="00421040" w:rsidP="00670DE5">
            <w:pPr>
              <w:spacing w:after="0"/>
            </w:pP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bỏ</w:t>
            </w:r>
            <w:proofErr w:type="spellEnd"/>
          </w:p>
        </w:tc>
        <w:tc>
          <w:tcPr>
            <w:tcW w:w="4028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4753D317" w14:textId="77777777" w:rsidR="00421040" w:rsidRDefault="00421040" w:rsidP="00670DE5">
            <w:pPr>
              <w:spacing w:after="0"/>
              <w:jc w:val="both"/>
            </w:pPr>
            <w:r>
              <w:t>Cancel update talent wanted</w:t>
            </w:r>
          </w:p>
        </w:tc>
        <w:tc>
          <w:tcPr>
            <w:tcW w:w="2520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75D5F0B8" w14:textId="77777777" w:rsidR="00421040" w:rsidRDefault="00421040" w:rsidP="00670DE5">
            <w:pPr>
              <w:spacing w:after="0"/>
            </w:pPr>
            <w:r>
              <w:t>Go to home page</w:t>
            </w:r>
          </w:p>
        </w:tc>
        <w:tc>
          <w:tcPr>
            <w:tcW w:w="197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2B80BB1B" w14:textId="62678866" w:rsidR="00421040" w:rsidRDefault="00421040" w:rsidP="003D487B">
            <w:pPr>
              <w:spacing w:after="0"/>
              <w:ind w:firstLine="0"/>
            </w:pPr>
          </w:p>
        </w:tc>
      </w:tr>
    </w:tbl>
    <w:p w14:paraId="39C9BAF6" w14:textId="591B4BBA" w:rsidR="0091523C" w:rsidRDefault="0091523C">
      <w:pPr>
        <w:spacing w:before="0" w:after="0"/>
        <w:ind w:firstLine="0"/>
      </w:pPr>
    </w:p>
    <w:p w14:paraId="660A372A" w14:textId="77777777" w:rsidR="00272BE7" w:rsidRDefault="00272BE7">
      <w:pPr>
        <w:spacing w:before="0" w:after="0"/>
        <w:ind w:firstLine="0"/>
        <w:rPr>
          <w:rFonts w:cs="Arial"/>
          <w:b/>
          <w:bCs/>
          <w:caps/>
          <w:kern w:val="28"/>
          <w:sz w:val="32"/>
          <w:szCs w:val="32"/>
        </w:rPr>
      </w:pPr>
    </w:p>
    <w:p w14:paraId="30F344BD" w14:textId="2D309AEB" w:rsidR="00272BE7" w:rsidRDefault="00272BE7" w:rsidP="00272BE7">
      <w:pPr>
        <w:pStyle w:val="Heading1"/>
      </w:pPr>
      <w:bookmarkStart w:id="61" w:name="_Toc495870567"/>
      <w:bookmarkStart w:id="62" w:name="_Toc495870690"/>
      <w:r>
        <w:t>Other requirements</w:t>
      </w:r>
      <w:bookmarkEnd w:id="61"/>
      <w:bookmarkEnd w:id="62"/>
    </w:p>
    <w:p w14:paraId="23756320" w14:textId="06BB293A" w:rsidR="00272BE7" w:rsidRDefault="00272BE7" w:rsidP="00272BE7">
      <w:pPr>
        <w:pStyle w:val="Heading2"/>
      </w:pPr>
      <w:bookmarkStart w:id="63" w:name="_Toc495870568"/>
      <w:bookmarkStart w:id="64" w:name="_Toc495870691"/>
      <w:r>
        <w:t>Usability requirements</w:t>
      </w:r>
      <w:bookmarkEnd w:id="63"/>
      <w:bookmarkEnd w:id="64"/>
    </w:p>
    <w:p w14:paraId="28ED2BA4" w14:textId="6F1B7DDD" w:rsidR="00272BE7" w:rsidRDefault="00272BE7" w:rsidP="00272BE7">
      <w:pPr>
        <w:pStyle w:val="BodyText"/>
        <w:ind w:firstLine="720"/>
      </w:pPr>
      <w:r>
        <w:t>Very important for the product will be the usability, can be connected and display in any devices with a web browser.</w:t>
      </w:r>
    </w:p>
    <w:p w14:paraId="2DCEBC53" w14:textId="6031A21C" w:rsidR="00272BE7" w:rsidRDefault="00272BE7" w:rsidP="00272BE7">
      <w:pPr>
        <w:pStyle w:val="BodyText"/>
        <w:ind w:firstLine="0"/>
      </w:pPr>
      <w:r>
        <w:tab/>
        <w:t>A secondary aspect is the look &amp; feel of the application</w:t>
      </w:r>
    </w:p>
    <w:p w14:paraId="2DAFFB7C" w14:textId="2EE4D099" w:rsidR="00272BE7" w:rsidRDefault="00272BE7" w:rsidP="00272BE7">
      <w:pPr>
        <w:pStyle w:val="Heading2"/>
      </w:pPr>
      <w:bookmarkStart w:id="65" w:name="_Toc495870569"/>
      <w:bookmarkStart w:id="66" w:name="_Toc495870692"/>
      <w:r>
        <w:lastRenderedPageBreak/>
        <w:t>Security requirement</w:t>
      </w:r>
      <w:bookmarkEnd w:id="65"/>
      <w:bookmarkEnd w:id="66"/>
    </w:p>
    <w:p w14:paraId="4DB25DF3" w14:textId="5F66E232" w:rsidR="00F35941" w:rsidRDefault="00F35941" w:rsidP="00F35941">
      <w:pPr>
        <w:pStyle w:val="BodyText"/>
        <w:ind w:left="360"/>
      </w:pPr>
      <w:r>
        <w:t>Web API part must be secure and have fully role management.</w:t>
      </w:r>
    </w:p>
    <w:p w14:paraId="4ECB1163" w14:textId="22F10A3A" w:rsidR="00F35941" w:rsidRPr="00F35941" w:rsidRDefault="00F35941" w:rsidP="00F35941">
      <w:pPr>
        <w:pStyle w:val="BodyText"/>
        <w:ind w:left="360"/>
      </w:pPr>
      <w:r>
        <w:t>Admin can manage all matches/tournaments. User can only manage matches/tournaments that they created</w:t>
      </w:r>
    </w:p>
    <w:sectPr w:rsidR="00F35941" w:rsidRPr="00F35941" w:rsidSect="0065584D">
      <w:headerReference w:type="default" r:id="rId30"/>
      <w:footerReference w:type="default" r:id="rId31"/>
      <w:pgSz w:w="11907" w:h="16840" w:code="9"/>
      <w:pgMar w:top="1260" w:right="1134" w:bottom="1701" w:left="1260" w:header="576" w:footer="687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F86FF4" w14:textId="77777777" w:rsidR="0076715C" w:rsidRDefault="0076715C">
      <w:r>
        <w:separator/>
      </w:r>
    </w:p>
  </w:endnote>
  <w:endnote w:type="continuationSeparator" w:id="0">
    <w:p w14:paraId="2129D9D7" w14:textId="77777777" w:rsidR="0076715C" w:rsidRDefault="00767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841160" w14:textId="52CAF78C" w:rsidR="00D73DC6" w:rsidRDefault="00D73DC6">
    <w:pPr>
      <w:pStyle w:val="Footer"/>
      <w:jc w:val="center"/>
    </w:pPr>
  </w:p>
  <w:p w14:paraId="7924D67F" w14:textId="77777777" w:rsidR="00D73DC6" w:rsidRDefault="00D73DC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247440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27B708" w14:textId="292472C0" w:rsidR="0065584D" w:rsidRDefault="0065584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06155DB" w14:textId="77777777" w:rsidR="0065584D" w:rsidRDefault="0065584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298532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6C1685" w14:textId="1CB6863A" w:rsidR="00D73DC6" w:rsidRDefault="00D73DC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45035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71A8E6BF" w14:textId="77777777" w:rsidR="00D73DC6" w:rsidRDefault="00D73DC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CD684F" w14:textId="77777777" w:rsidR="0076715C" w:rsidRDefault="0076715C">
      <w:r>
        <w:separator/>
      </w:r>
    </w:p>
  </w:footnote>
  <w:footnote w:type="continuationSeparator" w:id="0">
    <w:p w14:paraId="1845BA77" w14:textId="77777777" w:rsidR="0076715C" w:rsidRDefault="0076715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F6D076" w14:textId="326E16B0" w:rsidR="002C4F95" w:rsidRDefault="002C4F95" w:rsidP="002C4F95">
    <w:pPr>
      <w:pStyle w:val="Header"/>
      <w:ind w:firstLine="0"/>
      <w:rPr>
        <w:b/>
        <w:sz w:val="20"/>
      </w:rPr>
    </w:pPr>
    <w:r w:rsidRPr="002C4F95">
      <w:rPr>
        <w:b/>
        <w:sz w:val="20"/>
      </w:rPr>
      <w:t>SPORT SOCIAL NETWORK</w:t>
    </w:r>
  </w:p>
  <w:p w14:paraId="446928B7" w14:textId="56FD6246" w:rsidR="000C22FF" w:rsidRPr="002C4F95" w:rsidRDefault="000C22FF" w:rsidP="002C4F95">
    <w:pPr>
      <w:pStyle w:val="Header"/>
      <w:ind w:firstLine="0"/>
      <w:rPr>
        <w:b/>
        <w:sz w:val="20"/>
      </w:rPr>
    </w:pPr>
    <w:r>
      <w:rPr>
        <w:b/>
        <w:noProof/>
        <w:sz w:val="20"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1B0044D" wp14:editId="29422BF3">
              <wp:simplePos x="0" y="0"/>
              <wp:positionH relativeFrom="margin">
                <wp:align>left</wp:align>
              </wp:positionH>
              <wp:positionV relativeFrom="paragraph">
                <wp:posOffset>82550</wp:posOffset>
              </wp:positionV>
              <wp:extent cx="5991225" cy="18606"/>
              <wp:effectExtent l="0" t="0" r="28575" b="19685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91225" cy="18606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w16se="http://schemas.microsoft.com/office/word/2015/wordml/symex">
          <w:pict>
            <v:line w14:anchorId="7F87AA55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6.5pt" to="471.7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" strokecolor="black [3040]" strokeweight="1.5pt">
              <w10:wrap anchorx="margin"/>
            </v:line>
          </w:pict>
        </mc:Fallback>
      </mc:AlternateContent>
    </w:r>
  </w:p>
  <w:p w14:paraId="71B6FF63" w14:textId="762D84C6" w:rsidR="00D73DC6" w:rsidRDefault="00D73DC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750AD4"/>
    <w:multiLevelType w:val="multilevel"/>
    <w:tmpl w:val="3FF27AE0"/>
    <w:lvl w:ilvl="0">
      <w:start w:val="1"/>
      <w:numFmt w:val="decimal"/>
      <w:pStyle w:val="Heading1"/>
      <w:lvlText w:val="%1"/>
      <w:lvlJc w:val="left"/>
      <w:pPr>
        <w:tabs>
          <w:tab w:val="num" w:pos="964"/>
        </w:tabs>
        <w:ind w:left="964" w:hanging="96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964"/>
        </w:tabs>
        <w:ind w:left="964" w:hanging="964"/>
      </w:pPr>
      <w:rPr>
        <w:rFonts w:hint="default"/>
        <w:color w:val="000000" w:themeColor="text1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964"/>
        </w:tabs>
        <w:ind w:left="964" w:hanging="96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774"/>
        </w:tabs>
        <w:ind w:left="1774" w:hanging="9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964"/>
        </w:tabs>
        <w:ind w:left="964" w:hanging="964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136A0D53"/>
    <w:multiLevelType w:val="hybridMultilevel"/>
    <w:tmpl w:val="B6708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36E17"/>
    <w:multiLevelType w:val="multilevel"/>
    <w:tmpl w:val="0413001D"/>
    <w:name w:val="Siouxnummering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 w15:restartNumberingAfterBreak="0">
    <w:nsid w:val="14A06CAE"/>
    <w:multiLevelType w:val="multilevel"/>
    <w:tmpl w:val="71F66F70"/>
    <w:name w:val="Siouxnummering"/>
    <w:lvl w:ilvl="0">
      <w:start w:val="1"/>
      <w:numFmt w:val="decimal"/>
      <w:pStyle w:val="ListNumber"/>
      <w:lvlText w:val="%1"/>
      <w:lvlJc w:val="left"/>
      <w:pPr>
        <w:tabs>
          <w:tab w:val="num" w:pos="431"/>
        </w:tabs>
        <w:ind w:left="431" w:hanging="431"/>
      </w:pPr>
      <w:rPr>
        <w:rFonts w:hint="default"/>
      </w:rPr>
    </w:lvl>
    <w:lvl w:ilvl="1">
      <w:start w:val="1"/>
      <w:numFmt w:val="decimal"/>
      <w:pStyle w:val="ListNumbe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ListNumber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ListNumber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ListNumbe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1B9969E5"/>
    <w:multiLevelType w:val="hybridMultilevel"/>
    <w:tmpl w:val="9A8203F8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5" w15:restartNumberingAfterBreak="0">
    <w:nsid w:val="220135A8"/>
    <w:multiLevelType w:val="hybridMultilevel"/>
    <w:tmpl w:val="564408F0"/>
    <w:lvl w:ilvl="0" w:tplc="76BEDD6E">
      <w:start w:val="25"/>
      <w:numFmt w:val="bullet"/>
      <w:lvlText w:val="-"/>
      <w:lvlJc w:val="left"/>
      <w:pPr>
        <w:ind w:left="1080" w:hanging="360"/>
      </w:pPr>
      <w:rPr>
        <w:rFonts w:ascii="Calibri" w:eastAsia="Times New Roman" w:hAnsi="Calibri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3D71E27"/>
    <w:multiLevelType w:val="hybridMultilevel"/>
    <w:tmpl w:val="D174D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5C44A7"/>
    <w:multiLevelType w:val="hybridMultilevel"/>
    <w:tmpl w:val="FCECAE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39769A3"/>
    <w:multiLevelType w:val="hybridMultilevel"/>
    <w:tmpl w:val="9A7C1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FC1021"/>
    <w:multiLevelType w:val="hybridMultilevel"/>
    <w:tmpl w:val="EF88FEDA"/>
    <w:lvl w:ilvl="0" w:tplc="0413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0C0260"/>
    <w:multiLevelType w:val="hybridMultilevel"/>
    <w:tmpl w:val="7A3603A4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1" w15:restartNumberingAfterBreak="0">
    <w:nsid w:val="3B8E63DA"/>
    <w:multiLevelType w:val="multilevel"/>
    <w:tmpl w:val="5AB2BFFE"/>
    <w:name w:val="Bullets"/>
    <w:lvl w:ilvl="0">
      <w:start w:val="1"/>
      <w:numFmt w:val="bullet"/>
      <w:pStyle w:val="ListBullet"/>
      <w:lvlText w:val="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</w:rPr>
    </w:lvl>
    <w:lvl w:ilvl="1">
      <w:start w:val="1"/>
      <w:numFmt w:val="bullet"/>
      <w:pStyle w:val="ListBullet2"/>
      <w:lvlText w:val=""/>
      <w:lvlJc w:val="left"/>
      <w:pPr>
        <w:tabs>
          <w:tab w:val="num" w:pos="567"/>
        </w:tabs>
        <w:ind w:left="567" w:hanging="283"/>
      </w:pPr>
      <w:rPr>
        <w:rFonts w:ascii="Wingdings" w:hAnsi="Wingdings" w:hint="default"/>
      </w:rPr>
    </w:lvl>
    <w:lvl w:ilvl="2">
      <w:start w:val="1"/>
      <w:numFmt w:val="bullet"/>
      <w:pStyle w:val="ListBullet3"/>
      <w:lvlText w:val=""/>
      <w:lvlJc w:val="left"/>
      <w:pPr>
        <w:tabs>
          <w:tab w:val="num" w:pos="851"/>
        </w:tabs>
        <w:ind w:left="851" w:hanging="284"/>
      </w:pPr>
      <w:rPr>
        <w:rFonts w:ascii="Wingdings" w:hAnsi="Wingdings" w:hint="default"/>
      </w:rPr>
    </w:lvl>
    <w:lvl w:ilvl="3">
      <w:start w:val="1"/>
      <w:numFmt w:val="bullet"/>
      <w:pStyle w:val="ListBullet4"/>
      <w:lvlText w:val=""/>
      <w:lvlJc w:val="left"/>
      <w:pPr>
        <w:tabs>
          <w:tab w:val="num" w:pos="1134"/>
        </w:tabs>
        <w:ind w:left="1134" w:hanging="283"/>
      </w:pPr>
      <w:rPr>
        <w:rFonts w:ascii="Wingdings" w:hAnsi="Wingdings" w:hint="default"/>
      </w:rPr>
    </w:lvl>
    <w:lvl w:ilvl="4">
      <w:start w:val="1"/>
      <w:numFmt w:val="bullet"/>
      <w:pStyle w:val="ListBullet5"/>
      <w:lvlText w:val=""/>
      <w:lvlJc w:val="left"/>
      <w:pPr>
        <w:tabs>
          <w:tab w:val="num" w:pos="1418"/>
        </w:tabs>
        <w:ind w:left="1418" w:hanging="284"/>
      </w:pPr>
      <w:rPr>
        <w:rFonts w:ascii="Wingdings" w:hAnsi="Wingdings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50145713"/>
    <w:multiLevelType w:val="hybridMultilevel"/>
    <w:tmpl w:val="DFF0B410"/>
    <w:lvl w:ilvl="0" w:tplc="4BBAAE08">
      <w:numFmt w:val="bullet"/>
      <w:lvlText w:val="-"/>
      <w:lvlJc w:val="left"/>
      <w:pPr>
        <w:ind w:left="936" w:hanging="360"/>
      </w:pPr>
      <w:rPr>
        <w:rFonts w:ascii="Tahoma" w:eastAsia="SimSu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3" w15:restartNumberingAfterBreak="0">
    <w:nsid w:val="5A0E1B72"/>
    <w:multiLevelType w:val="hybridMultilevel"/>
    <w:tmpl w:val="F80C6B24"/>
    <w:lvl w:ilvl="0" w:tplc="929C054E">
      <w:start w:val="1"/>
      <w:numFmt w:val="upperLetter"/>
      <w:pStyle w:val="Appendices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F562A7C"/>
    <w:multiLevelType w:val="hybridMultilevel"/>
    <w:tmpl w:val="34843366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 w15:restartNumberingAfterBreak="0">
    <w:nsid w:val="5FBA2900"/>
    <w:multiLevelType w:val="hybridMultilevel"/>
    <w:tmpl w:val="5AD65B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1AC443F"/>
    <w:multiLevelType w:val="hybridMultilevel"/>
    <w:tmpl w:val="ED1E2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B470FD"/>
    <w:multiLevelType w:val="hybridMultilevel"/>
    <w:tmpl w:val="F2B81D8E"/>
    <w:lvl w:ilvl="0" w:tplc="0413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21266B9"/>
    <w:multiLevelType w:val="hybridMultilevel"/>
    <w:tmpl w:val="44E46A86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9" w15:restartNumberingAfterBreak="0">
    <w:nsid w:val="731D6C08"/>
    <w:multiLevelType w:val="hybridMultilevel"/>
    <w:tmpl w:val="91F8509C"/>
    <w:lvl w:ilvl="0" w:tplc="04130019">
      <w:start w:val="1"/>
      <w:numFmt w:val="lowerLetter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3"/>
  </w:num>
  <w:num w:numId="3">
    <w:abstractNumId w:val="11"/>
  </w:num>
  <w:num w:numId="4">
    <w:abstractNumId w:val="3"/>
  </w:num>
  <w:num w:numId="5">
    <w:abstractNumId w:val="19"/>
  </w:num>
  <w:num w:numId="6">
    <w:abstractNumId w:val="1"/>
  </w:num>
  <w:num w:numId="7">
    <w:abstractNumId w:val="6"/>
  </w:num>
  <w:num w:numId="8">
    <w:abstractNumId w:val="8"/>
  </w:num>
  <w:num w:numId="9">
    <w:abstractNumId w:val="16"/>
  </w:num>
  <w:num w:numId="10">
    <w:abstractNumId w:val="18"/>
  </w:num>
  <w:num w:numId="11">
    <w:abstractNumId w:val="14"/>
  </w:num>
  <w:num w:numId="12">
    <w:abstractNumId w:val="4"/>
  </w:num>
  <w:num w:numId="13">
    <w:abstractNumId w:val="9"/>
  </w:num>
  <w:num w:numId="14">
    <w:abstractNumId w:val="10"/>
  </w:num>
  <w:num w:numId="15">
    <w:abstractNumId w:val="15"/>
  </w:num>
  <w:num w:numId="16">
    <w:abstractNumId w:val="7"/>
  </w:num>
  <w:num w:numId="17">
    <w:abstractNumId w:val="5"/>
  </w:num>
  <w:num w:numId="18">
    <w:abstractNumId w:val="17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activeWritingStyle w:appName="MSWord" w:lang="en-GB" w:vendorID="64" w:dllVersion="131078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0DF"/>
    <w:rsid w:val="0000018F"/>
    <w:rsid w:val="000002FE"/>
    <w:rsid w:val="00000477"/>
    <w:rsid w:val="00002126"/>
    <w:rsid w:val="00004813"/>
    <w:rsid w:val="00004B4B"/>
    <w:rsid w:val="00006D30"/>
    <w:rsid w:val="000072FA"/>
    <w:rsid w:val="0000758B"/>
    <w:rsid w:val="00010B28"/>
    <w:rsid w:val="00011D79"/>
    <w:rsid w:val="00012C27"/>
    <w:rsid w:val="00012DD8"/>
    <w:rsid w:val="0001379A"/>
    <w:rsid w:val="000146FB"/>
    <w:rsid w:val="000149F4"/>
    <w:rsid w:val="00015F58"/>
    <w:rsid w:val="00021A36"/>
    <w:rsid w:val="00023C09"/>
    <w:rsid w:val="000254CF"/>
    <w:rsid w:val="000264C3"/>
    <w:rsid w:val="00026C2D"/>
    <w:rsid w:val="00035EE5"/>
    <w:rsid w:val="00036F11"/>
    <w:rsid w:val="00037C9D"/>
    <w:rsid w:val="000403FB"/>
    <w:rsid w:val="000407B3"/>
    <w:rsid w:val="0004088C"/>
    <w:rsid w:val="00043C8F"/>
    <w:rsid w:val="0004426E"/>
    <w:rsid w:val="000457C7"/>
    <w:rsid w:val="00045A1C"/>
    <w:rsid w:val="00045F0D"/>
    <w:rsid w:val="0004693A"/>
    <w:rsid w:val="000479C0"/>
    <w:rsid w:val="00047E3D"/>
    <w:rsid w:val="0005136B"/>
    <w:rsid w:val="00053DFF"/>
    <w:rsid w:val="00054CB0"/>
    <w:rsid w:val="00055496"/>
    <w:rsid w:val="000555CE"/>
    <w:rsid w:val="000557B6"/>
    <w:rsid w:val="00055E26"/>
    <w:rsid w:val="00056CFD"/>
    <w:rsid w:val="00061445"/>
    <w:rsid w:val="00061E4F"/>
    <w:rsid w:val="00063742"/>
    <w:rsid w:val="00063779"/>
    <w:rsid w:val="000673E6"/>
    <w:rsid w:val="000715FB"/>
    <w:rsid w:val="00074024"/>
    <w:rsid w:val="00074CFC"/>
    <w:rsid w:val="000751E6"/>
    <w:rsid w:val="0007571A"/>
    <w:rsid w:val="00076F8F"/>
    <w:rsid w:val="000808A9"/>
    <w:rsid w:val="00081CFB"/>
    <w:rsid w:val="000873B5"/>
    <w:rsid w:val="00087C1D"/>
    <w:rsid w:val="0009044C"/>
    <w:rsid w:val="00093CDF"/>
    <w:rsid w:val="00093F82"/>
    <w:rsid w:val="0009439D"/>
    <w:rsid w:val="000945F6"/>
    <w:rsid w:val="00094A87"/>
    <w:rsid w:val="000A013D"/>
    <w:rsid w:val="000A0E0F"/>
    <w:rsid w:val="000A4DA0"/>
    <w:rsid w:val="000A5B5B"/>
    <w:rsid w:val="000A5BEA"/>
    <w:rsid w:val="000A61F7"/>
    <w:rsid w:val="000A6295"/>
    <w:rsid w:val="000A6B76"/>
    <w:rsid w:val="000A6C31"/>
    <w:rsid w:val="000A704E"/>
    <w:rsid w:val="000B0772"/>
    <w:rsid w:val="000B2042"/>
    <w:rsid w:val="000B41E8"/>
    <w:rsid w:val="000B4FC3"/>
    <w:rsid w:val="000B56CB"/>
    <w:rsid w:val="000B574F"/>
    <w:rsid w:val="000B58FC"/>
    <w:rsid w:val="000B6BAA"/>
    <w:rsid w:val="000B6FEA"/>
    <w:rsid w:val="000B77C0"/>
    <w:rsid w:val="000C0171"/>
    <w:rsid w:val="000C22FF"/>
    <w:rsid w:val="000C2E22"/>
    <w:rsid w:val="000C3F3B"/>
    <w:rsid w:val="000C430E"/>
    <w:rsid w:val="000C48B8"/>
    <w:rsid w:val="000C51F0"/>
    <w:rsid w:val="000C78CB"/>
    <w:rsid w:val="000D062A"/>
    <w:rsid w:val="000D1C6F"/>
    <w:rsid w:val="000D3651"/>
    <w:rsid w:val="000D3D87"/>
    <w:rsid w:val="000D4698"/>
    <w:rsid w:val="000D494F"/>
    <w:rsid w:val="000E19B5"/>
    <w:rsid w:val="000E1D60"/>
    <w:rsid w:val="000E2249"/>
    <w:rsid w:val="000E24E7"/>
    <w:rsid w:val="000E27F7"/>
    <w:rsid w:val="000E37FC"/>
    <w:rsid w:val="000E5555"/>
    <w:rsid w:val="000E647E"/>
    <w:rsid w:val="000E6547"/>
    <w:rsid w:val="000F0423"/>
    <w:rsid w:val="000F0778"/>
    <w:rsid w:val="000F0FFB"/>
    <w:rsid w:val="000F7535"/>
    <w:rsid w:val="000F7C3C"/>
    <w:rsid w:val="000F7D10"/>
    <w:rsid w:val="00100694"/>
    <w:rsid w:val="001028FE"/>
    <w:rsid w:val="00102AF9"/>
    <w:rsid w:val="0010303E"/>
    <w:rsid w:val="0010321E"/>
    <w:rsid w:val="001035EE"/>
    <w:rsid w:val="00103D8F"/>
    <w:rsid w:val="0010683A"/>
    <w:rsid w:val="001101C9"/>
    <w:rsid w:val="001114EC"/>
    <w:rsid w:val="00111BA2"/>
    <w:rsid w:val="00111DDC"/>
    <w:rsid w:val="00112BBB"/>
    <w:rsid w:val="0011399A"/>
    <w:rsid w:val="0011452F"/>
    <w:rsid w:val="001148D3"/>
    <w:rsid w:val="00114DD4"/>
    <w:rsid w:val="00116777"/>
    <w:rsid w:val="00116E45"/>
    <w:rsid w:val="00120E8B"/>
    <w:rsid w:val="00121205"/>
    <w:rsid w:val="00121702"/>
    <w:rsid w:val="00122FBE"/>
    <w:rsid w:val="00123473"/>
    <w:rsid w:val="00124DB4"/>
    <w:rsid w:val="0012527D"/>
    <w:rsid w:val="00125D6D"/>
    <w:rsid w:val="00126714"/>
    <w:rsid w:val="00127548"/>
    <w:rsid w:val="00127D4D"/>
    <w:rsid w:val="001309CC"/>
    <w:rsid w:val="001321CC"/>
    <w:rsid w:val="0013228F"/>
    <w:rsid w:val="001330FB"/>
    <w:rsid w:val="0013416B"/>
    <w:rsid w:val="00134B92"/>
    <w:rsid w:val="00134CA5"/>
    <w:rsid w:val="00136136"/>
    <w:rsid w:val="001361ED"/>
    <w:rsid w:val="00136A61"/>
    <w:rsid w:val="00140544"/>
    <w:rsid w:val="00141ED8"/>
    <w:rsid w:val="00142650"/>
    <w:rsid w:val="00142B57"/>
    <w:rsid w:val="0014304B"/>
    <w:rsid w:val="0014377C"/>
    <w:rsid w:val="0014564A"/>
    <w:rsid w:val="0014650F"/>
    <w:rsid w:val="00150D28"/>
    <w:rsid w:val="0015174E"/>
    <w:rsid w:val="00152C7C"/>
    <w:rsid w:val="00152FE7"/>
    <w:rsid w:val="0015311D"/>
    <w:rsid w:val="00157321"/>
    <w:rsid w:val="0016030B"/>
    <w:rsid w:val="001603AD"/>
    <w:rsid w:val="001612F3"/>
    <w:rsid w:val="00163634"/>
    <w:rsid w:val="00165265"/>
    <w:rsid w:val="00166CC5"/>
    <w:rsid w:val="00167FC2"/>
    <w:rsid w:val="00170B98"/>
    <w:rsid w:val="00172373"/>
    <w:rsid w:val="00181B31"/>
    <w:rsid w:val="00183820"/>
    <w:rsid w:val="001845D3"/>
    <w:rsid w:val="00184717"/>
    <w:rsid w:val="00184896"/>
    <w:rsid w:val="00185390"/>
    <w:rsid w:val="00187830"/>
    <w:rsid w:val="00187E7C"/>
    <w:rsid w:val="00192C75"/>
    <w:rsid w:val="00193833"/>
    <w:rsid w:val="001964CA"/>
    <w:rsid w:val="00196D82"/>
    <w:rsid w:val="001A0083"/>
    <w:rsid w:val="001A1376"/>
    <w:rsid w:val="001A2C0E"/>
    <w:rsid w:val="001A3CE2"/>
    <w:rsid w:val="001A574F"/>
    <w:rsid w:val="001A5F22"/>
    <w:rsid w:val="001A6B1F"/>
    <w:rsid w:val="001A7C96"/>
    <w:rsid w:val="001B043C"/>
    <w:rsid w:val="001B1BB4"/>
    <w:rsid w:val="001B3273"/>
    <w:rsid w:val="001B51E9"/>
    <w:rsid w:val="001B53B0"/>
    <w:rsid w:val="001B64EE"/>
    <w:rsid w:val="001C27AB"/>
    <w:rsid w:val="001C2CE5"/>
    <w:rsid w:val="001C3BB9"/>
    <w:rsid w:val="001C710B"/>
    <w:rsid w:val="001D1638"/>
    <w:rsid w:val="001D26F4"/>
    <w:rsid w:val="001D296C"/>
    <w:rsid w:val="001D2D98"/>
    <w:rsid w:val="001D6408"/>
    <w:rsid w:val="001D71F5"/>
    <w:rsid w:val="001D7EB8"/>
    <w:rsid w:val="001E14E9"/>
    <w:rsid w:val="001E1A74"/>
    <w:rsid w:val="001E3F9B"/>
    <w:rsid w:val="001E4A97"/>
    <w:rsid w:val="001F3D83"/>
    <w:rsid w:val="001F4EB9"/>
    <w:rsid w:val="001F648F"/>
    <w:rsid w:val="001F6B84"/>
    <w:rsid w:val="001F79E8"/>
    <w:rsid w:val="00202189"/>
    <w:rsid w:val="002058E4"/>
    <w:rsid w:val="00206A0A"/>
    <w:rsid w:val="00206EFB"/>
    <w:rsid w:val="00207B55"/>
    <w:rsid w:val="00210132"/>
    <w:rsid w:val="00212010"/>
    <w:rsid w:val="00213E8A"/>
    <w:rsid w:val="00213F2E"/>
    <w:rsid w:val="00215942"/>
    <w:rsid w:val="002159DE"/>
    <w:rsid w:val="00215F90"/>
    <w:rsid w:val="002164EC"/>
    <w:rsid w:val="002177D4"/>
    <w:rsid w:val="002207BC"/>
    <w:rsid w:val="002212E0"/>
    <w:rsid w:val="002240AF"/>
    <w:rsid w:val="00224B32"/>
    <w:rsid w:val="002262F5"/>
    <w:rsid w:val="00226F8F"/>
    <w:rsid w:val="00227DF5"/>
    <w:rsid w:val="00227ED2"/>
    <w:rsid w:val="0023060E"/>
    <w:rsid w:val="00231114"/>
    <w:rsid w:val="00232464"/>
    <w:rsid w:val="0023257D"/>
    <w:rsid w:val="00232F29"/>
    <w:rsid w:val="00233C07"/>
    <w:rsid w:val="0023679B"/>
    <w:rsid w:val="002370B3"/>
    <w:rsid w:val="002376C1"/>
    <w:rsid w:val="002377C2"/>
    <w:rsid w:val="00240A13"/>
    <w:rsid w:val="00240CFA"/>
    <w:rsid w:val="002414A9"/>
    <w:rsid w:val="00241849"/>
    <w:rsid w:val="00241CE8"/>
    <w:rsid w:val="0024339A"/>
    <w:rsid w:val="002440BD"/>
    <w:rsid w:val="00245035"/>
    <w:rsid w:val="00245736"/>
    <w:rsid w:val="002475F2"/>
    <w:rsid w:val="002501C1"/>
    <w:rsid w:val="002539A7"/>
    <w:rsid w:val="00254607"/>
    <w:rsid w:val="00255B6A"/>
    <w:rsid w:val="00260A90"/>
    <w:rsid w:val="00261376"/>
    <w:rsid w:val="002627B9"/>
    <w:rsid w:val="0026588B"/>
    <w:rsid w:val="00265AB8"/>
    <w:rsid w:val="002669D4"/>
    <w:rsid w:val="0027251F"/>
    <w:rsid w:val="00272BE7"/>
    <w:rsid w:val="00272D9F"/>
    <w:rsid w:val="002738E8"/>
    <w:rsid w:val="002746F2"/>
    <w:rsid w:val="0027536E"/>
    <w:rsid w:val="002802CF"/>
    <w:rsid w:val="00280FAF"/>
    <w:rsid w:val="002811BB"/>
    <w:rsid w:val="00281310"/>
    <w:rsid w:val="00283AF2"/>
    <w:rsid w:val="00285130"/>
    <w:rsid w:val="00285DD9"/>
    <w:rsid w:val="002877F5"/>
    <w:rsid w:val="00287971"/>
    <w:rsid w:val="002915AA"/>
    <w:rsid w:val="0029193F"/>
    <w:rsid w:val="002923CE"/>
    <w:rsid w:val="00292E00"/>
    <w:rsid w:val="00293CED"/>
    <w:rsid w:val="00295809"/>
    <w:rsid w:val="002A05BD"/>
    <w:rsid w:val="002A24C1"/>
    <w:rsid w:val="002A5381"/>
    <w:rsid w:val="002A55EF"/>
    <w:rsid w:val="002A5905"/>
    <w:rsid w:val="002A6D06"/>
    <w:rsid w:val="002A7542"/>
    <w:rsid w:val="002A78CF"/>
    <w:rsid w:val="002A7A75"/>
    <w:rsid w:val="002A7FFB"/>
    <w:rsid w:val="002B063A"/>
    <w:rsid w:val="002B1DE8"/>
    <w:rsid w:val="002B3197"/>
    <w:rsid w:val="002B55E1"/>
    <w:rsid w:val="002B5B8D"/>
    <w:rsid w:val="002C10D7"/>
    <w:rsid w:val="002C2505"/>
    <w:rsid w:val="002C3BA3"/>
    <w:rsid w:val="002C4829"/>
    <w:rsid w:val="002C4F95"/>
    <w:rsid w:val="002C527B"/>
    <w:rsid w:val="002C611D"/>
    <w:rsid w:val="002C6208"/>
    <w:rsid w:val="002C6B9D"/>
    <w:rsid w:val="002C7C76"/>
    <w:rsid w:val="002D0768"/>
    <w:rsid w:val="002D07D7"/>
    <w:rsid w:val="002D07F1"/>
    <w:rsid w:val="002D5506"/>
    <w:rsid w:val="002D5AD9"/>
    <w:rsid w:val="002E0171"/>
    <w:rsid w:val="002E18E8"/>
    <w:rsid w:val="002E1E7A"/>
    <w:rsid w:val="002E1EC7"/>
    <w:rsid w:val="002E3DEA"/>
    <w:rsid w:val="002E638C"/>
    <w:rsid w:val="002E6E58"/>
    <w:rsid w:val="002F05BE"/>
    <w:rsid w:val="002F288D"/>
    <w:rsid w:val="002F2C15"/>
    <w:rsid w:val="002F3860"/>
    <w:rsid w:val="002F4164"/>
    <w:rsid w:val="002F573C"/>
    <w:rsid w:val="002F6334"/>
    <w:rsid w:val="002F6B14"/>
    <w:rsid w:val="002F6BBA"/>
    <w:rsid w:val="003003C2"/>
    <w:rsid w:val="00301546"/>
    <w:rsid w:val="00302B29"/>
    <w:rsid w:val="00305B45"/>
    <w:rsid w:val="00307CBE"/>
    <w:rsid w:val="00307F08"/>
    <w:rsid w:val="00310AC5"/>
    <w:rsid w:val="0031298D"/>
    <w:rsid w:val="00312CF5"/>
    <w:rsid w:val="00313EC8"/>
    <w:rsid w:val="003144E4"/>
    <w:rsid w:val="00314719"/>
    <w:rsid w:val="00314A73"/>
    <w:rsid w:val="003152EC"/>
    <w:rsid w:val="003155C4"/>
    <w:rsid w:val="00317FCA"/>
    <w:rsid w:val="00320513"/>
    <w:rsid w:val="003205D9"/>
    <w:rsid w:val="00320D33"/>
    <w:rsid w:val="00322F11"/>
    <w:rsid w:val="00323772"/>
    <w:rsid w:val="00325516"/>
    <w:rsid w:val="00325AC9"/>
    <w:rsid w:val="00327419"/>
    <w:rsid w:val="00327867"/>
    <w:rsid w:val="00327922"/>
    <w:rsid w:val="0032796E"/>
    <w:rsid w:val="00327E98"/>
    <w:rsid w:val="003300AD"/>
    <w:rsid w:val="003301B1"/>
    <w:rsid w:val="003313EA"/>
    <w:rsid w:val="00331D60"/>
    <w:rsid w:val="003328C8"/>
    <w:rsid w:val="00333303"/>
    <w:rsid w:val="003339BB"/>
    <w:rsid w:val="00334105"/>
    <w:rsid w:val="003344F0"/>
    <w:rsid w:val="00335491"/>
    <w:rsid w:val="00335645"/>
    <w:rsid w:val="00345256"/>
    <w:rsid w:val="003466A0"/>
    <w:rsid w:val="003501BB"/>
    <w:rsid w:val="003516CE"/>
    <w:rsid w:val="003519AC"/>
    <w:rsid w:val="00351DBC"/>
    <w:rsid w:val="00351FE3"/>
    <w:rsid w:val="003528C2"/>
    <w:rsid w:val="00352B2F"/>
    <w:rsid w:val="00353309"/>
    <w:rsid w:val="003540A1"/>
    <w:rsid w:val="00355BFE"/>
    <w:rsid w:val="0035611D"/>
    <w:rsid w:val="003566FE"/>
    <w:rsid w:val="003576FA"/>
    <w:rsid w:val="00360400"/>
    <w:rsid w:val="003608B4"/>
    <w:rsid w:val="00360E20"/>
    <w:rsid w:val="00362140"/>
    <w:rsid w:val="00362C95"/>
    <w:rsid w:val="00362DE7"/>
    <w:rsid w:val="00363BA7"/>
    <w:rsid w:val="00364894"/>
    <w:rsid w:val="00364F9F"/>
    <w:rsid w:val="0036502A"/>
    <w:rsid w:val="00366841"/>
    <w:rsid w:val="00366997"/>
    <w:rsid w:val="00366F80"/>
    <w:rsid w:val="00372347"/>
    <w:rsid w:val="003729BD"/>
    <w:rsid w:val="00372BA4"/>
    <w:rsid w:val="00372C9A"/>
    <w:rsid w:val="0037534A"/>
    <w:rsid w:val="00375842"/>
    <w:rsid w:val="00377B75"/>
    <w:rsid w:val="00381608"/>
    <w:rsid w:val="00381BD0"/>
    <w:rsid w:val="0038263C"/>
    <w:rsid w:val="003829D9"/>
    <w:rsid w:val="00382BDF"/>
    <w:rsid w:val="00383129"/>
    <w:rsid w:val="003836D5"/>
    <w:rsid w:val="00386FD6"/>
    <w:rsid w:val="003876E7"/>
    <w:rsid w:val="003904C7"/>
    <w:rsid w:val="00390B22"/>
    <w:rsid w:val="00390BB7"/>
    <w:rsid w:val="00393B3B"/>
    <w:rsid w:val="00393FA9"/>
    <w:rsid w:val="00394A45"/>
    <w:rsid w:val="00394A6D"/>
    <w:rsid w:val="00395274"/>
    <w:rsid w:val="00397718"/>
    <w:rsid w:val="003A0CA4"/>
    <w:rsid w:val="003A1D0A"/>
    <w:rsid w:val="003A202A"/>
    <w:rsid w:val="003A37E9"/>
    <w:rsid w:val="003A3BF6"/>
    <w:rsid w:val="003A4AC5"/>
    <w:rsid w:val="003A5780"/>
    <w:rsid w:val="003A769F"/>
    <w:rsid w:val="003B079C"/>
    <w:rsid w:val="003B0A29"/>
    <w:rsid w:val="003B2AC8"/>
    <w:rsid w:val="003B482E"/>
    <w:rsid w:val="003B4921"/>
    <w:rsid w:val="003B6F6B"/>
    <w:rsid w:val="003C173E"/>
    <w:rsid w:val="003C1ED6"/>
    <w:rsid w:val="003C22A7"/>
    <w:rsid w:val="003C2CBB"/>
    <w:rsid w:val="003C2EA1"/>
    <w:rsid w:val="003C4105"/>
    <w:rsid w:val="003C5CC3"/>
    <w:rsid w:val="003C7A4A"/>
    <w:rsid w:val="003C7A83"/>
    <w:rsid w:val="003D1139"/>
    <w:rsid w:val="003D1795"/>
    <w:rsid w:val="003D3DD3"/>
    <w:rsid w:val="003D487B"/>
    <w:rsid w:val="003D658B"/>
    <w:rsid w:val="003D67CC"/>
    <w:rsid w:val="003D7BBE"/>
    <w:rsid w:val="003E0120"/>
    <w:rsid w:val="003E24AA"/>
    <w:rsid w:val="003E291C"/>
    <w:rsid w:val="003E307C"/>
    <w:rsid w:val="003E48A8"/>
    <w:rsid w:val="003E6C46"/>
    <w:rsid w:val="003F1E6D"/>
    <w:rsid w:val="003F35C5"/>
    <w:rsid w:val="003F4092"/>
    <w:rsid w:val="003F4B66"/>
    <w:rsid w:val="003F5612"/>
    <w:rsid w:val="003F57F1"/>
    <w:rsid w:val="0040269D"/>
    <w:rsid w:val="00403066"/>
    <w:rsid w:val="00403667"/>
    <w:rsid w:val="00403914"/>
    <w:rsid w:val="004047C0"/>
    <w:rsid w:val="00405B72"/>
    <w:rsid w:val="0041043F"/>
    <w:rsid w:val="0041126A"/>
    <w:rsid w:val="00415F80"/>
    <w:rsid w:val="00416B7E"/>
    <w:rsid w:val="00417E64"/>
    <w:rsid w:val="004200DD"/>
    <w:rsid w:val="00421040"/>
    <w:rsid w:val="00422F54"/>
    <w:rsid w:val="0042416E"/>
    <w:rsid w:val="0042629F"/>
    <w:rsid w:val="00426BD8"/>
    <w:rsid w:val="00430A0B"/>
    <w:rsid w:val="00431082"/>
    <w:rsid w:val="004316B2"/>
    <w:rsid w:val="00435BBE"/>
    <w:rsid w:val="00436C36"/>
    <w:rsid w:val="00441576"/>
    <w:rsid w:val="00441AD6"/>
    <w:rsid w:val="004420AC"/>
    <w:rsid w:val="004436C2"/>
    <w:rsid w:val="00443EB3"/>
    <w:rsid w:val="00445F6E"/>
    <w:rsid w:val="00450228"/>
    <w:rsid w:val="00450473"/>
    <w:rsid w:val="00450974"/>
    <w:rsid w:val="00451561"/>
    <w:rsid w:val="004522DA"/>
    <w:rsid w:val="00452872"/>
    <w:rsid w:val="00454587"/>
    <w:rsid w:val="00454942"/>
    <w:rsid w:val="004555DC"/>
    <w:rsid w:val="00455FC5"/>
    <w:rsid w:val="004600A9"/>
    <w:rsid w:val="00460E26"/>
    <w:rsid w:val="004632B8"/>
    <w:rsid w:val="004648B7"/>
    <w:rsid w:val="00464974"/>
    <w:rsid w:val="0046587D"/>
    <w:rsid w:val="00465D0A"/>
    <w:rsid w:val="004674CE"/>
    <w:rsid w:val="0047164C"/>
    <w:rsid w:val="00471788"/>
    <w:rsid w:val="00471D5A"/>
    <w:rsid w:val="00473EA5"/>
    <w:rsid w:val="004773BE"/>
    <w:rsid w:val="00480509"/>
    <w:rsid w:val="004846EF"/>
    <w:rsid w:val="004848F7"/>
    <w:rsid w:val="00485F35"/>
    <w:rsid w:val="00485FCF"/>
    <w:rsid w:val="00486897"/>
    <w:rsid w:val="0048783C"/>
    <w:rsid w:val="004902E8"/>
    <w:rsid w:val="00493F36"/>
    <w:rsid w:val="00494DB7"/>
    <w:rsid w:val="00494F61"/>
    <w:rsid w:val="0049545E"/>
    <w:rsid w:val="004961D8"/>
    <w:rsid w:val="004A1E57"/>
    <w:rsid w:val="004A1F15"/>
    <w:rsid w:val="004A2BE6"/>
    <w:rsid w:val="004A365A"/>
    <w:rsid w:val="004A4DB3"/>
    <w:rsid w:val="004A6EDB"/>
    <w:rsid w:val="004B0B56"/>
    <w:rsid w:val="004B2A04"/>
    <w:rsid w:val="004B4035"/>
    <w:rsid w:val="004B4353"/>
    <w:rsid w:val="004B4D32"/>
    <w:rsid w:val="004B5418"/>
    <w:rsid w:val="004B5AB7"/>
    <w:rsid w:val="004B5B98"/>
    <w:rsid w:val="004C03A9"/>
    <w:rsid w:val="004C2019"/>
    <w:rsid w:val="004C3190"/>
    <w:rsid w:val="004C44B1"/>
    <w:rsid w:val="004C44B3"/>
    <w:rsid w:val="004C514D"/>
    <w:rsid w:val="004C6AF3"/>
    <w:rsid w:val="004C6B52"/>
    <w:rsid w:val="004C7172"/>
    <w:rsid w:val="004C7376"/>
    <w:rsid w:val="004C7E8C"/>
    <w:rsid w:val="004D149C"/>
    <w:rsid w:val="004D2F82"/>
    <w:rsid w:val="004D4114"/>
    <w:rsid w:val="004E084D"/>
    <w:rsid w:val="004E1072"/>
    <w:rsid w:val="004E1668"/>
    <w:rsid w:val="004E1689"/>
    <w:rsid w:val="004E2977"/>
    <w:rsid w:val="004E2B64"/>
    <w:rsid w:val="004E2BB9"/>
    <w:rsid w:val="004E3323"/>
    <w:rsid w:val="004E4007"/>
    <w:rsid w:val="004E4F30"/>
    <w:rsid w:val="004E54F5"/>
    <w:rsid w:val="004E684D"/>
    <w:rsid w:val="004F05D0"/>
    <w:rsid w:val="004F257D"/>
    <w:rsid w:val="004F2BBD"/>
    <w:rsid w:val="004F557B"/>
    <w:rsid w:val="005020DE"/>
    <w:rsid w:val="00502E3C"/>
    <w:rsid w:val="0050437A"/>
    <w:rsid w:val="00506633"/>
    <w:rsid w:val="005073A4"/>
    <w:rsid w:val="00507B05"/>
    <w:rsid w:val="0051127D"/>
    <w:rsid w:val="0051369C"/>
    <w:rsid w:val="00513A6C"/>
    <w:rsid w:val="00516959"/>
    <w:rsid w:val="00521130"/>
    <w:rsid w:val="0052256D"/>
    <w:rsid w:val="0052396F"/>
    <w:rsid w:val="00525147"/>
    <w:rsid w:val="00525BD0"/>
    <w:rsid w:val="00526231"/>
    <w:rsid w:val="00526A9C"/>
    <w:rsid w:val="00526D5A"/>
    <w:rsid w:val="0052799C"/>
    <w:rsid w:val="00532A11"/>
    <w:rsid w:val="00532A16"/>
    <w:rsid w:val="00532ED3"/>
    <w:rsid w:val="0053522E"/>
    <w:rsid w:val="0053549B"/>
    <w:rsid w:val="005366CE"/>
    <w:rsid w:val="0053673C"/>
    <w:rsid w:val="00537254"/>
    <w:rsid w:val="0054092A"/>
    <w:rsid w:val="0054163A"/>
    <w:rsid w:val="005416DD"/>
    <w:rsid w:val="00543775"/>
    <w:rsid w:val="005452FB"/>
    <w:rsid w:val="005454B8"/>
    <w:rsid w:val="00545B56"/>
    <w:rsid w:val="005462F2"/>
    <w:rsid w:val="005466A1"/>
    <w:rsid w:val="00546D6B"/>
    <w:rsid w:val="0054797E"/>
    <w:rsid w:val="00550660"/>
    <w:rsid w:val="00551A6A"/>
    <w:rsid w:val="00552A49"/>
    <w:rsid w:val="00553DD3"/>
    <w:rsid w:val="00553F7E"/>
    <w:rsid w:val="005564C8"/>
    <w:rsid w:val="005571CF"/>
    <w:rsid w:val="005576D7"/>
    <w:rsid w:val="005602E6"/>
    <w:rsid w:val="00560AC9"/>
    <w:rsid w:val="0056264C"/>
    <w:rsid w:val="00564A2E"/>
    <w:rsid w:val="00564B8E"/>
    <w:rsid w:val="00566129"/>
    <w:rsid w:val="005662D2"/>
    <w:rsid w:val="00567D7D"/>
    <w:rsid w:val="00570059"/>
    <w:rsid w:val="005701E3"/>
    <w:rsid w:val="00570B42"/>
    <w:rsid w:val="0057158D"/>
    <w:rsid w:val="0057173C"/>
    <w:rsid w:val="00571E17"/>
    <w:rsid w:val="00572992"/>
    <w:rsid w:val="00572A05"/>
    <w:rsid w:val="00574F39"/>
    <w:rsid w:val="0057554E"/>
    <w:rsid w:val="00576AD8"/>
    <w:rsid w:val="00577374"/>
    <w:rsid w:val="005774E4"/>
    <w:rsid w:val="0058076B"/>
    <w:rsid w:val="00580B1A"/>
    <w:rsid w:val="00581A73"/>
    <w:rsid w:val="00581DAA"/>
    <w:rsid w:val="00582AD5"/>
    <w:rsid w:val="00584A30"/>
    <w:rsid w:val="00585453"/>
    <w:rsid w:val="005869E1"/>
    <w:rsid w:val="00587A72"/>
    <w:rsid w:val="00587F9E"/>
    <w:rsid w:val="005911BE"/>
    <w:rsid w:val="0059187F"/>
    <w:rsid w:val="005927D2"/>
    <w:rsid w:val="0059289A"/>
    <w:rsid w:val="00593432"/>
    <w:rsid w:val="00593DF5"/>
    <w:rsid w:val="00595F4A"/>
    <w:rsid w:val="0059720F"/>
    <w:rsid w:val="0059722C"/>
    <w:rsid w:val="005A0E41"/>
    <w:rsid w:val="005A311F"/>
    <w:rsid w:val="005A5362"/>
    <w:rsid w:val="005A5E2D"/>
    <w:rsid w:val="005A5F3D"/>
    <w:rsid w:val="005A6CD7"/>
    <w:rsid w:val="005A7645"/>
    <w:rsid w:val="005B1E27"/>
    <w:rsid w:val="005B2E20"/>
    <w:rsid w:val="005B34BC"/>
    <w:rsid w:val="005B3837"/>
    <w:rsid w:val="005B4D01"/>
    <w:rsid w:val="005B6569"/>
    <w:rsid w:val="005B656D"/>
    <w:rsid w:val="005B6733"/>
    <w:rsid w:val="005B6F8E"/>
    <w:rsid w:val="005C1682"/>
    <w:rsid w:val="005C281D"/>
    <w:rsid w:val="005C2BEC"/>
    <w:rsid w:val="005C3363"/>
    <w:rsid w:val="005C4F7C"/>
    <w:rsid w:val="005C6979"/>
    <w:rsid w:val="005C74C6"/>
    <w:rsid w:val="005D00F2"/>
    <w:rsid w:val="005D1395"/>
    <w:rsid w:val="005D183A"/>
    <w:rsid w:val="005D2134"/>
    <w:rsid w:val="005D3AB2"/>
    <w:rsid w:val="005E024E"/>
    <w:rsid w:val="005E08A4"/>
    <w:rsid w:val="005E0E7F"/>
    <w:rsid w:val="005E19AE"/>
    <w:rsid w:val="005E1C63"/>
    <w:rsid w:val="005E1DE2"/>
    <w:rsid w:val="005E2751"/>
    <w:rsid w:val="005E3FA1"/>
    <w:rsid w:val="005E526C"/>
    <w:rsid w:val="005E6383"/>
    <w:rsid w:val="005E7F90"/>
    <w:rsid w:val="005F0F51"/>
    <w:rsid w:val="005F2655"/>
    <w:rsid w:val="005F5FAB"/>
    <w:rsid w:val="00601758"/>
    <w:rsid w:val="00601E1B"/>
    <w:rsid w:val="00602B57"/>
    <w:rsid w:val="00604886"/>
    <w:rsid w:val="0060513A"/>
    <w:rsid w:val="00605A2B"/>
    <w:rsid w:val="00606201"/>
    <w:rsid w:val="006069F3"/>
    <w:rsid w:val="00606FEA"/>
    <w:rsid w:val="00607DF8"/>
    <w:rsid w:val="006100DF"/>
    <w:rsid w:val="00610D7D"/>
    <w:rsid w:val="00611E5E"/>
    <w:rsid w:val="00612033"/>
    <w:rsid w:val="00617530"/>
    <w:rsid w:val="00621215"/>
    <w:rsid w:val="0062199B"/>
    <w:rsid w:val="00621EEF"/>
    <w:rsid w:val="006228FB"/>
    <w:rsid w:val="00625B84"/>
    <w:rsid w:val="00627C3A"/>
    <w:rsid w:val="00627FCE"/>
    <w:rsid w:val="00632A73"/>
    <w:rsid w:val="00632B8D"/>
    <w:rsid w:val="00633199"/>
    <w:rsid w:val="006345DF"/>
    <w:rsid w:val="0063534A"/>
    <w:rsid w:val="00636083"/>
    <w:rsid w:val="00636271"/>
    <w:rsid w:val="0063681A"/>
    <w:rsid w:val="00637075"/>
    <w:rsid w:val="00642AB9"/>
    <w:rsid w:val="0064428F"/>
    <w:rsid w:val="006445CC"/>
    <w:rsid w:val="0064562C"/>
    <w:rsid w:val="00654012"/>
    <w:rsid w:val="0065468E"/>
    <w:rsid w:val="0065584D"/>
    <w:rsid w:val="006573C6"/>
    <w:rsid w:val="0066075A"/>
    <w:rsid w:val="006613C7"/>
    <w:rsid w:val="00662CB3"/>
    <w:rsid w:val="00664509"/>
    <w:rsid w:val="0066669F"/>
    <w:rsid w:val="00667717"/>
    <w:rsid w:val="006700EF"/>
    <w:rsid w:val="00671404"/>
    <w:rsid w:val="006715A9"/>
    <w:rsid w:val="006715DB"/>
    <w:rsid w:val="00671B23"/>
    <w:rsid w:val="0067400C"/>
    <w:rsid w:val="006753D4"/>
    <w:rsid w:val="0067583E"/>
    <w:rsid w:val="00675882"/>
    <w:rsid w:val="00675C50"/>
    <w:rsid w:val="00680872"/>
    <w:rsid w:val="00680995"/>
    <w:rsid w:val="00681833"/>
    <w:rsid w:val="006825EF"/>
    <w:rsid w:val="0068265F"/>
    <w:rsid w:val="00685CE0"/>
    <w:rsid w:val="00686674"/>
    <w:rsid w:val="00691B1D"/>
    <w:rsid w:val="00692A0C"/>
    <w:rsid w:val="00692DE1"/>
    <w:rsid w:val="00693FF4"/>
    <w:rsid w:val="00694E5F"/>
    <w:rsid w:val="0069549B"/>
    <w:rsid w:val="006A14E9"/>
    <w:rsid w:val="006A18F7"/>
    <w:rsid w:val="006A2B2A"/>
    <w:rsid w:val="006A490E"/>
    <w:rsid w:val="006A56F1"/>
    <w:rsid w:val="006A692A"/>
    <w:rsid w:val="006B00D9"/>
    <w:rsid w:val="006B104D"/>
    <w:rsid w:val="006B2A23"/>
    <w:rsid w:val="006B4F25"/>
    <w:rsid w:val="006B63BA"/>
    <w:rsid w:val="006B7555"/>
    <w:rsid w:val="006C24F1"/>
    <w:rsid w:val="006C43B4"/>
    <w:rsid w:val="006C43F1"/>
    <w:rsid w:val="006C4BFD"/>
    <w:rsid w:val="006C5028"/>
    <w:rsid w:val="006C74F6"/>
    <w:rsid w:val="006C7E08"/>
    <w:rsid w:val="006D036A"/>
    <w:rsid w:val="006D1694"/>
    <w:rsid w:val="006D2166"/>
    <w:rsid w:val="006D2CC6"/>
    <w:rsid w:val="006D4F28"/>
    <w:rsid w:val="006D55E7"/>
    <w:rsid w:val="006D5B25"/>
    <w:rsid w:val="006D7091"/>
    <w:rsid w:val="006D749A"/>
    <w:rsid w:val="006E0076"/>
    <w:rsid w:val="006E00F2"/>
    <w:rsid w:val="006E089C"/>
    <w:rsid w:val="006E0FB7"/>
    <w:rsid w:val="006E13DF"/>
    <w:rsid w:val="006E3288"/>
    <w:rsid w:val="006E4F63"/>
    <w:rsid w:val="006E6709"/>
    <w:rsid w:val="006E6D0D"/>
    <w:rsid w:val="006E787C"/>
    <w:rsid w:val="006F0AC5"/>
    <w:rsid w:val="006F0FEB"/>
    <w:rsid w:val="006F2403"/>
    <w:rsid w:val="006F42D4"/>
    <w:rsid w:val="006F657B"/>
    <w:rsid w:val="006F70A1"/>
    <w:rsid w:val="007001AB"/>
    <w:rsid w:val="007009F7"/>
    <w:rsid w:val="0070133B"/>
    <w:rsid w:val="00701DB3"/>
    <w:rsid w:val="00701E74"/>
    <w:rsid w:val="00701F50"/>
    <w:rsid w:val="007025CC"/>
    <w:rsid w:val="00703352"/>
    <w:rsid w:val="00703BFB"/>
    <w:rsid w:val="00706F45"/>
    <w:rsid w:val="00707A77"/>
    <w:rsid w:val="0071318E"/>
    <w:rsid w:val="007140A5"/>
    <w:rsid w:val="00715653"/>
    <w:rsid w:val="00715D2E"/>
    <w:rsid w:val="00715E43"/>
    <w:rsid w:val="0072278F"/>
    <w:rsid w:val="00722E56"/>
    <w:rsid w:val="00723FFA"/>
    <w:rsid w:val="00724FBF"/>
    <w:rsid w:val="00725725"/>
    <w:rsid w:val="00725B14"/>
    <w:rsid w:val="0072779D"/>
    <w:rsid w:val="00730310"/>
    <w:rsid w:val="0073424A"/>
    <w:rsid w:val="00734D56"/>
    <w:rsid w:val="00734F3D"/>
    <w:rsid w:val="00740239"/>
    <w:rsid w:val="0074092C"/>
    <w:rsid w:val="0074195C"/>
    <w:rsid w:val="00742283"/>
    <w:rsid w:val="00742320"/>
    <w:rsid w:val="00746C4F"/>
    <w:rsid w:val="0075081F"/>
    <w:rsid w:val="00751DE5"/>
    <w:rsid w:val="00754BB0"/>
    <w:rsid w:val="00755CA5"/>
    <w:rsid w:val="00756D65"/>
    <w:rsid w:val="00760ED9"/>
    <w:rsid w:val="00762ED1"/>
    <w:rsid w:val="00764718"/>
    <w:rsid w:val="007656D0"/>
    <w:rsid w:val="0076570A"/>
    <w:rsid w:val="0076715C"/>
    <w:rsid w:val="0077025C"/>
    <w:rsid w:val="00770E1F"/>
    <w:rsid w:val="007714FB"/>
    <w:rsid w:val="007734EA"/>
    <w:rsid w:val="00775461"/>
    <w:rsid w:val="0078051C"/>
    <w:rsid w:val="00780C30"/>
    <w:rsid w:val="007821EF"/>
    <w:rsid w:val="0078560C"/>
    <w:rsid w:val="00787101"/>
    <w:rsid w:val="00790832"/>
    <w:rsid w:val="007924E5"/>
    <w:rsid w:val="007944D4"/>
    <w:rsid w:val="00794677"/>
    <w:rsid w:val="0079489D"/>
    <w:rsid w:val="007960D9"/>
    <w:rsid w:val="007968A5"/>
    <w:rsid w:val="007A0144"/>
    <w:rsid w:val="007A3EDD"/>
    <w:rsid w:val="007A427E"/>
    <w:rsid w:val="007B26BD"/>
    <w:rsid w:val="007B2EC9"/>
    <w:rsid w:val="007B3115"/>
    <w:rsid w:val="007B360D"/>
    <w:rsid w:val="007B4461"/>
    <w:rsid w:val="007B4540"/>
    <w:rsid w:val="007B63AB"/>
    <w:rsid w:val="007B758F"/>
    <w:rsid w:val="007C00F1"/>
    <w:rsid w:val="007C0E2B"/>
    <w:rsid w:val="007C1E16"/>
    <w:rsid w:val="007C1E76"/>
    <w:rsid w:val="007C20A3"/>
    <w:rsid w:val="007C2116"/>
    <w:rsid w:val="007C556F"/>
    <w:rsid w:val="007C6BA7"/>
    <w:rsid w:val="007D0823"/>
    <w:rsid w:val="007D10AE"/>
    <w:rsid w:val="007D3B16"/>
    <w:rsid w:val="007D5095"/>
    <w:rsid w:val="007D63DA"/>
    <w:rsid w:val="007E0F4F"/>
    <w:rsid w:val="007E1E85"/>
    <w:rsid w:val="007E5E05"/>
    <w:rsid w:val="007E767E"/>
    <w:rsid w:val="007F089F"/>
    <w:rsid w:val="007F1610"/>
    <w:rsid w:val="007F2FC4"/>
    <w:rsid w:val="007F6E1C"/>
    <w:rsid w:val="007F72CF"/>
    <w:rsid w:val="007F7998"/>
    <w:rsid w:val="00801816"/>
    <w:rsid w:val="008021FE"/>
    <w:rsid w:val="0080371D"/>
    <w:rsid w:val="00803D25"/>
    <w:rsid w:val="00804A7D"/>
    <w:rsid w:val="00805362"/>
    <w:rsid w:val="00805942"/>
    <w:rsid w:val="0080603A"/>
    <w:rsid w:val="00806047"/>
    <w:rsid w:val="008069AA"/>
    <w:rsid w:val="00807134"/>
    <w:rsid w:val="00810F12"/>
    <w:rsid w:val="00812689"/>
    <w:rsid w:val="00813C60"/>
    <w:rsid w:val="00813D6B"/>
    <w:rsid w:val="00815636"/>
    <w:rsid w:val="00817373"/>
    <w:rsid w:val="00820FA8"/>
    <w:rsid w:val="00821E11"/>
    <w:rsid w:val="00821E50"/>
    <w:rsid w:val="00824791"/>
    <w:rsid w:val="00826501"/>
    <w:rsid w:val="00827888"/>
    <w:rsid w:val="00831AE6"/>
    <w:rsid w:val="008326E8"/>
    <w:rsid w:val="008330FC"/>
    <w:rsid w:val="00834DCC"/>
    <w:rsid w:val="00836715"/>
    <w:rsid w:val="00840062"/>
    <w:rsid w:val="008403E0"/>
    <w:rsid w:val="00840F6B"/>
    <w:rsid w:val="0084256C"/>
    <w:rsid w:val="008429D6"/>
    <w:rsid w:val="00843D14"/>
    <w:rsid w:val="008446D1"/>
    <w:rsid w:val="00850B0E"/>
    <w:rsid w:val="00851836"/>
    <w:rsid w:val="0085270F"/>
    <w:rsid w:val="00852DEC"/>
    <w:rsid w:val="00853837"/>
    <w:rsid w:val="00854036"/>
    <w:rsid w:val="008552CD"/>
    <w:rsid w:val="008554FD"/>
    <w:rsid w:val="00857B8D"/>
    <w:rsid w:val="008602BE"/>
    <w:rsid w:val="00861BBC"/>
    <w:rsid w:val="00863317"/>
    <w:rsid w:val="00863AB8"/>
    <w:rsid w:val="00865535"/>
    <w:rsid w:val="00865C00"/>
    <w:rsid w:val="00867B4B"/>
    <w:rsid w:val="00870211"/>
    <w:rsid w:val="0087032A"/>
    <w:rsid w:val="00870CB0"/>
    <w:rsid w:val="00875CFB"/>
    <w:rsid w:val="00875FB3"/>
    <w:rsid w:val="00881452"/>
    <w:rsid w:val="008832C6"/>
    <w:rsid w:val="008849A6"/>
    <w:rsid w:val="00885310"/>
    <w:rsid w:val="0088576A"/>
    <w:rsid w:val="008877A8"/>
    <w:rsid w:val="008878DF"/>
    <w:rsid w:val="00891ABD"/>
    <w:rsid w:val="00893795"/>
    <w:rsid w:val="00893BD7"/>
    <w:rsid w:val="00895CC6"/>
    <w:rsid w:val="0089618A"/>
    <w:rsid w:val="008A03C4"/>
    <w:rsid w:val="008A1F1F"/>
    <w:rsid w:val="008A6050"/>
    <w:rsid w:val="008A64CB"/>
    <w:rsid w:val="008A6CF1"/>
    <w:rsid w:val="008A7095"/>
    <w:rsid w:val="008A7B3E"/>
    <w:rsid w:val="008B011F"/>
    <w:rsid w:val="008B12F7"/>
    <w:rsid w:val="008B5785"/>
    <w:rsid w:val="008B6200"/>
    <w:rsid w:val="008B6309"/>
    <w:rsid w:val="008C2615"/>
    <w:rsid w:val="008C688C"/>
    <w:rsid w:val="008C72EF"/>
    <w:rsid w:val="008C765E"/>
    <w:rsid w:val="008C780C"/>
    <w:rsid w:val="008C79E1"/>
    <w:rsid w:val="008D3B8D"/>
    <w:rsid w:val="008D400D"/>
    <w:rsid w:val="008D495D"/>
    <w:rsid w:val="008D65FB"/>
    <w:rsid w:val="008E1180"/>
    <w:rsid w:val="008E22D0"/>
    <w:rsid w:val="008E2840"/>
    <w:rsid w:val="008E3DDF"/>
    <w:rsid w:val="008E481A"/>
    <w:rsid w:val="008E4ECA"/>
    <w:rsid w:val="008E66DB"/>
    <w:rsid w:val="008E6ADD"/>
    <w:rsid w:val="008E7329"/>
    <w:rsid w:val="008E7AB4"/>
    <w:rsid w:val="008E7D84"/>
    <w:rsid w:val="008E7DEA"/>
    <w:rsid w:val="008F0A8B"/>
    <w:rsid w:val="008F3407"/>
    <w:rsid w:val="008F348C"/>
    <w:rsid w:val="008F3AAA"/>
    <w:rsid w:val="008F4EA4"/>
    <w:rsid w:val="0090071B"/>
    <w:rsid w:val="00902207"/>
    <w:rsid w:val="0090329D"/>
    <w:rsid w:val="0090437D"/>
    <w:rsid w:val="009047F8"/>
    <w:rsid w:val="00904A90"/>
    <w:rsid w:val="00906593"/>
    <w:rsid w:val="00907C09"/>
    <w:rsid w:val="00911425"/>
    <w:rsid w:val="00912266"/>
    <w:rsid w:val="009125A5"/>
    <w:rsid w:val="00912BAB"/>
    <w:rsid w:val="00914098"/>
    <w:rsid w:val="00914873"/>
    <w:rsid w:val="0091523C"/>
    <w:rsid w:val="00915AD1"/>
    <w:rsid w:val="0091726C"/>
    <w:rsid w:val="0092141C"/>
    <w:rsid w:val="00921B58"/>
    <w:rsid w:val="00922828"/>
    <w:rsid w:val="009245F2"/>
    <w:rsid w:val="00924BEB"/>
    <w:rsid w:val="009253D5"/>
    <w:rsid w:val="009263A4"/>
    <w:rsid w:val="009268C6"/>
    <w:rsid w:val="00927B7F"/>
    <w:rsid w:val="00930263"/>
    <w:rsid w:val="00932A10"/>
    <w:rsid w:val="0093317A"/>
    <w:rsid w:val="00933388"/>
    <w:rsid w:val="00934594"/>
    <w:rsid w:val="009359E5"/>
    <w:rsid w:val="0093604A"/>
    <w:rsid w:val="009370B6"/>
    <w:rsid w:val="00940DB3"/>
    <w:rsid w:val="00941D54"/>
    <w:rsid w:val="00944833"/>
    <w:rsid w:val="009476A9"/>
    <w:rsid w:val="00947D48"/>
    <w:rsid w:val="009500B2"/>
    <w:rsid w:val="00950932"/>
    <w:rsid w:val="0095102F"/>
    <w:rsid w:val="00951266"/>
    <w:rsid w:val="00952CC0"/>
    <w:rsid w:val="00954C61"/>
    <w:rsid w:val="009575F5"/>
    <w:rsid w:val="009609B9"/>
    <w:rsid w:val="00960B41"/>
    <w:rsid w:val="009618B5"/>
    <w:rsid w:val="00963A4A"/>
    <w:rsid w:val="00963CCE"/>
    <w:rsid w:val="0096596E"/>
    <w:rsid w:val="00965BA6"/>
    <w:rsid w:val="00965D39"/>
    <w:rsid w:val="0096730A"/>
    <w:rsid w:val="009728D7"/>
    <w:rsid w:val="00972934"/>
    <w:rsid w:val="00973E1B"/>
    <w:rsid w:val="009768C1"/>
    <w:rsid w:val="00976A1E"/>
    <w:rsid w:val="00981826"/>
    <w:rsid w:val="00983E87"/>
    <w:rsid w:val="00985F91"/>
    <w:rsid w:val="00987A45"/>
    <w:rsid w:val="0099185B"/>
    <w:rsid w:val="00991D3D"/>
    <w:rsid w:val="0099200E"/>
    <w:rsid w:val="00993A4E"/>
    <w:rsid w:val="00993A60"/>
    <w:rsid w:val="009952A8"/>
    <w:rsid w:val="00997203"/>
    <w:rsid w:val="009A1210"/>
    <w:rsid w:val="009A1CA4"/>
    <w:rsid w:val="009A3B19"/>
    <w:rsid w:val="009A41DE"/>
    <w:rsid w:val="009A423C"/>
    <w:rsid w:val="009A6962"/>
    <w:rsid w:val="009A7796"/>
    <w:rsid w:val="009A7AB9"/>
    <w:rsid w:val="009B3139"/>
    <w:rsid w:val="009B4D66"/>
    <w:rsid w:val="009B6508"/>
    <w:rsid w:val="009C04BC"/>
    <w:rsid w:val="009C05C3"/>
    <w:rsid w:val="009C0CF6"/>
    <w:rsid w:val="009C27BD"/>
    <w:rsid w:val="009C293A"/>
    <w:rsid w:val="009C2B71"/>
    <w:rsid w:val="009C51EC"/>
    <w:rsid w:val="009C628F"/>
    <w:rsid w:val="009C6BF8"/>
    <w:rsid w:val="009D0EAA"/>
    <w:rsid w:val="009D0F7E"/>
    <w:rsid w:val="009D14F5"/>
    <w:rsid w:val="009D2687"/>
    <w:rsid w:val="009D2FA1"/>
    <w:rsid w:val="009D322E"/>
    <w:rsid w:val="009D3E36"/>
    <w:rsid w:val="009D4F57"/>
    <w:rsid w:val="009D6069"/>
    <w:rsid w:val="009D685C"/>
    <w:rsid w:val="009D6AC9"/>
    <w:rsid w:val="009D73B0"/>
    <w:rsid w:val="009E0EFA"/>
    <w:rsid w:val="009E2A36"/>
    <w:rsid w:val="009E2AA2"/>
    <w:rsid w:val="009E3357"/>
    <w:rsid w:val="009E366A"/>
    <w:rsid w:val="009F5BB3"/>
    <w:rsid w:val="009F795A"/>
    <w:rsid w:val="009F7E22"/>
    <w:rsid w:val="009F7F53"/>
    <w:rsid w:val="00A0189E"/>
    <w:rsid w:val="00A02419"/>
    <w:rsid w:val="00A03B71"/>
    <w:rsid w:val="00A041B7"/>
    <w:rsid w:val="00A0464E"/>
    <w:rsid w:val="00A04C43"/>
    <w:rsid w:val="00A05E4D"/>
    <w:rsid w:val="00A1228E"/>
    <w:rsid w:val="00A124FA"/>
    <w:rsid w:val="00A13E0F"/>
    <w:rsid w:val="00A14CE0"/>
    <w:rsid w:val="00A15164"/>
    <w:rsid w:val="00A15D2E"/>
    <w:rsid w:val="00A16E7A"/>
    <w:rsid w:val="00A17A47"/>
    <w:rsid w:val="00A20232"/>
    <w:rsid w:val="00A2140B"/>
    <w:rsid w:val="00A21A98"/>
    <w:rsid w:val="00A21BF1"/>
    <w:rsid w:val="00A22C95"/>
    <w:rsid w:val="00A2789B"/>
    <w:rsid w:val="00A31006"/>
    <w:rsid w:val="00A31A27"/>
    <w:rsid w:val="00A31FB7"/>
    <w:rsid w:val="00A323A7"/>
    <w:rsid w:val="00A331CD"/>
    <w:rsid w:val="00A33215"/>
    <w:rsid w:val="00A33462"/>
    <w:rsid w:val="00A33FD2"/>
    <w:rsid w:val="00A36393"/>
    <w:rsid w:val="00A40169"/>
    <w:rsid w:val="00A412FB"/>
    <w:rsid w:val="00A42F28"/>
    <w:rsid w:val="00A437DC"/>
    <w:rsid w:val="00A4444C"/>
    <w:rsid w:val="00A452CB"/>
    <w:rsid w:val="00A45D03"/>
    <w:rsid w:val="00A46801"/>
    <w:rsid w:val="00A50AE3"/>
    <w:rsid w:val="00A54690"/>
    <w:rsid w:val="00A553DE"/>
    <w:rsid w:val="00A56120"/>
    <w:rsid w:val="00A5613B"/>
    <w:rsid w:val="00A562D0"/>
    <w:rsid w:val="00A5673D"/>
    <w:rsid w:val="00A61137"/>
    <w:rsid w:val="00A620A7"/>
    <w:rsid w:val="00A62495"/>
    <w:rsid w:val="00A62B9D"/>
    <w:rsid w:val="00A6399F"/>
    <w:rsid w:val="00A63CF6"/>
    <w:rsid w:val="00A63DC9"/>
    <w:rsid w:val="00A65C6D"/>
    <w:rsid w:val="00A6625A"/>
    <w:rsid w:val="00A662F9"/>
    <w:rsid w:val="00A667A3"/>
    <w:rsid w:val="00A70E48"/>
    <w:rsid w:val="00A71915"/>
    <w:rsid w:val="00A71F8A"/>
    <w:rsid w:val="00A72860"/>
    <w:rsid w:val="00A73103"/>
    <w:rsid w:val="00A7329E"/>
    <w:rsid w:val="00A73CFA"/>
    <w:rsid w:val="00A767B5"/>
    <w:rsid w:val="00A76C65"/>
    <w:rsid w:val="00A76CE5"/>
    <w:rsid w:val="00A76F95"/>
    <w:rsid w:val="00A812BA"/>
    <w:rsid w:val="00A81808"/>
    <w:rsid w:val="00A82D9E"/>
    <w:rsid w:val="00A853C9"/>
    <w:rsid w:val="00A90521"/>
    <w:rsid w:val="00A906FD"/>
    <w:rsid w:val="00A90E11"/>
    <w:rsid w:val="00A94312"/>
    <w:rsid w:val="00A943AB"/>
    <w:rsid w:val="00A94895"/>
    <w:rsid w:val="00A956D6"/>
    <w:rsid w:val="00A966FD"/>
    <w:rsid w:val="00A97CD6"/>
    <w:rsid w:val="00AA3C6E"/>
    <w:rsid w:val="00AA3DE5"/>
    <w:rsid w:val="00AA523E"/>
    <w:rsid w:val="00AA6A00"/>
    <w:rsid w:val="00AA6C72"/>
    <w:rsid w:val="00AA6CB2"/>
    <w:rsid w:val="00AA7B59"/>
    <w:rsid w:val="00AB0DBB"/>
    <w:rsid w:val="00AB11EE"/>
    <w:rsid w:val="00AB34B8"/>
    <w:rsid w:val="00AB35A4"/>
    <w:rsid w:val="00AB4501"/>
    <w:rsid w:val="00AB4C4E"/>
    <w:rsid w:val="00AB54BB"/>
    <w:rsid w:val="00AB57CB"/>
    <w:rsid w:val="00AB5DD5"/>
    <w:rsid w:val="00AB6EED"/>
    <w:rsid w:val="00AB7B65"/>
    <w:rsid w:val="00AC1403"/>
    <w:rsid w:val="00AC2281"/>
    <w:rsid w:val="00AC23ED"/>
    <w:rsid w:val="00AC3440"/>
    <w:rsid w:val="00AC3C77"/>
    <w:rsid w:val="00AC3C86"/>
    <w:rsid w:val="00AC3FBC"/>
    <w:rsid w:val="00AD2276"/>
    <w:rsid w:val="00AD276A"/>
    <w:rsid w:val="00AD2AFC"/>
    <w:rsid w:val="00AD2C91"/>
    <w:rsid w:val="00AD32FB"/>
    <w:rsid w:val="00AD38EC"/>
    <w:rsid w:val="00AD70DF"/>
    <w:rsid w:val="00AE52A6"/>
    <w:rsid w:val="00AE58EE"/>
    <w:rsid w:val="00AE6408"/>
    <w:rsid w:val="00AE70DA"/>
    <w:rsid w:val="00AE7AB2"/>
    <w:rsid w:val="00AF0BE2"/>
    <w:rsid w:val="00AF11A1"/>
    <w:rsid w:val="00AF4770"/>
    <w:rsid w:val="00AF4C34"/>
    <w:rsid w:val="00AF6F16"/>
    <w:rsid w:val="00AF7148"/>
    <w:rsid w:val="00B013AA"/>
    <w:rsid w:val="00B04F63"/>
    <w:rsid w:val="00B05AC3"/>
    <w:rsid w:val="00B062E0"/>
    <w:rsid w:val="00B0791E"/>
    <w:rsid w:val="00B10D3C"/>
    <w:rsid w:val="00B12456"/>
    <w:rsid w:val="00B12B25"/>
    <w:rsid w:val="00B134E6"/>
    <w:rsid w:val="00B13EF7"/>
    <w:rsid w:val="00B14F0C"/>
    <w:rsid w:val="00B151A0"/>
    <w:rsid w:val="00B16237"/>
    <w:rsid w:val="00B16530"/>
    <w:rsid w:val="00B16A96"/>
    <w:rsid w:val="00B17D79"/>
    <w:rsid w:val="00B20ECE"/>
    <w:rsid w:val="00B213C2"/>
    <w:rsid w:val="00B2239F"/>
    <w:rsid w:val="00B2276C"/>
    <w:rsid w:val="00B24B8E"/>
    <w:rsid w:val="00B26528"/>
    <w:rsid w:val="00B309DD"/>
    <w:rsid w:val="00B32589"/>
    <w:rsid w:val="00B35211"/>
    <w:rsid w:val="00B35586"/>
    <w:rsid w:val="00B36596"/>
    <w:rsid w:val="00B36919"/>
    <w:rsid w:val="00B36FD7"/>
    <w:rsid w:val="00B37BE8"/>
    <w:rsid w:val="00B37D32"/>
    <w:rsid w:val="00B40532"/>
    <w:rsid w:val="00B44E95"/>
    <w:rsid w:val="00B45C7D"/>
    <w:rsid w:val="00B52605"/>
    <w:rsid w:val="00B5367C"/>
    <w:rsid w:val="00B53755"/>
    <w:rsid w:val="00B5443D"/>
    <w:rsid w:val="00B54AAF"/>
    <w:rsid w:val="00B56B5A"/>
    <w:rsid w:val="00B57A03"/>
    <w:rsid w:val="00B57B6D"/>
    <w:rsid w:val="00B62621"/>
    <w:rsid w:val="00B63F8F"/>
    <w:rsid w:val="00B65F67"/>
    <w:rsid w:val="00B66B3E"/>
    <w:rsid w:val="00B676DB"/>
    <w:rsid w:val="00B70FDB"/>
    <w:rsid w:val="00B721DF"/>
    <w:rsid w:val="00B7245E"/>
    <w:rsid w:val="00B733C8"/>
    <w:rsid w:val="00B745C2"/>
    <w:rsid w:val="00B75119"/>
    <w:rsid w:val="00B773B8"/>
    <w:rsid w:val="00B81706"/>
    <w:rsid w:val="00B81D52"/>
    <w:rsid w:val="00B831E5"/>
    <w:rsid w:val="00B85FD0"/>
    <w:rsid w:val="00B86595"/>
    <w:rsid w:val="00B872BD"/>
    <w:rsid w:val="00B87829"/>
    <w:rsid w:val="00B9052B"/>
    <w:rsid w:val="00B91153"/>
    <w:rsid w:val="00B916EC"/>
    <w:rsid w:val="00B9331A"/>
    <w:rsid w:val="00B934F2"/>
    <w:rsid w:val="00B93786"/>
    <w:rsid w:val="00B94C8A"/>
    <w:rsid w:val="00B95D4B"/>
    <w:rsid w:val="00B963E7"/>
    <w:rsid w:val="00B97FF5"/>
    <w:rsid w:val="00BA0547"/>
    <w:rsid w:val="00BA1669"/>
    <w:rsid w:val="00BA169F"/>
    <w:rsid w:val="00BA19F7"/>
    <w:rsid w:val="00BB0FF3"/>
    <w:rsid w:val="00BB24C2"/>
    <w:rsid w:val="00BB30E4"/>
    <w:rsid w:val="00BB33F5"/>
    <w:rsid w:val="00BB4B5C"/>
    <w:rsid w:val="00BB6D36"/>
    <w:rsid w:val="00BB7767"/>
    <w:rsid w:val="00BB7866"/>
    <w:rsid w:val="00BC02E2"/>
    <w:rsid w:val="00BC0AA0"/>
    <w:rsid w:val="00BC40E5"/>
    <w:rsid w:val="00BC6F36"/>
    <w:rsid w:val="00BC7D4A"/>
    <w:rsid w:val="00BD3974"/>
    <w:rsid w:val="00BD39A8"/>
    <w:rsid w:val="00BD4551"/>
    <w:rsid w:val="00BD759B"/>
    <w:rsid w:val="00BD785B"/>
    <w:rsid w:val="00BE53DE"/>
    <w:rsid w:val="00BE5AC8"/>
    <w:rsid w:val="00BF0C77"/>
    <w:rsid w:val="00BF3323"/>
    <w:rsid w:val="00BF4DF4"/>
    <w:rsid w:val="00BF5E50"/>
    <w:rsid w:val="00BF615A"/>
    <w:rsid w:val="00BF6C1B"/>
    <w:rsid w:val="00C01ECC"/>
    <w:rsid w:val="00C02FA7"/>
    <w:rsid w:val="00C03E3E"/>
    <w:rsid w:val="00C04150"/>
    <w:rsid w:val="00C05D12"/>
    <w:rsid w:val="00C07D03"/>
    <w:rsid w:val="00C113F3"/>
    <w:rsid w:val="00C13F72"/>
    <w:rsid w:val="00C142EE"/>
    <w:rsid w:val="00C219E7"/>
    <w:rsid w:val="00C21E63"/>
    <w:rsid w:val="00C2321C"/>
    <w:rsid w:val="00C235C1"/>
    <w:rsid w:val="00C25660"/>
    <w:rsid w:val="00C27D50"/>
    <w:rsid w:val="00C27F4A"/>
    <w:rsid w:val="00C33796"/>
    <w:rsid w:val="00C34D5A"/>
    <w:rsid w:val="00C36DE9"/>
    <w:rsid w:val="00C37043"/>
    <w:rsid w:val="00C3749B"/>
    <w:rsid w:val="00C40EF8"/>
    <w:rsid w:val="00C417B7"/>
    <w:rsid w:val="00C427C6"/>
    <w:rsid w:val="00C42A9C"/>
    <w:rsid w:val="00C446C0"/>
    <w:rsid w:val="00C46028"/>
    <w:rsid w:val="00C47E63"/>
    <w:rsid w:val="00C53E67"/>
    <w:rsid w:val="00C55A76"/>
    <w:rsid w:val="00C55CEC"/>
    <w:rsid w:val="00C56D69"/>
    <w:rsid w:val="00C605A5"/>
    <w:rsid w:val="00C63A80"/>
    <w:rsid w:val="00C6467D"/>
    <w:rsid w:val="00C6651B"/>
    <w:rsid w:val="00C66AFF"/>
    <w:rsid w:val="00C7028E"/>
    <w:rsid w:val="00C704FD"/>
    <w:rsid w:val="00C71356"/>
    <w:rsid w:val="00C71B80"/>
    <w:rsid w:val="00C750E0"/>
    <w:rsid w:val="00C778ED"/>
    <w:rsid w:val="00C82576"/>
    <w:rsid w:val="00C82F50"/>
    <w:rsid w:val="00C82F60"/>
    <w:rsid w:val="00C843F5"/>
    <w:rsid w:val="00C86FDC"/>
    <w:rsid w:val="00C872B2"/>
    <w:rsid w:val="00C91055"/>
    <w:rsid w:val="00C91FAC"/>
    <w:rsid w:val="00C92B6B"/>
    <w:rsid w:val="00C9301B"/>
    <w:rsid w:val="00C93B70"/>
    <w:rsid w:val="00C95C89"/>
    <w:rsid w:val="00C96E78"/>
    <w:rsid w:val="00C9775B"/>
    <w:rsid w:val="00CA0E32"/>
    <w:rsid w:val="00CA1DF2"/>
    <w:rsid w:val="00CA209E"/>
    <w:rsid w:val="00CA20BB"/>
    <w:rsid w:val="00CA2F02"/>
    <w:rsid w:val="00CA4E3C"/>
    <w:rsid w:val="00CA507B"/>
    <w:rsid w:val="00CA57ED"/>
    <w:rsid w:val="00CA5D0F"/>
    <w:rsid w:val="00CB337E"/>
    <w:rsid w:val="00CB34A3"/>
    <w:rsid w:val="00CB4A94"/>
    <w:rsid w:val="00CC0B8E"/>
    <w:rsid w:val="00CC4D03"/>
    <w:rsid w:val="00CC5D02"/>
    <w:rsid w:val="00CD0510"/>
    <w:rsid w:val="00CD06A5"/>
    <w:rsid w:val="00CD0E95"/>
    <w:rsid w:val="00CD0EFA"/>
    <w:rsid w:val="00CD1A54"/>
    <w:rsid w:val="00CD35B5"/>
    <w:rsid w:val="00CD3A8F"/>
    <w:rsid w:val="00CD42B1"/>
    <w:rsid w:val="00CD5237"/>
    <w:rsid w:val="00CD577B"/>
    <w:rsid w:val="00CD7D78"/>
    <w:rsid w:val="00CE2A8A"/>
    <w:rsid w:val="00CE548C"/>
    <w:rsid w:val="00CE62DD"/>
    <w:rsid w:val="00CE72D6"/>
    <w:rsid w:val="00CF0A95"/>
    <w:rsid w:val="00CF1279"/>
    <w:rsid w:val="00CF3F1A"/>
    <w:rsid w:val="00CF409B"/>
    <w:rsid w:val="00CF546A"/>
    <w:rsid w:val="00CF5FAC"/>
    <w:rsid w:val="00CF62FA"/>
    <w:rsid w:val="00D00489"/>
    <w:rsid w:val="00D01766"/>
    <w:rsid w:val="00D02CB9"/>
    <w:rsid w:val="00D02FC2"/>
    <w:rsid w:val="00D04245"/>
    <w:rsid w:val="00D05FDE"/>
    <w:rsid w:val="00D0687C"/>
    <w:rsid w:val="00D07A36"/>
    <w:rsid w:val="00D124DF"/>
    <w:rsid w:val="00D17F79"/>
    <w:rsid w:val="00D20086"/>
    <w:rsid w:val="00D2234F"/>
    <w:rsid w:val="00D261C2"/>
    <w:rsid w:val="00D264ED"/>
    <w:rsid w:val="00D31AFB"/>
    <w:rsid w:val="00D31C75"/>
    <w:rsid w:val="00D328C2"/>
    <w:rsid w:val="00D3313C"/>
    <w:rsid w:val="00D33B81"/>
    <w:rsid w:val="00D41471"/>
    <w:rsid w:val="00D41821"/>
    <w:rsid w:val="00D4374C"/>
    <w:rsid w:val="00D43A83"/>
    <w:rsid w:val="00D4408F"/>
    <w:rsid w:val="00D4547E"/>
    <w:rsid w:val="00D46991"/>
    <w:rsid w:val="00D50BDD"/>
    <w:rsid w:val="00D533A3"/>
    <w:rsid w:val="00D53FC1"/>
    <w:rsid w:val="00D54E21"/>
    <w:rsid w:val="00D556EB"/>
    <w:rsid w:val="00D5579C"/>
    <w:rsid w:val="00D559EB"/>
    <w:rsid w:val="00D56719"/>
    <w:rsid w:val="00D574C8"/>
    <w:rsid w:val="00D61FB2"/>
    <w:rsid w:val="00D6263F"/>
    <w:rsid w:val="00D637A8"/>
    <w:rsid w:val="00D64BE5"/>
    <w:rsid w:val="00D65530"/>
    <w:rsid w:val="00D73DC6"/>
    <w:rsid w:val="00D7472B"/>
    <w:rsid w:val="00D74D0D"/>
    <w:rsid w:val="00D80671"/>
    <w:rsid w:val="00D80673"/>
    <w:rsid w:val="00D8351A"/>
    <w:rsid w:val="00D8375C"/>
    <w:rsid w:val="00D84603"/>
    <w:rsid w:val="00D87CEA"/>
    <w:rsid w:val="00D90BFB"/>
    <w:rsid w:val="00D9249B"/>
    <w:rsid w:val="00D92F3B"/>
    <w:rsid w:val="00D94214"/>
    <w:rsid w:val="00D94855"/>
    <w:rsid w:val="00D96676"/>
    <w:rsid w:val="00DA138A"/>
    <w:rsid w:val="00DA5519"/>
    <w:rsid w:val="00DA69DD"/>
    <w:rsid w:val="00DB0701"/>
    <w:rsid w:val="00DB161E"/>
    <w:rsid w:val="00DB17A0"/>
    <w:rsid w:val="00DB2157"/>
    <w:rsid w:val="00DB335C"/>
    <w:rsid w:val="00DB39E1"/>
    <w:rsid w:val="00DB4236"/>
    <w:rsid w:val="00DB6202"/>
    <w:rsid w:val="00DB6694"/>
    <w:rsid w:val="00DB7EDE"/>
    <w:rsid w:val="00DC0DB0"/>
    <w:rsid w:val="00DC14DB"/>
    <w:rsid w:val="00DC1B26"/>
    <w:rsid w:val="00DC331E"/>
    <w:rsid w:val="00DC3D97"/>
    <w:rsid w:val="00DC427E"/>
    <w:rsid w:val="00DC561C"/>
    <w:rsid w:val="00DC763A"/>
    <w:rsid w:val="00DC7725"/>
    <w:rsid w:val="00DC787C"/>
    <w:rsid w:val="00DD28D5"/>
    <w:rsid w:val="00DD2EBD"/>
    <w:rsid w:val="00DD7EFB"/>
    <w:rsid w:val="00DE0AFC"/>
    <w:rsid w:val="00DE31C3"/>
    <w:rsid w:val="00DE36B5"/>
    <w:rsid w:val="00DE4212"/>
    <w:rsid w:val="00DE4C71"/>
    <w:rsid w:val="00DE70C7"/>
    <w:rsid w:val="00DF0971"/>
    <w:rsid w:val="00DF4CF8"/>
    <w:rsid w:val="00DF5ED4"/>
    <w:rsid w:val="00DF77BE"/>
    <w:rsid w:val="00DF7BA7"/>
    <w:rsid w:val="00E01B28"/>
    <w:rsid w:val="00E059C8"/>
    <w:rsid w:val="00E060F1"/>
    <w:rsid w:val="00E068A4"/>
    <w:rsid w:val="00E06E3D"/>
    <w:rsid w:val="00E07C72"/>
    <w:rsid w:val="00E11899"/>
    <w:rsid w:val="00E11B1D"/>
    <w:rsid w:val="00E12360"/>
    <w:rsid w:val="00E171A5"/>
    <w:rsid w:val="00E20BD4"/>
    <w:rsid w:val="00E22A78"/>
    <w:rsid w:val="00E248A3"/>
    <w:rsid w:val="00E258B8"/>
    <w:rsid w:val="00E26F8C"/>
    <w:rsid w:val="00E272B5"/>
    <w:rsid w:val="00E308AD"/>
    <w:rsid w:val="00E32DE1"/>
    <w:rsid w:val="00E33540"/>
    <w:rsid w:val="00E34D38"/>
    <w:rsid w:val="00E356D0"/>
    <w:rsid w:val="00E35951"/>
    <w:rsid w:val="00E4031A"/>
    <w:rsid w:val="00E41753"/>
    <w:rsid w:val="00E43F3C"/>
    <w:rsid w:val="00E458A8"/>
    <w:rsid w:val="00E478A4"/>
    <w:rsid w:val="00E47A7F"/>
    <w:rsid w:val="00E47CEB"/>
    <w:rsid w:val="00E5120B"/>
    <w:rsid w:val="00E524EC"/>
    <w:rsid w:val="00E54F61"/>
    <w:rsid w:val="00E56CF7"/>
    <w:rsid w:val="00E57C18"/>
    <w:rsid w:val="00E60B78"/>
    <w:rsid w:val="00E619BD"/>
    <w:rsid w:val="00E624D5"/>
    <w:rsid w:val="00E63366"/>
    <w:rsid w:val="00E63468"/>
    <w:rsid w:val="00E645AD"/>
    <w:rsid w:val="00E64C4B"/>
    <w:rsid w:val="00E7259C"/>
    <w:rsid w:val="00E73C6F"/>
    <w:rsid w:val="00E76C73"/>
    <w:rsid w:val="00E8049C"/>
    <w:rsid w:val="00E806E7"/>
    <w:rsid w:val="00E83730"/>
    <w:rsid w:val="00E83C4B"/>
    <w:rsid w:val="00E915D4"/>
    <w:rsid w:val="00E94035"/>
    <w:rsid w:val="00EA1521"/>
    <w:rsid w:val="00EA1886"/>
    <w:rsid w:val="00EA4F57"/>
    <w:rsid w:val="00EA4FE5"/>
    <w:rsid w:val="00EA6D49"/>
    <w:rsid w:val="00EA7CD0"/>
    <w:rsid w:val="00EB0533"/>
    <w:rsid w:val="00EB167C"/>
    <w:rsid w:val="00EB4503"/>
    <w:rsid w:val="00EB74BA"/>
    <w:rsid w:val="00EB7CBA"/>
    <w:rsid w:val="00EC0A40"/>
    <w:rsid w:val="00EC0EFF"/>
    <w:rsid w:val="00EC278C"/>
    <w:rsid w:val="00EC3D05"/>
    <w:rsid w:val="00EC3DD7"/>
    <w:rsid w:val="00EC4F5A"/>
    <w:rsid w:val="00EC5037"/>
    <w:rsid w:val="00ED2F85"/>
    <w:rsid w:val="00ED58C9"/>
    <w:rsid w:val="00ED59CE"/>
    <w:rsid w:val="00ED5A0C"/>
    <w:rsid w:val="00ED6EE0"/>
    <w:rsid w:val="00ED7314"/>
    <w:rsid w:val="00ED7622"/>
    <w:rsid w:val="00EE08D4"/>
    <w:rsid w:val="00EE1A56"/>
    <w:rsid w:val="00EE1DE1"/>
    <w:rsid w:val="00EE21EC"/>
    <w:rsid w:val="00EE230D"/>
    <w:rsid w:val="00EE370C"/>
    <w:rsid w:val="00EE376C"/>
    <w:rsid w:val="00EE4266"/>
    <w:rsid w:val="00EE5CBF"/>
    <w:rsid w:val="00EF0730"/>
    <w:rsid w:val="00EF211D"/>
    <w:rsid w:val="00EF3BF0"/>
    <w:rsid w:val="00EF4561"/>
    <w:rsid w:val="00EF55F8"/>
    <w:rsid w:val="00EF6295"/>
    <w:rsid w:val="00EF7F07"/>
    <w:rsid w:val="00F00E93"/>
    <w:rsid w:val="00F03ED1"/>
    <w:rsid w:val="00F0480E"/>
    <w:rsid w:val="00F07016"/>
    <w:rsid w:val="00F078B1"/>
    <w:rsid w:val="00F10959"/>
    <w:rsid w:val="00F1098E"/>
    <w:rsid w:val="00F11A25"/>
    <w:rsid w:val="00F13CD1"/>
    <w:rsid w:val="00F17699"/>
    <w:rsid w:val="00F178FE"/>
    <w:rsid w:val="00F17CD4"/>
    <w:rsid w:val="00F17D2B"/>
    <w:rsid w:val="00F20390"/>
    <w:rsid w:val="00F25ABF"/>
    <w:rsid w:val="00F26370"/>
    <w:rsid w:val="00F300B8"/>
    <w:rsid w:val="00F31092"/>
    <w:rsid w:val="00F31309"/>
    <w:rsid w:val="00F329D4"/>
    <w:rsid w:val="00F3459E"/>
    <w:rsid w:val="00F35941"/>
    <w:rsid w:val="00F35EA0"/>
    <w:rsid w:val="00F3719A"/>
    <w:rsid w:val="00F375C9"/>
    <w:rsid w:val="00F37845"/>
    <w:rsid w:val="00F41066"/>
    <w:rsid w:val="00F47A3F"/>
    <w:rsid w:val="00F504D1"/>
    <w:rsid w:val="00F53927"/>
    <w:rsid w:val="00F55301"/>
    <w:rsid w:val="00F55A6F"/>
    <w:rsid w:val="00F55A85"/>
    <w:rsid w:val="00F56628"/>
    <w:rsid w:val="00F57516"/>
    <w:rsid w:val="00F61B17"/>
    <w:rsid w:val="00F61D3E"/>
    <w:rsid w:val="00F63890"/>
    <w:rsid w:val="00F64735"/>
    <w:rsid w:val="00F669B6"/>
    <w:rsid w:val="00F66A8C"/>
    <w:rsid w:val="00F66F55"/>
    <w:rsid w:val="00F70BC7"/>
    <w:rsid w:val="00F71989"/>
    <w:rsid w:val="00F71A20"/>
    <w:rsid w:val="00F72343"/>
    <w:rsid w:val="00F73178"/>
    <w:rsid w:val="00F74143"/>
    <w:rsid w:val="00F76825"/>
    <w:rsid w:val="00F812A8"/>
    <w:rsid w:val="00F81608"/>
    <w:rsid w:val="00F821BF"/>
    <w:rsid w:val="00F82B84"/>
    <w:rsid w:val="00F82EDE"/>
    <w:rsid w:val="00F86B6B"/>
    <w:rsid w:val="00F90DC3"/>
    <w:rsid w:val="00F916F3"/>
    <w:rsid w:val="00F9398D"/>
    <w:rsid w:val="00F93CE8"/>
    <w:rsid w:val="00F944CC"/>
    <w:rsid w:val="00F954C9"/>
    <w:rsid w:val="00F969BE"/>
    <w:rsid w:val="00FA0FCD"/>
    <w:rsid w:val="00FA10EA"/>
    <w:rsid w:val="00FA1FC7"/>
    <w:rsid w:val="00FA2249"/>
    <w:rsid w:val="00FA3326"/>
    <w:rsid w:val="00FA626C"/>
    <w:rsid w:val="00FA654C"/>
    <w:rsid w:val="00FA69F1"/>
    <w:rsid w:val="00FB12E4"/>
    <w:rsid w:val="00FB1762"/>
    <w:rsid w:val="00FB29CD"/>
    <w:rsid w:val="00FB2C4B"/>
    <w:rsid w:val="00FB345A"/>
    <w:rsid w:val="00FB48A0"/>
    <w:rsid w:val="00FB50DF"/>
    <w:rsid w:val="00FB5C46"/>
    <w:rsid w:val="00FB7658"/>
    <w:rsid w:val="00FB773B"/>
    <w:rsid w:val="00FC07A7"/>
    <w:rsid w:val="00FC2C1C"/>
    <w:rsid w:val="00FC3998"/>
    <w:rsid w:val="00FC5A5F"/>
    <w:rsid w:val="00FC605A"/>
    <w:rsid w:val="00FC62BA"/>
    <w:rsid w:val="00FC6B25"/>
    <w:rsid w:val="00FD0485"/>
    <w:rsid w:val="00FD39DF"/>
    <w:rsid w:val="00FD6B32"/>
    <w:rsid w:val="00FD7386"/>
    <w:rsid w:val="00FE0FB3"/>
    <w:rsid w:val="00FE2150"/>
    <w:rsid w:val="00FE2AA2"/>
    <w:rsid w:val="00FE3BE5"/>
    <w:rsid w:val="00FE566E"/>
    <w:rsid w:val="00FE7401"/>
    <w:rsid w:val="00FE7761"/>
    <w:rsid w:val="00FF1E9A"/>
    <w:rsid w:val="00FF3524"/>
    <w:rsid w:val="00FF44ED"/>
    <w:rsid w:val="00FF4A07"/>
    <w:rsid w:val="00FF54A6"/>
    <w:rsid w:val="00FF5E0C"/>
    <w:rsid w:val="00FF654F"/>
    <w:rsid w:val="00FF6642"/>
    <w:rsid w:val="00FF6D2D"/>
    <w:rsid w:val="00FF6D89"/>
    <w:rsid w:val="00FF7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5B99D25"/>
  <w15:docId w15:val="{A9C2CF4E-D1FF-49BD-935E-86CB12CFE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3E0F"/>
    <w:pPr>
      <w:spacing w:before="20" w:after="20"/>
      <w:ind w:firstLine="360"/>
    </w:pPr>
    <w:rPr>
      <w:rFonts w:ascii="Calibri" w:hAnsi="Calibri"/>
      <w:sz w:val="22"/>
      <w:lang w:eastAsia="nl-NL"/>
    </w:rPr>
  </w:style>
  <w:style w:type="paragraph" w:styleId="Heading1">
    <w:name w:val="heading 1"/>
    <w:basedOn w:val="BodyText"/>
    <w:next w:val="BodyText"/>
    <w:qFormat/>
    <w:rsid w:val="001E14E9"/>
    <w:pPr>
      <w:keepNext/>
      <w:numPr>
        <w:numId w:val="1"/>
      </w:numPr>
      <w:suppressAutoHyphens/>
      <w:spacing w:after="240"/>
      <w:outlineLvl w:val="0"/>
    </w:pPr>
    <w:rPr>
      <w:rFonts w:cs="Arial"/>
      <w:b/>
      <w:bCs/>
      <w:caps/>
      <w:kern w:val="28"/>
      <w:sz w:val="32"/>
      <w:szCs w:val="32"/>
    </w:rPr>
  </w:style>
  <w:style w:type="paragraph" w:styleId="Heading2">
    <w:name w:val="heading 2"/>
    <w:basedOn w:val="BodyText"/>
    <w:next w:val="BodyText"/>
    <w:qFormat/>
    <w:rsid w:val="001E14E9"/>
    <w:pPr>
      <w:keepNext/>
      <w:numPr>
        <w:ilvl w:val="1"/>
        <w:numId w:val="1"/>
      </w:numPr>
      <w:suppressAutoHyphens/>
      <w:spacing w:before="440" w:after="22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BodyText"/>
    <w:next w:val="BodyText"/>
    <w:qFormat/>
    <w:rsid w:val="001E14E9"/>
    <w:pPr>
      <w:keepNext/>
      <w:numPr>
        <w:ilvl w:val="2"/>
        <w:numId w:val="1"/>
      </w:numPr>
      <w:suppressAutoHyphens/>
      <w:spacing w:before="220" w:after="120"/>
      <w:outlineLvl w:val="2"/>
    </w:pPr>
    <w:rPr>
      <w:rFonts w:cs="Arial"/>
      <w:b/>
      <w:bCs/>
      <w:sz w:val="26"/>
      <w:szCs w:val="24"/>
    </w:rPr>
  </w:style>
  <w:style w:type="paragraph" w:styleId="Heading4">
    <w:name w:val="heading 4"/>
    <w:basedOn w:val="BodyText"/>
    <w:next w:val="BodyText"/>
    <w:qFormat/>
    <w:rsid w:val="001E14E9"/>
    <w:pPr>
      <w:keepNext/>
      <w:numPr>
        <w:ilvl w:val="3"/>
        <w:numId w:val="1"/>
      </w:numPr>
      <w:spacing w:before="220" w:after="120"/>
      <w:outlineLvl w:val="3"/>
    </w:pPr>
    <w:rPr>
      <w:b/>
      <w:bCs/>
      <w:szCs w:val="28"/>
    </w:rPr>
  </w:style>
  <w:style w:type="paragraph" w:styleId="Heading5">
    <w:name w:val="heading 5"/>
    <w:basedOn w:val="BodyText"/>
    <w:next w:val="BodyText"/>
    <w:qFormat/>
    <w:rsid w:val="00A62B9D"/>
    <w:pPr>
      <w:numPr>
        <w:ilvl w:val="4"/>
        <w:numId w:val="1"/>
      </w:numPr>
      <w:spacing w:before="220" w:after="60"/>
      <w:outlineLvl w:val="4"/>
    </w:pPr>
    <w:rPr>
      <w:b/>
      <w:bCs/>
      <w:iCs/>
      <w:szCs w:val="22"/>
    </w:rPr>
  </w:style>
  <w:style w:type="paragraph" w:styleId="Heading6">
    <w:name w:val="heading 6"/>
    <w:basedOn w:val="BodyText"/>
    <w:next w:val="BodyText"/>
    <w:qFormat/>
    <w:rsid w:val="00A62B9D"/>
    <w:pPr>
      <w:keepNext/>
      <w:numPr>
        <w:ilvl w:val="5"/>
        <w:numId w:val="1"/>
      </w:numPr>
      <w:suppressAutoHyphens/>
      <w:outlineLvl w:val="5"/>
    </w:pPr>
    <w:rPr>
      <w:b/>
      <w:bCs/>
      <w:szCs w:val="22"/>
    </w:rPr>
  </w:style>
  <w:style w:type="paragraph" w:styleId="Heading7">
    <w:name w:val="heading 7"/>
    <w:basedOn w:val="Heading6"/>
    <w:next w:val="BodyText"/>
    <w:qFormat/>
    <w:rsid w:val="00A62B9D"/>
    <w:pPr>
      <w:numPr>
        <w:ilvl w:val="6"/>
      </w:numPr>
      <w:outlineLvl w:val="6"/>
    </w:pPr>
    <w:rPr>
      <w:szCs w:val="24"/>
    </w:rPr>
  </w:style>
  <w:style w:type="paragraph" w:styleId="Heading8">
    <w:name w:val="heading 8"/>
    <w:basedOn w:val="Heading6"/>
    <w:next w:val="BodyText"/>
    <w:qFormat/>
    <w:rsid w:val="00A62B9D"/>
    <w:pPr>
      <w:numPr>
        <w:ilvl w:val="7"/>
      </w:numPr>
      <w:outlineLvl w:val="7"/>
    </w:pPr>
    <w:rPr>
      <w:iCs/>
      <w:szCs w:val="24"/>
    </w:rPr>
  </w:style>
  <w:style w:type="paragraph" w:styleId="Heading9">
    <w:name w:val="heading 9"/>
    <w:basedOn w:val="Heading6"/>
    <w:next w:val="Normal"/>
    <w:qFormat/>
    <w:rsid w:val="00A62B9D"/>
    <w:pPr>
      <w:numPr>
        <w:ilvl w:val="8"/>
      </w:numPr>
      <w:outlineLvl w:val="8"/>
    </w:pPr>
    <w:rPr>
      <w:rFonts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ootnoteBase">
    <w:name w:val="Footnote Base"/>
    <w:basedOn w:val="Normal"/>
    <w:link w:val="FootnoteBaseChar"/>
    <w:semiHidden/>
    <w:pPr>
      <w:keepLines/>
      <w:tabs>
        <w:tab w:val="left" w:pos="187"/>
      </w:tabs>
      <w:spacing w:line="-220" w:lineRule="auto"/>
      <w:ind w:left="187" w:hanging="187"/>
    </w:pPr>
  </w:style>
  <w:style w:type="paragraph" w:styleId="MessageHeader">
    <w:name w:val="Message Header"/>
    <w:basedOn w:val="BodyText"/>
    <w:semiHidden/>
    <w:pPr>
      <w:keepLines/>
      <w:tabs>
        <w:tab w:val="left" w:pos="3600"/>
        <w:tab w:val="left" w:pos="4680"/>
      </w:tabs>
      <w:ind w:left="1080" w:right="2160" w:hanging="1080"/>
    </w:pPr>
  </w:style>
  <w:style w:type="paragraph" w:customStyle="1" w:styleId="BlockQuotation">
    <w:name w:val="Block Quotation"/>
    <w:basedOn w:val="BodyText"/>
    <w:semiHidden/>
    <w:pPr>
      <w:keepLines/>
      <w:ind w:left="1080" w:right="720"/>
    </w:pPr>
    <w:rPr>
      <w:i/>
    </w:rPr>
  </w:style>
  <w:style w:type="paragraph" w:customStyle="1" w:styleId="BodyTextKeep">
    <w:name w:val="Body Text Keep"/>
    <w:basedOn w:val="BodyText"/>
    <w:semiHidden/>
    <w:pPr>
      <w:keepNext/>
    </w:pPr>
  </w:style>
  <w:style w:type="paragraph" w:styleId="Caption">
    <w:name w:val="caption"/>
    <w:basedOn w:val="Normal"/>
    <w:next w:val="Normal"/>
    <w:qFormat/>
    <w:rsid w:val="00A62B9D"/>
    <w:pPr>
      <w:spacing w:before="60"/>
    </w:pPr>
    <w:rPr>
      <w:bCs/>
      <w:i/>
      <w:sz w:val="18"/>
    </w:rPr>
  </w:style>
  <w:style w:type="paragraph" w:customStyle="1" w:styleId="Picture">
    <w:name w:val="Picture"/>
    <w:basedOn w:val="BodyText"/>
    <w:next w:val="Caption"/>
    <w:rsid w:val="00A62B9D"/>
  </w:style>
  <w:style w:type="paragraph" w:customStyle="1" w:styleId="Abbreviation">
    <w:name w:val="Abbreviation"/>
    <w:basedOn w:val="BodyText"/>
    <w:rsid w:val="00A62B9D"/>
    <w:pPr>
      <w:keepLines/>
      <w:tabs>
        <w:tab w:val="left" w:pos="1985"/>
        <w:tab w:val="left" w:pos="2126"/>
      </w:tabs>
      <w:suppressAutoHyphens/>
      <w:ind w:left="2126" w:hanging="2126"/>
    </w:pPr>
  </w:style>
  <w:style w:type="paragraph" w:customStyle="1" w:styleId="DocumentLabel">
    <w:name w:val="Document Label"/>
    <w:basedOn w:val="HeadingBase"/>
    <w:next w:val="BodyText"/>
    <w:semiHidden/>
    <w:pPr>
      <w:spacing w:before="120" w:after="480" w:line="240" w:lineRule="auto"/>
    </w:pPr>
    <w:rPr>
      <w:caps/>
      <w:spacing w:val="180"/>
      <w:sz w:val="32"/>
    </w:rPr>
  </w:style>
  <w:style w:type="character" w:styleId="EndnoteReference">
    <w:name w:val="endnote reference"/>
    <w:semiHidden/>
    <w:rsid w:val="00A62B9D"/>
    <w:rPr>
      <w:vertAlign w:val="superscript"/>
    </w:rPr>
  </w:style>
  <w:style w:type="paragraph" w:styleId="EndnoteText">
    <w:name w:val="endnote text"/>
    <w:basedOn w:val="Normal"/>
    <w:rsid w:val="00A62B9D"/>
    <w:rPr>
      <w:sz w:val="16"/>
    </w:rPr>
  </w:style>
  <w:style w:type="paragraph" w:customStyle="1" w:styleId="Appendices">
    <w:name w:val="Appendices"/>
    <w:basedOn w:val="BodyText"/>
    <w:next w:val="BodyText"/>
    <w:rsid w:val="00A62B9D"/>
    <w:pPr>
      <w:keepNext/>
      <w:pageBreakBefore/>
      <w:numPr>
        <w:numId w:val="2"/>
      </w:numPr>
      <w:tabs>
        <w:tab w:val="clear" w:pos="0"/>
      </w:tabs>
      <w:suppressAutoHyphens/>
      <w:spacing w:after="240"/>
    </w:pPr>
    <w:rPr>
      <w:b/>
      <w:caps/>
      <w:kern w:val="28"/>
      <w:sz w:val="32"/>
      <w:szCs w:val="32"/>
    </w:rPr>
  </w:style>
  <w:style w:type="character" w:customStyle="1" w:styleId="C-code">
    <w:name w:val="C-code"/>
    <w:rsid w:val="00A62B9D"/>
    <w:rPr>
      <w:rFonts w:ascii="Courier New" w:hAnsi="Courier New"/>
      <w:spacing w:val="-2"/>
      <w:sz w:val="20"/>
      <w:szCs w:val="20"/>
    </w:rPr>
  </w:style>
  <w:style w:type="character" w:styleId="FootnoteReference">
    <w:name w:val="footnote reference"/>
    <w:semiHidden/>
    <w:rsid w:val="00A62B9D"/>
    <w:rPr>
      <w:vertAlign w:val="superscript"/>
    </w:rPr>
  </w:style>
  <w:style w:type="paragraph" w:customStyle="1" w:styleId="Definition">
    <w:name w:val="Definition"/>
    <w:basedOn w:val="Abbreviation"/>
    <w:rsid w:val="00A62B9D"/>
    <w:pPr>
      <w:spacing w:before="120"/>
    </w:pPr>
  </w:style>
  <w:style w:type="paragraph" w:styleId="FootnoteText">
    <w:name w:val="footnote text"/>
    <w:basedOn w:val="Normal"/>
    <w:rsid w:val="00A62B9D"/>
    <w:rPr>
      <w:sz w:val="16"/>
    </w:rPr>
  </w:style>
  <w:style w:type="paragraph" w:styleId="Index1">
    <w:name w:val="index 1"/>
    <w:basedOn w:val="IndexBase"/>
    <w:semiHidden/>
    <w:pPr>
      <w:tabs>
        <w:tab w:val="right" w:leader="dot" w:pos="8309"/>
      </w:tabs>
      <w:ind w:left="220" w:hanging="220"/>
    </w:pPr>
    <w:rPr>
      <w:rFonts w:ascii="Times New Roman" w:hAnsi="Times New Roman"/>
    </w:rPr>
  </w:style>
  <w:style w:type="paragraph" w:customStyle="1" w:styleId="IndexBase">
    <w:name w:val="Index Base"/>
    <w:basedOn w:val="Normal"/>
    <w:semiHidden/>
    <w:pPr>
      <w:ind w:hanging="720"/>
    </w:pPr>
  </w:style>
  <w:style w:type="paragraph" w:styleId="Index2">
    <w:name w:val="index 2"/>
    <w:basedOn w:val="IndexBase"/>
    <w:semiHidden/>
    <w:pPr>
      <w:tabs>
        <w:tab w:val="right" w:leader="dot" w:pos="8309"/>
      </w:tabs>
      <w:ind w:left="440" w:hanging="220"/>
    </w:pPr>
    <w:rPr>
      <w:rFonts w:ascii="Times New Roman" w:hAnsi="Times New Roman"/>
    </w:rPr>
  </w:style>
  <w:style w:type="paragraph" w:styleId="Index3">
    <w:name w:val="index 3"/>
    <w:basedOn w:val="IndexBase"/>
    <w:semiHidden/>
    <w:pPr>
      <w:tabs>
        <w:tab w:val="right" w:leader="dot" w:pos="8309"/>
      </w:tabs>
      <w:ind w:left="660" w:hanging="220"/>
    </w:pPr>
    <w:rPr>
      <w:rFonts w:ascii="Times New Roman" w:hAnsi="Times New Roman"/>
    </w:rPr>
  </w:style>
  <w:style w:type="paragraph" w:styleId="Index4">
    <w:name w:val="index 4"/>
    <w:basedOn w:val="IndexBase"/>
    <w:semiHidden/>
    <w:pPr>
      <w:tabs>
        <w:tab w:val="right" w:leader="dot" w:pos="8309"/>
      </w:tabs>
      <w:ind w:left="880" w:hanging="220"/>
    </w:pPr>
    <w:rPr>
      <w:rFonts w:ascii="Times New Roman" w:hAnsi="Times New Roman"/>
    </w:rPr>
  </w:style>
  <w:style w:type="paragraph" w:styleId="Index5">
    <w:name w:val="index 5"/>
    <w:basedOn w:val="IndexBase"/>
    <w:semiHidden/>
    <w:pPr>
      <w:tabs>
        <w:tab w:val="right" w:leader="dot" w:pos="8309"/>
      </w:tabs>
      <w:ind w:left="1100" w:hanging="220"/>
    </w:pPr>
    <w:rPr>
      <w:rFonts w:ascii="Times New Roman" w:hAnsi="Times New Roman"/>
    </w:rPr>
  </w:style>
  <w:style w:type="paragraph" w:styleId="Index6">
    <w:name w:val="index 6"/>
    <w:basedOn w:val="IndexBase"/>
    <w:semiHidden/>
    <w:pPr>
      <w:tabs>
        <w:tab w:val="right" w:leader="dot" w:pos="8309"/>
      </w:tabs>
      <w:ind w:left="1320" w:hanging="220"/>
    </w:pPr>
    <w:rPr>
      <w:rFonts w:ascii="Times New Roman" w:hAnsi="Times New Roman"/>
    </w:rPr>
  </w:style>
  <w:style w:type="paragraph" w:styleId="Index7">
    <w:name w:val="index 7"/>
    <w:basedOn w:val="IndexBase"/>
    <w:semiHidden/>
    <w:pPr>
      <w:tabs>
        <w:tab w:val="right" w:leader="dot" w:pos="8309"/>
      </w:tabs>
      <w:ind w:left="1540" w:hanging="220"/>
    </w:pPr>
    <w:rPr>
      <w:rFonts w:ascii="Times New Roman" w:hAnsi="Times New Roman"/>
    </w:rPr>
  </w:style>
  <w:style w:type="paragraph" w:styleId="Index8">
    <w:name w:val="index 8"/>
    <w:basedOn w:val="IndexBase"/>
    <w:semiHidden/>
    <w:pPr>
      <w:tabs>
        <w:tab w:val="right" w:leader="dot" w:pos="8309"/>
      </w:tabs>
      <w:ind w:left="1760" w:hanging="220"/>
    </w:pPr>
    <w:rPr>
      <w:rFonts w:ascii="Times New Roman" w:hAnsi="Times New Roman"/>
    </w:rPr>
  </w:style>
  <w:style w:type="paragraph" w:styleId="Index9">
    <w:name w:val="index 9"/>
    <w:basedOn w:val="IndexBase"/>
    <w:semiHidden/>
    <w:pPr>
      <w:tabs>
        <w:tab w:val="right" w:leader="dot" w:pos="8309"/>
      </w:tabs>
      <w:ind w:left="1980" w:hanging="220"/>
    </w:pPr>
    <w:rPr>
      <w:rFonts w:ascii="Times New Roman" w:hAnsi="Times New Roman"/>
    </w:rPr>
  </w:style>
  <w:style w:type="paragraph" w:styleId="IndexHeading">
    <w:name w:val="index heading"/>
    <w:basedOn w:val="SectionHeading"/>
    <w:next w:val="Index1"/>
    <w:semiHidden/>
    <w:pPr>
      <w:keepNext w:val="0"/>
      <w:keepLines w:val="0"/>
      <w:pBdr>
        <w:top w:val="single" w:sz="12" w:space="0" w:color="auto"/>
      </w:pBdr>
      <w:spacing w:before="360" w:after="240" w:line="240" w:lineRule="auto"/>
      <w:ind w:left="720"/>
    </w:pPr>
    <w:rPr>
      <w:rFonts w:ascii="Times New Roman" w:hAnsi="Times New Roman"/>
      <w:i/>
      <w:kern w:val="0"/>
      <w:sz w:val="26"/>
    </w:rPr>
  </w:style>
  <w:style w:type="paragraph" w:customStyle="1" w:styleId="SectionHeading">
    <w:name w:val="Section Heading"/>
    <w:basedOn w:val="HeadingBase"/>
    <w:semiHidden/>
    <w:pPr>
      <w:spacing w:before="240"/>
    </w:pPr>
  </w:style>
  <w:style w:type="character" w:customStyle="1" w:styleId="Lead-inEmphasis">
    <w:name w:val="Lead-in Emphasis"/>
    <w:semiHidden/>
    <w:rPr>
      <w:b/>
      <w:i/>
    </w:rPr>
  </w:style>
  <w:style w:type="character" w:styleId="LineNumber">
    <w:name w:val="line number"/>
    <w:rsid w:val="00A62B9D"/>
    <w:rPr>
      <w:rFonts w:ascii="Arial" w:hAnsi="Arial"/>
      <w:sz w:val="20"/>
    </w:rPr>
  </w:style>
  <w:style w:type="paragraph" w:styleId="List">
    <w:name w:val="List"/>
    <w:basedOn w:val="BodyText"/>
    <w:semiHidden/>
    <w:pPr>
      <w:tabs>
        <w:tab w:val="left" w:pos="1440"/>
      </w:tabs>
      <w:spacing w:after="60"/>
      <w:ind w:left="1440" w:hanging="360"/>
    </w:pPr>
  </w:style>
  <w:style w:type="paragraph" w:styleId="Header">
    <w:name w:val="header"/>
    <w:basedOn w:val="Normal"/>
    <w:link w:val="HeaderChar"/>
    <w:uiPriority w:val="99"/>
    <w:rsid w:val="00A62B9D"/>
    <w:pPr>
      <w:tabs>
        <w:tab w:val="center" w:pos="4150"/>
        <w:tab w:val="right" w:pos="8307"/>
      </w:tabs>
    </w:pPr>
    <w:rPr>
      <w:sz w:val="16"/>
    </w:rPr>
  </w:style>
  <w:style w:type="paragraph" w:styleId="Footer">
    <w:name w:val="footer"/>
    <w:basedOn w:val="Normal"/>
    <w:link w:val="FooterChar"/>
    <w:uiPriority w:val="99"/>
    <w:rsid w:val="00A62B9D"/>
    <w:pPr>
      <w:tabs>
        <w:tab w:val="center" w:pos="4150"/>
        <w:tab w:val="right" w:pos="8307"/>
      </w:tabs>
    </w:pPr>
    <w:rPr>
      <w:sz w:val="16"/>
    </w:rPr>
  </w:style>
  <w:style w:type="paragraph" w:styleId="MacroText">
    <w:name w:val="macro"/>
    <w:basedOn w:val="BodyText"/>
    <w:semiHidden/>
    <w:rPr>
      <w:rFonts w:ascii="Courier New" w:hAnsi="Courier New"/>
    </w:rPr>
  </w:style>
  <w:style w:type="paragraph" w:customStyle="1" w:styleId="Headingnonumber">
    <w:name w:val="Heading nonumber"/>
    <w:basedOn w:val="BodyText"/>
    <w:next w:val="BodyText"/>
    <w:rsid w:val="00A62B9D"/>
    <w:pPr>
      <w:keepNext/>
      <w:suppressAutoHyphens/>
      <w:spacing w:after="240"/>
      <w:jc w:val="center"/>
    </w:pPr>
    <w:rPr>
      <w:b/>
      <w:caps/>
      <w:kern w:val="28"/>
      <w:sz w:val="32"/>
      <w:szCs w:val="32"/>
    </w:rPr>
  </w:style>
  <w:style w:type="paragraph" w:customStyle="1" w:styleId="SubtitleCover">
    <w:name w:val="Subtitle Cover"/>
    <w:basedOn w:val="TitleCover"/>
    <w:next w:val="BodyText"/>
    <w:semiHidden/>
    <w:pPr>
      <w:pBdr>
        <w:bottom w:val="none" w:sz="0" w:space="0" w:color="auto"/>
      </w:pBdr>
      <w:spacing w:before="120" w:after="480" w:line="-480" w:lineRule="auto"/>
    </w:pPr>
    <w:rPr>
      <w:i/>
      <w:sz w:val="36"/>
    </w:rPr>
  </w:style>
  <w:style w:type="character" w:customStyle="1" w:styleId="Superscript">
    <w:name w:val="Superscript"/>
    <w:semiHidden/>
    <w:rPr>
      <w:b/>
      <w:vertAlign w:val="superscript"/>
    </w:rPr>
  </w:style>
  <w:style w:type="paragraph" w:styleId="TableofAuthorities">
    <w:name w:val="table of authorities"/>
    <w:basedOn w:val="TOCBase"/>
    <w:semiHidden/>
    <w:pPr>
      <w:ind w:left="360" w:right="0" w:hanging="360"/>
    </w:pPr>
  </w:style>
  <w:style w:type="paragraph" w:customStyle="1" w:styleId="TOCBase">
    <w:name w:val="TOC Base"/>
    <w:basedOn w:val="Normal"/>
    <w:semiHidden/>
    <w:pPr>
      <w:tabs>
        <w:tab w:val="right" w:leader="dot" w:pos="8640"/>
      </w:tabs>
      <w:spacing w:before="60" w:after="60"/>
      <w:ind w:right="1440"/>
    </w:pPr>
  </w:style>
  <w:style w:type="paragraph" w:styleId="TableofFigures">
    <w:name w:val="table of figures"/>
    <w:basedOn w:val="TOCBase"/>
    <w:semiHidden/>
    <w:pPr>
      <w:ind w:left="720" w:right="0" w:hanging="720"/>
    </w:pPr>
  </w:style>
  <w:style w:type="paragraph" w:styleId="TOAHeading">
    <w:name w:val="toa heading"/>
    <w:basedOn w:val="SectionHeading"/>
    <w:next w:val="TableofAuthorities"/>
    <w:semiHidden/>
  </w:style>
  <w:style w:type="paragraph" w:styleId="TOC1">
    <w:name w:val="toc 1"/>
    <w:basedOn w:val="BodyText"/>
    <w:next w:val="BodyText"/>
    <w:uiPriority w:val="39"/>
    <w:rsid w:val="00A62B9D"/>
    <w:pPr>
      <w:keepNext/>
      <w:tabs>
        <w:tab w:val="left" w:pos="284"/>
        <w:tab w:val="right" w:leader="hyphen" w:pos="8505"/>
      </w:tabs>
      <w:spacing w:before="360"/>
    </w:pPr>
    <w:rPr>
      <w:b/>
      <w:caps/>
      <w:szCs w:val="24"/>
    </w:rPr>
  </w:style>
  <w:style w:type="paragraph" w:styleId="TOC2">
    <w:name w:val="toc 2"/>
    <w:basedOn w:val="BodyText"/>
    <w:next w:val="BodyText"/>
    <w:uiPriority w:val="39"/>
    <w:rsid w:val="00A62B9D"/>
    <w:pPr>
      <w:tabs>
        <w:tab w:val="left" w:pos="709"/>
        <w:tab w:val="right" w:leader="hyphen" w:pos="8505"/>
      </w:tabs>
      <w:ind w:left="284"/>
    </w:pPr>
    <w:rPr>
      <w:szCs w:val="22"/>
    </w:rPr>
  </w:style>
  <w:style w:type="paragraph" w:styleId="TOC3">
    <w:name w:val="toc 3"/>
    <w:basedOn w:val="BodyText"/>
    <w:next w:val="BodyText"/>
    <w:uiPriority w:val="39"/>
    <w:rsid w:val="00A62B9D"/>
    <w:pPr>
      <w:tabs>
        <w:tab w:val="left" w:pos="1276"/>
        <w:tab w:val="right" w:pos="8505"/>
      </w:tabs>
      <w:ind w:left="709"/>
    </w:pPr>
    <w:rPr>
      <w:spacing w:val="-2"/>
    </w:rPr>
  </w:style>
  <w:style w:type="paragraph" w:styleId="TOC4">
    <w:name w:val="toc 4"/>
    <w:basedOn w:val="TOCBase"/>
    <w:semiHidden/>
    <w:pPr>
      <w:tabs>
        <w:tab w:val="clear" w:pos="8640"/>
        <w:tab w:val="right" w:leader="dot" w:pos="9638"/>
      </w:tabs>
      <w:ind w:left="1080"/>
    </w:pPr>
  </w:style>
  <w:style w:type="paragraph" w:styleId="TOC5">
    <w:name w:val="toc 5"/>
    <w:basedOn w:val="TOCBase"/>
    <w:semiHidden/>
    <w:pPr>
      <w:tabs>
        <w:tab w:val="clear" w:pos="8640"/>
        <w:tab w:val="right" w:leader="dot" w:pos="9638"/>
      </w:tabs>
      <w:ind w:left="1440"/>
    </w:pPr>
  </w:style>
  <w:style w:type="paragraph" w:styleId="TOC6">
    <w:name w:val="toc 6"/>
    <w:basedOn w:val="TOCBase"/>
    <w:semiHidden/>
    <w:pPr>
      <w:tabs>
        <w:tab w:val="clear" w:pos="8640"/>
        <w:tab w:val="right" w:leader="dot" w:pos="9638"/>
      </w:tabs>
      <w:ind w:left="1800"/>
    </w:pPr>
  </w:style>
  <w:style w:type="paragraph" w:styleId="TOC7">
    <w:name w:val="toc 7"/>
    <w:basedOn w:val="TOCBase"/>
    <w:semiHidden/>
    <w:pPr>
      <w:tabs>
        <w:tab w:val="clear" w:pos="8640"/>
        <w:tab w:val="right" w:leader="dot" w:pos="9638"/>
      </w:tabs>
      <w:ind w:left="2160"/>
    </w:pPr>
  </w:style>
  <w:style w:type="paragraph" w:styleId="TOC8">
    <w:name w:val="toc 8"/>
    <w:basedOn w:val="TOCBase"/>
    <w:semiHidden/>
    <w:pPr>
      <w:tabs>
        <w:tab w:val="clear" w:pos="8640"/>
        <w:tab w:val="right" w:leader="dot" w:pos="9638"/>
      </w:tabs>
      <w:ind w:left="2520"/>
    </w:pPr>
  </w:style>
  <w:style w:type="paragraph" w:styleId="TOC9">
    <w:name w:val="toc 9"/>
    <w:basedOn w:val="TOCBase"/>
    <w:semiHidden/>
    <w:pPr>
      <w:tabs>
        <w:tab w:val="clear" w:pos="8640"/>
        <w:tab w:val="right" w:leader="dot" w:pos="9638"/>
      </w:tabs>
      <w:ind w:left="2880"/>
    </w:pPr>
  </w:style>
  <w:style w:type="paragraph" w:customStyle="1" w:styleId="AttentionLine">
    <w:name w:val="Attention Line"/>
    <w:basedOn w:val="BodyText"/>
    <w:semiHidden/>
    <w:pPr>
      <w:spacing w:before="120" w:after="60"/>
    </w:pPr>
    <w:rPr>
      <w:i/>
    </w:rPr>
  </w:style>
  <w:style w:type="paragraph" w:customStyle="1" w:styleId="ListNumberLast">
    <w:name w:val="List Number Last"/>
    <w:basedOn w:val="Normal"/>
    <w:next w:val="BodyText"/>
    <w:semiHidden/>
    <w:rsid w:val="007009F7"/>
    <w:pPr>
      <w:spacing w:after="240"/>
    </w:pPr>
  </w:style>
  <w:style w:type="paragraph" w:customStyle="1" w:styleId="ListNumberFirst">
    <w:name w:val="List Number First"/>
    <w:basedOn w:val="Normal"/>
    <w:next w:val="Footer"/>
    <w:semiHidden/>
    <w:rsid w:val="007009F7"/>
    <w:pPr>
      <w:spacing w:before="60"/>
    </w:pPr>
  </w:style>
  <w:style w:type="paragraph" w:customStyle="1" w:styleId="SubjectLine">
    <w:name w:val="Subject Line"/>
    <w:basedOn w:val="BodyText"/>
    <w:next w:val="BodyText"/>
    <w:semiHidden/>
    <w:pPr>
      <w:spacing w:before="120"/>
    </w:pPr>
    <w:rPr>
      <w:b/>
      <w:i/>
    </w:rPr>
  </w:style>
  <w:style w:type="paragraph" w:customStyle="1" w:styleId="SectionLabel">
    <w:name w:val="Section Label"/>
    <w:basedOn w:val="HeadingBase"/>
    <w:next w:val="BodyText"/>
    <w:semiHidden/>
    <w:pPr>
      <w:pBdr>
        <w:bottom w:val="single" w:sz="12" w:space="8" w:color="auto"/>
      </w:pBdr>
      <w:spacing w:after="240" w:line="240" w:lineRule="auto"/>
    </w:pPr>
    <w:rPr>
      <w:caps/>
    </w:rPr>
  </w:style>
  <w:style w:type="paragraph" w:customStyle="1" w:styleId="PartLabel">
    <w:name w:val="Part Label"/>
    <w:basedOn w:val="HeadingBase"/>
    <w:next w:val="PartTitle"/>
    <w:semiHidden/>
    <w:pPr>
      <w:spacing w:before="480" w:after="0" w:line="240" w:lineRule="auto"/>
      <w:jc w:val="center"/>
    </w:pPr>
    <w:rPr>
      <w:caps/>
    </w:rPr>
  </w:style>
  <w:style w:type="paragraph" w:customStyle="1" w:styleId="PartTitle">
    <w:name w:val="Part Title"/>
    <w:basedOn w:val="HeadingBase"/>
    <w:next w:val="PartSubtitle"/>
    <w:semiHidden/>
    <w:pPr>
      <w:pBdr>
        <w:bottom w:val="single" w:sz="6" w:space="6" w:color="auto"/>
      </w:pBdr>
      <w:spacing w:before="480" w:line="-480" w:lineRule="auto"/>
      <w:jc w:val="center"/>
    </w:pPr>
    <w:rPr>
      <w:caps/>
      <w:sz w:val="44"/>
    </w:rPr>
  </w:style>
  <w:style w:type="paragraph" w:customStyle="1" w:styleId="PartSubtitle">
    <w:name w:val="Part Subtitle"/>
    <w:basedOn w:val="PartTitle"/>
    <w:next w:val="BodyText"/>
    <w:semiHidden/>
    <w:pPr>
      <w:pBdr>
        <w:bottom w:val="none" w:sz="0" w:space="0" w:color="auto"/>
      </w:pBdr>
      <w:spacing w:before="0" w:after="480" w:line="240" w:lineRule="auto"/>
    </w:pPr>
    <w:rPr>
      <w:i/>
      <w:caps w:val="0"/>
      <w:sz w:val="32"/>
    </w:rPr>
  </w:style>
  <w:style w:type="paragraph" w:customStyle="1" w:styleId="BlockQuotationFirst">
    <w:name w:val="Block Quotation First"/>
    <w:basedOn w:val="BlockQuotation"/>
    <w:next w:val="BlockQuotation"/>
    <w:semiHidden/>
    <w:pPr>
      <w:spacing w:before="60"/>
    </w:pPr>
  </w:style>
  <w:style w:type="paragraph" w:customStyle="1" w:styleId="BlockQuotationLast">
    <w:name w:val="Block Quotation Last"/>
    <w:basedOn w:val="BlockQuotation"/>
    <w:next w:val="BodyText"/>
    <w:semiHidden/>
    <w:pPr>
      <w:spacing w:after="240"/>
    </w:pPr>
  </w:style>
  <w:style w:type="paragraph" w:customStyle="1" w:styleId="FooterFirst">
    <w:name w:val="Footer First"/>
    <w:basedOn w:val="Normal"/>
    <w:semiHidden/>
    <w:rsid w:val="007009F7"/>
    <w:pPr>
      <w:jc w:val="center"/>
    </w:pPr>
  </w:style>
  <w:style w:type="paragraph" w:customStyle="1" w:styleId="FooterEven">
    <w:name w:val="Footer Even"/>
    <w:basedOn w:val="Normal"/>
    <w:semiHidden/>
    <w:rsid w:val="007009F7"/>
  </w:style>
  <w:style w:type="paragraph" w:customStyle="1" w:styleId="FooterOdd">
    <w:name w:val="Footer Odd"/>
    <w:basedOn w:val="Normal"/>
    <w:semiHidden/>
    <w:rsid w:val="007009F7"/>
    <w:pPr>
      <w:tabs>
        <w:tab w:val="right" w:pos="0"/>
      </w:tabs>
      <w:jc w:val="right"/>
    </w:pPr>
  </w:style>
  <w:style w:type="paragraph" w:customStyle="1" w:styleId="HeaderFirst">
    <w:name w:val="Header First"/>
    <w:basedOn w:val="Normal"/>
    <w:semiHidden/>
    <w:rsid w:val="004F257D"/>
    <w:pPr>
      <w:keepLines/>
      <w:tabs>
        <w:tab w:val="center" w:pos="4320"/>
      </w:tabs>
      <w:jc w:val="center"/>
    </w:pPr>
    <w:rPr>
      <w:rFonts w:ascii="Times New Roman" w:hAnsi="Times New Roman"/>
      <w:b/>
      <w:caps/>
      <w:spacing w:val="20"/>
      <w:sz w:val="28"/>
    </w:rPr>
  </w:style>
  <w:style w:type="paragraph" w:customStyle="1" w:styleId="HeaderEven">
    <w:name w:val="Header Even"/>
    <w:basedOn w:val="Normal"/>
    <w:semiHidden/>
    <w:rsid w:val="004F257D"/>
    <w:pPr>
      <w:keepLines/>
      <w:tabs>
        <w:tab w:val="center" w:pos="4320"/>
        <w:tab w:val="right" w:pos="8640"/>
      </w:tabs>
    </w:pPr>
    <w:rPr>
      <w:rFonts w:ascii="Times New Roman" w:hAnsi="Times New Roman"/>
      <w:b/>
      <w:caps/>
      <w:spacing w:val="20"/>
      <w:sz w:val="28"/>
    </w:rPr>
  </w:style>
  <w:style w:type="paragraph" w:customStyle="1" w:styleId="HeaderOdd">
    <w:name w:val="Header Odd"/>
    <w:basedOn w:val="Normal"/>
    <w:semiHidden/>
    <w:rsid w:val="004F257D"/>
    <w:pPr>
      <w:keepLines/>
      <w:tabs>
        <w:tab w:val="right" w:pos="0"/>
        <w:tab w:val="center" w:pos="4320"/>
        <w:tab w:val="right" w:pos="8640"/>
      </w:tabs>
      <w:jc w:val="right"/>
    </w:pPr>
    <w:rPr>
      <w:rFonts w:ascii="Times New Roman" w:hAnsi="Times New Roman"/>
      <w:b/>
      <w:caps/>
      <w:spacing w:val="20"/>
      <w:sz w:val="28"/>
    </w:rPr>
  </w:style>
  <w:style w:type="paragraph" w:customStyle="1" w:styleId="ListBulletFirst">
    <w:name w:val="List Bullet First"/>
    <w:basedOn w:val="Normal"/>
    <w:next w:val="Header"/>
    <w:semiHidden/>
    <w:rsid w:val="007009F7"/>
    <w:pPr>
      <w:spacing w:before="60"/>
    </w:pPr>
  </w:style>
  <w:style w:type="paragraph" w:customStyle="1" w:styleId="ListBulletLast">
    <w:name w:val="List Bullet Last"/>
    <w:basedOn w:val="Normal"/>
    <w:next w:val="BodyText"/>
    <w:semiHidden/>
    <w:rsid w:val="007009F7"/>
    <w:pPr>
      <w:spacing w:after="240"/>
    </w:pPr>
  </w:style>
  <w:style w:type="paragraph" w:customStyle="1" w:styleId="ListFirst">
    <w:name w:val="List First"/>
    <w:basedOn w:val="List"/>
    <w:next w:val="List"/>
    <w:semiHidden/>
    <w:pPr>
      <w:spacing w:before="60"/>
    </w:pPr>
  </w:style>
  <w:style w:type="paragraph" w:customStyle="1" w:styleId="ListLast">
    <w:name w:val="List Last"/>
    <w:basedOn w:val="List"/>
    <w:next w:val="BodyText"/>
    <w:semiHidden/>
    <w:pPr>
      <w:spacing w:after="240"/>
    </w:pPr>
  </w:style>
  <w:style w:type="paragraph" w:customStyle="1" w:styleId="ChapterLabel">
    <w:name w:val="Chapter Label"/>
    <w:basedOn w:val="HeadingBase"/>
    <w:next w:val="ChapterTitle"/>
    <w:semiHidden/>
    <w:pPr>
      <w:spacing w:before="480" w:after="0" w:line="-480" w:lineRule="auto"/>
      <w:jc w:val="center"/>
    </w:pPr>
  </w:style>
  <w:style w:type="paragraph" w:customStyle="1" w:styleId="ChapterTitle">
    <w:name w:val="Chapter Title"/>
    <w:basedOn w:val="HeadingBase"/>
    <w:next w:val="ChapterSubtitle"/>
    <w:semiHidden/>
    <w:pPr>
      <w:spacing w:before="480" w:after="240" w:line="-480" w:lineRule="auto"/>
      <w:ind w:left="360" w:hanging="360"/>
    </w:pPr>
    <w:rPr>
      <w:sz w:val="36"/>
    </w:rPr>
  </w:style>
  <w:style w:type="paragraph" w:customStyle="1" w:styleId="ChapterSubtitle">
    <w:name w:val="Chapter Subtitle"/>
    <w:basedOn w:val="ChapterTitle"/>
    <w:next w:val="BodyText"/>
    <w:semiHidden/>
    <w:pPr>
      <w:spacing w:before="0" w:after="480" w:line="240" w:lineRule="auto"/>
    </w:pPr>
    <w:rPr>
      <w:i/>
      <w:sz w:val="24"/>
    </w:rPr>
  </w:style>
  <w:style w:type="paragraph" w:styleId="BodyTextIndent">
    <w:name w:val="Body Text Indent"/>
    <w:basedOn w:val="BodyText"/>
    <w:semiHidden/>
    <w:pPr>
      <w:ind w:left="-851"/>
    </w:pPr>
  </w:style>
  <w:style w:type="paragraph" w:styleId="Subtitle">
    <w:name w:val="Subtitle"/>
    <w:basedOn w:val="Normal"/>
    <w:next w:val="BodyText"/>
    <w:qFormat/>
    <w:rsid w:val="007009F7"/>
    <w:rPr>
      <w:b/>
      <w:i/>
    </w:rPr>
  </w:style>
  <w:style w:type="paragraph" w:styleId="ListNumber5">
    <w:name w:val="List Number 5"/>
    <w:basedOn w:val="Normal"/>
    <w:rsid w:val="00A62B9D"/>
    <w:pPr>
      <w:numPr>
        <w:ilvl w:val="4"/>
        <w:numId w:val="4"/>
      </w:numPr>
    </w:pPr>
  </w:style>
  <w:style w:type="paragraph" w:styleId="ListNumber4">
    <w:name w:val="List Number 4"/>
    <w:basedOn w:val="Normal"/>
    <w:rsid w:val="00A62B9D"/>
    <w:pPr>
      <w:numPr>
        <w:ilvl w:val="3"/>
        <w:numId w:val="4"/>
      </w:numPr>
    </w:pPr>
  </w:style>
  <w:style w:type="paragraph" w:styleId="ListNumber3">
    <w:name w:val="List Number 3"/>
    <w:basedOn w:val="Normal"/>
    <w:rsid w:val="00A62B9D"/>
    <w:pPr>
      <w:numPr>
        <w:ilvl w:val="2"/>
        <w:numId w:val="4"/>
      </w:numPr>
    </w:pPr>
  </w:style>
  <w:style w:type="paragraph" w:styleId="ListBullet">
    <w:name w:val="List Bullet"/>
    <w:basedOn w:val="BodyText"/>
    <w:rsid w:val="00A62B9D"/>
    <w:pPr>
      <w:numPr>
        <w:numId w:val="3"/>
      </w:numPr>
    </w:pPr>
  </w:style>
  <w:style w:type="paragraph" w:styleId="ListBullet2">
    <w:name w:val="List Bullet 2"/>
    <w:basedOn w:val="BodyText"/>
    <w:rsid w:val="00A62B9D"/>
    <w:pPr>
      <w:numPr>
        <w:ilvl w:val="1"/>
        <w:numId w:val="3"/>
      </w:numPr>
    </w:pPr>
  </w:style>
  <w:style w:type="paragraph" w:styleId="ListBullet3">
    <w:name w:val="List Bullet 3"/>
    <w:basedOn w:val="BodyText"/>
    <w:rsid w:val="00A62B9D"/>
    <w:pPr>
      <w:numPr>
        <w:ilvl w:val="2"/>
        <w:numId w:val="3"/>
      </w:numPr>
    </w:pPr>
  </w:style>
  <w:style w:type="paragraph" w:styleId="ListBullet4">
    <w:name w:val="List Bullet 4"/>
    <w:basedOn w:val="BodyText"/>
    <w:rsid w:val="00A62B9D"/>
    <w:pPr>
      <w:numPr>
        <w:ilvl w:val="3"/>
        <w:numId w:val="3"/>
      </w:numPr>
    </w:pPr>
  </w:style>
  <w:style w:type="paragraph" w:styleId="List5">
    <w:name w:val="List 5"/>
    <w:basedOn w:val="List"/>
    <w:semiHidden/>
    <w:pPr>
      <w:tabs>
        <w:tab w:val="clear" w:pos="1440"/>
        <w:tab w:val="left" w:pos="2880"/>
      </w:tabs>
      <w:ind w:left="2880"/>
    </w:pPr>
  </w:style>
  <w:style w:type="paragraph" w:styleId="List4">
    <w:name w:val="List 4"/>
    <w:basedOn w:val="List"/>
    <w:semiHidden/>
    <w:pPr>
      <w:tabs>
        <w:tab w:val="clear" w:pos="1440"/>
        <w:tab w:val="left" w:pos="2520"/>
      </w:tabs>
      <w:ind w:left="2520"/>
    </w:pPr>
  </w:style>
  <w:style w:type="paragraph" w:styleId="List3">
    <w:name w:val="List 3"/>
    <w:basedOn w:val="List"/>
    <w:semiHidden/>
    <w:pPr>
      <w:tabs>
        <w:tab w:val="clear" w:pos="1440"/>
        <w:tab w:val="left" w:pos="2160"/>
      </w:tabs>
      <w:ind w:left="2160"/>
    </w:pPr>
  </w:style>
  <w:style w:type="paragraph" w:styleId="List2">
    <w:name w:val="List 2"/>
    <w:basedOn w:val="List"/>
    <w:semiHidden/>
    <w:pPr>
      <w:tabs>
        <w:tab w:val="clear" w:pos="1440"/>
        <w:tab w:val="left" w:pos="1800"/>
      </w:tabs>
      <w:ind w:left="1800"/>
    </w:pPr>
  </w:style>
  <w:style w:type="paragraph" w:styleId="ListBullet5">
    <w:name w:val="List Bullet 5"/>
    <w:basedOn w:val="BodyText"/>
    <w:rsid w:val="00A62B9D"/>
    <w:pPr>
      <w:numPr>
        <w:ilvl w:val="4"/>
        <w:numId w:val="3"/>
      </w:numPr>
    </w:pPr>
  </w:style>
  <w:style w:type="paragraph" w:customStyle="1" w:styleId="HeadingBase">
    <w:name w:val="Heading Base"/>
    <w:basedOn w:val="Normal"/>
    <w:next w:val="BodyText"/>
    <w:semiHidden/>
    <w:pPr>
      <w:keepNext/>
      <w:keepLines/>
      <w:spacing w:before="360" w:after="120" w:line="-360" w:lineRule="auto"/>
    </w:pPr>
    <w:rPr>
      <w:b/>
      <w:kern w:val="28"/>
      <w:sz w:val="28"/>
    </w:rPr>
  </w:style>
  <w:style w:type="paragraph" w:styleId="BodyText">
    <w:name w:val="Body Text"/>
    <w:basedOn w:val="Normal"/>
    <w:rsid w:val="00A62B9D"/>
  </w:style>
  <w:style w:type="character" w:styleId="Emphasis">
    <w:name w:val="Emphasis"/>
    <w:qFormat/>
    <w:rPr>
      <w:i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FootnoteBase"/>
    <w:link w:val="CommentTextChar"/>
    <w:semiHidden/>
    <w:pPr>
      <w:spacing w:after="120"/>
    </w:pPr>
  </w:style>
  <w:style w:type="paragraph" w:styleId="ListNumber2">
    <w:name w:val="List Number 2"/>
    <w:basedOn w:val="Normal"/>
    <w:rsid w:val="00A62B9D"/>
    <w:pPr>
      <w:numPr>
        <w:ilvl w:val="1"/>
        <w:numId w:val="4"/>
      </w:numPr>
    </w:pPr>
  </w:style>
  <w:style w:type="paragraph" w:styleId="ListContinue">
    <w:name w:val="List Continue"/>
    <w:basedOn w:val="List"/>
    <w:semiHidden/>
    <w:pPr>
      <w:tabs>
        <w:tab w:val="clear" w:pos="1440"/>
      </w:tabs>
      <w:spacing w:after="120"/>
      <w:ind w:firstLine="0"/>
    </w:pPr>
  </w:style>
  <w:style w:type="paragraph" w:styleId="ListContinue2">
    <w:name w:val="List Continue 2"/>
    <w:basedOn w:val="ListContinue"/>
    <w:semiHidden/>
    <w:pPr>
      <w:ind w:left="1800"/>
    </w:pPr>
  </w:style>
  <w:style w:type="paragraph" w:customStyle="1" w:styleId="TitleCover">
    <w:name w:val="Title Cover"/>
    <w:basedOn w:val="HeadingBase"/>
    <w:next w:val="SubtitleCover"/>
    <w:semiHidden/>
    <w:pPr>
      <w:pBdr>
        <w:bottom w:val="single" w:sz="18" w:space="20" w:color="auto"/>
      </w:pBdr>
      <w:spacing w:before="480" w:after="240" w:line="-560" w:lineRule="auto"/>
      <w:jc w:val="center"/>
    </w:pPr>
    <w:rPr>
      <w:sz w:val="56"/>
    </w:rPr>
  </w:style>
  <w:style w:type="paragraph" w:styleId="ListContinue3">
    <w:name w:val="List Continue 3"/>
    <w:basedOn w:val="ListContinue"/>
    <w:semiHidden/>
    <w:pPr>
      <w:ind w:left="2160"/>
    </w:pPr>
  </w:style>
  <w:style w:type="paragraph" w:styleId="ListContinue4">
    <w:name w:val="List Continue 4"/>
    <w:basedOn w:val="ListContinue"/>
    <w:semiHidden/>
    <w:pPr>
      <w:ind w:left="2520"/>
    </w:pPr>
  </w:style>
  <w:style w:type="paragraph" w:styleId="ListContinue5">
    <w:name w:val="List Continue 5"/>
    <w:basedOn w:val="ListContinue"/>
    <w:semiHidden/>
    <w:pPr>
      <w:ind w:left="2880"/>
    </w:pPr>
  </w:style>
  <w:style w:type="paragraph" w:styleId="NormalIndent">
    <w:name w:val="Normal Indent"/>
    <w:basedOn w:val="Normal"/>
    <w:semiHidden/>
    <w:pPr>
      <w:ind w:left="1080"/>
    </w:pPr>
  </w:style>
  <w:style w:type="paragraph" w:styleId="BodyText3">
    <w:name w:val="Body Text 3"/>
    <w:basedOn w:val="BodyTextIndent"/>
    <w:semiHidden/>
  </w:style>
  <w:style w:type="paragraph" w:customStyle="1" w:styleId="BodyText4">
    <w:name w:val="Body Text 4"/>
    <w:basedOn w:val="BodyTextIndent"/>
    <w:semiHidden/>
  </w:style>
  <w:style w:type="paragraph" w:customStyle="1" w:styleId="BodyText5">
    <w:name w:val="Body Text 5"/>
    <w:basedOn w:val="BodyTextIndent"/>
    <w:semiHidden/>
  </w:style>
  <w:style w:type="paragraph" w:customStyle="1" w:styleId="Reference">
    <w:name w:val="Reference"/>
    <w:basedOn w:val="Definition"/>
    <w:rsid w:val="00A62B9D"/>
  </w:style>
  <w:style w:type="paragraph" w:styleId="ListNumber">
    <w:name w:val="List Number"/>
    <w:basedOn w:val="Normal"/>
    <w:rsid w:val="00A62B9D"/>
    <w:pPr>
      <w:numPr>
        <w:numId w:val="4"/>
      </w:numPr>
    </w:pPr>
  </w:style>
  <w:style w:type="character" w:customStyle="1" w:styleId="Kantlijn">
    <w:name w:val="Kantlijn"/>
    <w:rsid w:val="00585453"/>
    <w:rPr>
      <w:rFonts w:ascii="Arial" w:hAnsi="Arial"/>
      <w:b/>
      <w:noProof w:val="0"/>
      <w:color w:val="auto"/>
      <w:sz w:val="16"/>
      <w:lang w:val="nl-NL"/>
    </w:rPr>
  </w:style>
  <w:style w:type="paragraph" w:customStyle="1" w:styleId="KopInfo">
    <w:name w:val="Kop Info"/>
    <w:basedOn w:val="BodyText"/>
    <w:rsid w:val="00A62B9D"/>
    <w:rPr>
      <w:sz w:val="16"/>
    </w:rPr>
  </w:style>
  <w:style w:type="paragraph" w:customStyle="1" w:styleId="Kantlijngrijs">
    <w:name w:val="Kantlijn grijs"/>
    <w:rsid w:val="00A62B9D"/>
    <w:rPr>
      <w:b/>
      <w:color w:val="808080"/>
      <w:sz w:val="16"/>
    </w:rPr>
  </w:style>
  <w:style w:type="table" w:styleId="TableGrid">
    <w:name w:val="Table Grid"/>
    <w:basedOn w:val="TableNormal"/>
    <w:uiPriority w:val="39"/>
    <w:rsid w:val="00C66A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delines">
    <w:name w:val="Guidelines"/>
    <w:basedOn w:val="BodyText"/>
    <w:qFormat/>
    <w:rsid w:val="00A62B9D"/>
    <w:rPr>
      <w:i/>
      <w:color w:val="0000FF"/>
    </w:rPr>
  </w:style>
  <w:style w:type="table" w:styleId="MediumList1-Accent6">
    <w:name w:val="Medium List 1 Accent 6"/>
    <w:basedOn w:val="TableNormal"/>
    <w:uiPriority w:val="65"/>
    <w:rsid w:val="006100DF"/>
    <w:rPr>
      <w:color w:val="000000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Verdana" w:eastAsia="Times New Roman" w:hAnsi="Verdana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MediumGrid3">
    <w:name w:val="Medium Grid 3"/>
    <w:basedOn w:val="TableNormal"/>
    <w:uiPriority w:val="69"/>
    <w:rsid w:val="006100DF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paragraph" w:styleId="ListParagraph">
    <w:name w:val="List Paragraph"/>
    <w:basedOn w:val="Normal"/>
    <w:uiPriority w:val="34"/>
    <w:qFormat/>
    <w:rsid w:val="001A5F22"/>
    <w:pPr>
      <w:spacing w:line="360" w:lineRule="auto"/>
      <w:ind w:left="720"/>
      <w:contextualSpacing/>
    </w:pPr>
    <w:rPr>
      <w:rFonts w:eastAsia="Calibri"/>
      <w:szCs w:val="22"/>
      <w:lang w:eastAsia="en-US"/>
    </w:rPr>
  </w:style>
  <w:style w:type="paragraph" w:styleId="BodyText2">
    <w:name w:val="Body Text 2"/>
    <w:basedOn w:val="Normal"/>
    <w:link w:val="BodyText2Char"/>
    <w:semiHidden/>
    <w:unhideWhenUsed/>
    <w:rsid w:val="00963A4A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963A4A"/>
    <w:rPr>
      <w:rFonts w:ascii="Arial" w:hAnsi="Arial"/>
      <w:lang w:val="en-GB" w:eastAsia="nl-NL"/>
    </w:rPr>
  </w:style>
  <w:style w:type="paragraph" w:styleId="BalloonText">
    <w:name w:val="Balloon Text"/>
    <w:basedOn w:val="Normal"/>
    <w:link w:val="BalloonTextChar"/>
    <w:semiHidden/>
    <w:unhideWhenUsed/>
    <w:rsid w:val="008A7B3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8A7B3E"/>
    <w:rPr>
      <w:rFonts w:ascii="Segoe UI" w:hAnsi="Segoe UI" w:cs="Segoe UI"/>
      <w:sz w:val="18"/>
      <w:szCs w:val="18"/>
      <w:lang w:val="en-GB" w:eastAsia="nl-NL"/>
    </w:rPr>
  </w:style>
  <w:style w:type="character" w:styleId="Strong">
    <w:name w:val="Strong"/>
    <w:basedOn w:val="DefaultParagraphFont"/>
    <w:uiPriority w:val="22"/>
    <w:qFormat/>
    <w:rsid w:val="0054092A"/>
    <w:rPr>
      <w:b/>
      <w:bCs/>
    </w:rPr>
  </w:style>
  <w:style w:type="character" w:customStyle="1" w:styleId="apple-converted-space">
    <w:name w:val="apple-converted-space"/>
    <w:basedOn w:val="DefaultParagraphFont"/>
    <w:rsid w:val="0054092A"/>
  </w:style>
  <w:style w:type="table" w:customStyle="1" w:styleId="TableGridLight1">
    <w:name w:val="Table Grid Light1"/>
    <w:basedOn w:val="TableNormal"/>
    <w:uiPriority w:val="40"/>
    <w:rsid w:val="002A7FF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366997"/>
    <w:pPr>
      <w:keepLines/>
      <w:numPr>
        <w:numId w:val="0"/>
      </w:numP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kern w:val="0"/>
      <w:lang w:eastAsia="en-US"/>
    </w:rPr>
  </w:style>
  <w:style w:type="character" w:styleId="Hyperlink">
    <w:name w:val="Hyperlink"/>
    <w:basedOn w:val="DefaultParagraphFont"/>
    <w:uiPriority w:val="99"/>
    <w:unhideWhenUsed/>
    <w:rsid w:val="00366997"/>
    <w:rPr>
      <w:color w:val="0000FF" w:themeColor="hyperlink"/>
      <w:u w:val="single"/>
    </w:rPr>
  </w:style>
  <w:style w:type="table" w:customStyle="1" w:styleId="MediumShading2-Accent31">
    <w:name w:val="Medium Shading 2 - Accent 31"/>
    <w:basedOn w:val="TableNormal"/>
    <w:next w:val="MediumShading2-Accent3"/>
    <w:uiPriority w:val="64"/>
    <w:rsid w:val="00CF3F1A"/>
    <w:rPr>
      <w:lang w:val="it-IT" w:eastAsia="it-IT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CF3F1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PlainTable11">
    <w:name w:val="Plain Table 11"/>
    <w:basedOn w:val="TableNormal"/>
    <w:uiPriority w:val="41"/>
    <w:rsid w:val="00CF3F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FollowedHyperlink">
    <w:name w:val="FollowedHyperlink"/>
    <w:basedOn w:val="DefaultParagraphFont"/>
    <w:semiHidden/>
    <w:unhideWhenUsed/>
    <w:rsid w:val="005C6979"/>
    <w:rPr>
      <w:color w:val="800080" w:themeColor="followed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397718"/>
    <w:pPr>
      <w:keepLines w:val="0"/>
      <w:tabs>
        <w:tab w:val="clear" w:pos="187"/>
      </w:tabs>
      <w:spacing w:after="20" w:line="240" w:lineRule="auto"/>
      <w:ind w:left="0" w:firstLine="360"/>
    </w:pPr>
    <w:rPr>
      <w:b/>
      <w:bCs/>
      <w:sz w:val="20"/>
    </w:rPr>
  </w:style>
  <w:style w:type="character" w:customStyle="1" w:styleId="FootnoteBaseChar">
    <w:name w:val="Footnote Base Char"/>
    <w:basedOn w:val="DefaultParagraphFont"/>
    <w:link w:val="FootnoteBase"/>
    <w:semiHidden/>
    <w:rsid w:val="00397718"/>
    <w:rPr>
      <w:rFonts w:ascii="Calibri" w:hAnsi="Calibri"/>
      <w:sz w:val="22"/>
      <w:lang w:eastAsia="nl-NL"/>
    </w:rPr>
  </w:style>
  <w:style w:type="character" w:customStyle="1" w:styleId="CommentTextChar">
    <w:name w:val="Comment Text Char"/>
    <w:basedOn w:val="FootnoteBaseChar"/>
    <w:link w:val="CommentText"/>
    <w:semiHidden/>
    <w:rsid w:val="00397718"/>
    <w:rPr>
      <w:rFonts w:ascii="Calibri" w:hAnsi="Calibri"/>
      <w:sz w:val="22"/>
      <w:lang w:eastAsia="nl-NL"/>
    </w:rPr>
  </w:style>
  <w:style w:type="character" w:customStyle="1" w:styleId="CommentSubjectChar">
    <w:name w:val="Comment Subject Char"/>
    <w:basedOn w:val="CommentTextChar"/>
    <w:link w:val="CommentSubject"/>
    <w:semiHidden/>
    <w:rsid w:val="00397718"/>
    <w:rPr>
      <w:rFonts w:ascii="Calibri" w:hAnsi="Calibri"/>
      <w:b/>
      <w:bCs/>
      <w:sz w:val="22"/>
      <w:lang w:eastAsia="nl-NL"/>
    </w:rPr>
  </w:style>
  <w:style w:type="paragraph" w:customStyle="1" w:styleId="ReportTableContent">
    <w:name w:val="Report Table Content"/>
    <w:basedOn w:val="Normal"/>
    <w:rsid w:val="00D556EB"/>
    <w:pPr>
      <w:spacing w:before="40" w:after="40"/>
      <w:ind w:firstLine="0"/>
    </w:pPr>
    <w:rPr>
      <w:rFonts w:ascii="Tahoma" w:eastAsia="SimSun" w:hAnsi="Tahoma"/>
      <w:sz w:val="18"/>
      <w:lang w:val="en-GB" w:eastAsia="en-GB"/>
    </w:rPr>
  </w:style>
  <w:style w:type="character" w:customStyle="1" w:styleId="FooterChar">
    <w:name w:val="Footer Char"/>
    <w:basedOn w:val="DefaultParagraphFont"/>
    <w:link w:val="Footer"/>
    <w:uiPriority w:val="99"/>
    <w:rsid w:val="00921B58"/>
    <w:rPr>
      <w:rFonts w:ascii="Calibri" w:hAnsi="Calibri"/>
      <w:sz w:val="16"/>
      <w:lang w:eastAsia="nl-NL"/>
    </w:rPr>
  </w:style>
  <w:style w:type="character" w:customStyle="1" w:styleId="HeaderChar">
    <w:name w:val="Header Char"/>
    <w:basedOn w:val="DefaultParagraphFont"/>
    <w:link w:val="Header"/>
    <w:uiPriority w:val="99"/>
    <w:rsid w:val="00D73DC6"/>
    <w:rPr>
      <w:rFonts w:ascii="Calibri" w:hAnsi="Calibri"/>
      <w:sz w:val="16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91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7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0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8207">
          <w:marLeft w:val="1699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8493">
          <w:marLeft w:val="226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3806">
          <w:marLeft w:val="226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37111">
          <w:marLeft w:val="226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7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emplateDanang\Huisstijl%204.0\Brief_Eng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F67DEC-2941-45BF-8A12-429339D8E3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Brief_Eng.dot</Template>
  <TotalTime>1475</TotalTime>
  <Pages>29</Pages>
  <Words>3101</Words>
  <Characters>17676</Characters>
  <Application>Microsoft Office Word</Application>
  <DocSecurity>0</DocSecurity>
  <Lines>147</Lines>
  <Paragraphs>41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>Brief_Eng</vt:lpstr>
      <vt:lpstr>Brief_Eng</vt:lpstr>
      <vt:lpstr>Brief_Eng</vt:lpstr>
    </vt:vector>
  </TitlesOfParts>
  <Company>Sioux Embedded Systems B.V.</Company>
  <LinksUpToDate>false</LinksUpToDate>
  <CharactersWithSpaces>20736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SPORT SOCIAL NETWORK</dc:title>
  <dc:subject/>
  <dc:creator>Hoang Truong</dc:creator>
  <cp:keywords/>
  <dc:description/>
  <cp:lastModifiedBy>Windows User</cp:lastModifiedBy>
  <cp:revision>131</cp:revision>
  <cp:lastPrinted>2016-06-30T04:42:00Z</cp:lastPrinted>
  <dcterms:created xsi:type="dcterms:W3CDTF">2017-10-14T15:36:00Z</dcterms:created>
  <dcterms:modified xsi:type="dcterms:W3CDTF">2017-10-27T21:26:00Z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emplateVersion">
    <vt:lpwstr>4.0</vt:lpwstr>
  </property>
  <property fmtid="{D5CDD505-2E9C-101B-9397-08002B2CF9AE}" pid="3" name="DocKenmerk">
    <vt:lpwstr>[REFERENCE]</vt:lpwstr>
  </property>
  <property fmtid="{D5CDD505-2E9C-101B-9397-08002B2CF9AE}" pid="4" name="DocOnderwerp">
    <vt:lpwstr>[SUBJECT]</vt:lpwstr>
  </property>
  <property fmtid="{D5CDD505-2E9C-101B-9397-08002B2CF9AE}" pid="5" name="DocKopie">
    <vt:lpwstr>[Cc]</vt:lpwstr>
  </property>
  <property fmtid="{D5CDD505-2E9C-101B-9397-08002B2CF9AE}" pid="6" name="DocBijlagen">
    <vt:lpwstr>[APPENDICES]</vt:lpwstr>
  </property>
  <property fmtid="{D5CDD505-2E9C-101B-9397-08002B2CF9AE}" pid="7" name="DocAdres0">
    <vt:lpwstr>INTERNSHIP PAPER TEST</vt:lpwstr>
  </property>
  <property fmtid="{D5CDD505-2E9C-101B-9397-08002B2CF9AE}" pid="8" name="DocReference">
    <vt:lpwstr>Brief_Eng</vt:lpwstr>
  </property>
  <property fmtid="{D5CDD505-2E9C-101B-9397-08002B2CF9AE}" pid="9" name="DocAuteur">
    <vt:lpwstr>Huy Nguyen</vt:lpwstr>
  </property>
  <property fmtid="{D5CDD505-2E9C-101B-9397-08002B2CF9AE}" pid="10" name="DocLang">
    <vt:lpwstr>English</vt:lpwstr>
  </property>
  <property fmtid="{D5CDD505-2E9C-101B-9397-08002B2CF9AE}" pid="11" name="DocAddressField0">
    <vt:lpwstr>_x000d_
_x000d_
_x000d_
_x000d_
_x000d_
_x000d_
_x000d_
_x000d_
_x000d_
_x000d_
_x000d_
Sioux Embedded Systems Ltd._x000d_
02 Quang Trung_x000d_
Danang city_x000d_
Vietnam_x000d_
Tel: +84 (0)873 001988_x000d_
E-mail: info</vt:lpwstr>
  </property>
  <property fmtid="{D5CDD505-2E9C-101B-9397-08002B2CF9AE}" pid="12" name="DocAddressField1">
    <vt:lpwstr>@sioux.asia_x000d_
www.sioux.asia</vt:lpwstr>
  </property>
  <property fmtid="{D5CDD505-2E9C-101B-9397-08002B2CF9AE}" pid="13" name="DocAddressField2">
    <vt:lpwstr/>
  </property>
  <property fmtid="{D5CDD505-2E9C-101B-9397-08002B2CF9AE}" pid="14" name="DocAddressField3">
    <vt:lpwstr/>
  </property>
  <property fmtid="{D5CDD505-2E9C-101B-9397-08002B2CF9AE}" pid="15" name="DocAdres">
    <vt:lpwstr/>
  </property>
  <property fmtid="{D5CDD505-2E9C-101B-9397-08002B2CF9AE}" pid="16" name="DocAdres1">
    <vt:lpwstr/>
  </property>
  <property fmtid="{D5CDD505-2E9C-101B-9397-08002B2CF9AE}" pid="17" name="DocDatum">
    <vt:lpwstr>5-11-2013</vt:lpwstr>
  </property>
  <property fmtid="{D5CDD505-2E9C-101B-9397-08002B2CF9AE}" pid="18" name="PaperType">
    <vt:lpwstr>Blanco</vt:lpwstr>
  </property>
  <property fmtid="{D5CDD505-2E9C-101B-9397-08002B2CF9AE}" pid="19" name="ShowLogo">
    <vt:lpwstr>Yes</vt:lpwstr>
  </property>
  <property fmtid="{D5CDD505-2E9C-101B-9397-08002B2CF9AE}" pid="20" name="ShowAddress">
    <vt:lpwstr>Yes</vt:lpwstr>
  </property>
  <property fmtid="{D5CDD505-2E9C-101B-9397-08002B2CF9AE}" pid="21" name="Doc_CreationTmplVersion">
    <vt:lpwstr>4.0</vt:lpwstr>
  </property>
  <property fmtid="{D5CDD505-2E9C-101B-9397-08002B2CF9AE}" pid="22" name="Doc_CreationBaseVersion">
    <vt:lpwstr>4.0</vt:lpwstr>
  </property>
  <property fmtid="{D5CDD505-2E9C-101B-9397-08002B2CF9AE}" pid="23" name="BaseVersion">
    <vt:lpwstr>4.0</vt:lpwstr>
  </property>
</Properties>
</file>